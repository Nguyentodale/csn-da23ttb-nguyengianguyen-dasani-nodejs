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E9AB" w14:textId="77777777" w:rsidR="00B034F3" w:rsidRDefault="00000000" w:rsidP="004F216D">
      <w:pPr>
        <w:spacing w:beforeLines="30" w:before="72" w:afterLines="30" w:after="72" w:line="360" w:lineRule="auto"/>
        <w:jc w:val="center"/>
      </w:pPr>
      <w:r>
        <w:t>TRƯỜNG KỸ THUẬT VÀ CÔNG NGHỆ</w:t>
      </w:r>
    </w:p>
    <w:p w14:paraId="23B42F99" w14:textId="77777777" w:rsidR="00B034F3" w:rsidRDefault="00000000" w:rsidP="004F216D">
      <w:pPr>
        <w:spacing w:beforeLines="30" w:before="72" w:afterLines="30" w:after="72" w:line="360" w:lineRule="auto"/>
        <w:jc w:val="center"/>
        <w:rPr>
          <w:b/>
        </w:rPr>
      </w:pPr>
      <w:r>
        <w:rPr>
          <w:b/>
        </w:rPr>
        <w:t>KHOA CÔNG NGHỆ THÔNG TIN</w:t>
      </w:r>
    </w:p>
    <w:p w14:paraId="5292B867" w14:textId="77777777" w:rsidR="00B034F3" w:rsidRDefault="00B034F3" w:rsidP="004F216D">
      <w:pPr>
        <w:spacing w:beforeLines="30" w:before="72" w:afterLines="30" w:after="72" w:line="360" w:lineRule="auto"/>
        <w:jc w:val="center"/>
        <w:rPr>
          <w:b/>
        </w:rPr>
      </w:pPr>
    </w:p>
    <w:p w14:paraId="61B92D9E" w14:textId="77777777" w:rsidR="00B034F3" w:rsidRDefault="00B034F3" w:rsidP="004F216D">
      <w:pPr>
        <w:spacing w:beforeLines="30" w:before="72" w:afterLines="30" w:after="72" w:line="360" w:lineRule="auto"/>
        <w:jc w:val="center"/>
        <w:rPr>
          <w:b/>
        </w:rPr>
      </w:pPr>
    </w:p>
    <w:p w14:paraId="1817FD50" w14:textId="77777777" w:rsidR="00B034F3" w:rsidRDefault="00B034F3" w:rsidP="004F216D">
      <w:pPr>
        <w:spacing w:beforeLines="30" w:before="72" w:afterLines="30" w:after="72" w:line="360" w:lineRule="auto"/>
        <w:jc w:val="center"/>
        <w:rPr>
          <w:b/>
        </w:rPr>
      </w:pPr>
    </w:p>
    <w:p w14:paraId="6B5DA3A7" w14:textId="77777777" w:rsidR="00B034F3" w:rsidRDefault="00000000" w:rsidP="004F216D">
      <w:pPr>
        <w:spacing w:beforeLines="30" w:before="72" w:afterLines="30" w:after="72" w:line="360" w:lineRule="auto"/>
        <w:jc w:val="center"/>
        <w:rPr>
          <w:b/>
        </w:rPr>
      </w:pPr>
      <w:r>
        <w:rPr>
          <w:b/>
          <w:noProof/>
        </w:rPr>
        <w:drawing>
          <wp:inline distT="0" distB="0" distL="0" distR="0" wp14:anchorId="5F0F8EFD" wp14:editId="72ED662F">
            <wp:extent cx="1073785" cy="1073785"/>
            <wp:effectExtent l="0" t="0" r="0" b="0"/>
            <wp:docPr id="2" name="Picture 0" descr="13161473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0" descr="1316147349.png"/>
                    <pic:cNvPicPr>
                      <a:picLocks noChangeAspect="1"/>
                    </pic:cNvPicPr>
                  </pic:nvPicPr>
                  <pic:blipFill>
                    <a:blip r:embed="rId9"/>
                    <a:stretch>
                      <a:fillRect/>
                    </a:stretch>
                  </pic:blipFill>
                  <pic:spPr>
                    <a:xfrm>
                      <a:off x="0" y="0"/>
                      <a:ext cx="1072422" cy="1072422"/>
                    </a:xfrm>
                    <a:prstGeom prst="rect">
                      <a:avLst/>
                    </a:prstGeom>
                  </pic:spPr>
                </pic:pic>
              </a:graphicData>
            </a:graphic>
          </wp:inline>
        </w:drawing>
      </w:r>
    </w:p>
    <w:p w14:paraId="025C235A" w14:textId="77777777" w:rsidR="00B034F3" w:rsidRDefault="00B034F3" w:rsidP="004F216D">
      <w:pPr>
        <w:spacing w:beforeLines="30" w:before="72" w:afterLines="30" w:after="72" w:line="360" w:lineRule="auto"/>
        <w:jc w:val="center"/>
        <w:rPr>
          <w:b/>
        </w:rPr>
      </w:pPr>
    </w:p>
    <w:p w14:paraId="23C4D38B" w14:textId="77777777" w:rsidR="00B034F3" w:rsidRDefault="00B034F3" w:rsidP="004F216D">
      <w:pPr>
        <w:spacing w:beforeLines="30" w:before="72" w:afterLines="30" w:after="72" w:line="360" w:lineRule="auto"/>
        <w:jc w:val="center"/>
        <w:rPr>
          <w:b/>
        </w:rPr>
      </w:pPr>
    </w:p>
    <w:p w14:paraId="50F4368B" w14:textId="77777777" w:rsidR="00B034F3" w:rsidRDefault="00000000" w:rsidP="004F216D">
      <w:pPr>
        <w:spacing w:beforeLines="30" w:before="72" w:afterLines="30" w:after="72" w:line="360" w:lineRule="auto"/>
        <w:jc w:val="center"/>
        <w:rPr>
          <w:b/>
          <w:sz w:val="30"/>
          <w:szCs w:val="32"/>
        </w:rPr>
      </w:pPr>
      <w:r>
        <w:rPr>
          <w:b/>
          <w:sz w:val="30"/>
          <w:szCs w:val="32"/>
        </w:rPr>
        <w:t>BÁO CÁO ĐỒ ÁN CHUYÊN NGÀNH</w:t>
      </w:r>
    </w:p>
    <w:p w14:paraId="43DD4212" w14:textId="77777777" w:rsidR="00B034F3" w:rsidRDefault="00B034F3" w:rsidP="004F216D">
      <w:pPr>
        <w:spacing w:beforeLines="30" w:before="72" w:afterLines="30" w:after="72" w:line="360" w:lineRule="auto"/>
        <w:jc w:val="center"/>
        <w:rPr>
          <w:sz w:val="32"/>
          <w:szCs w:val="32"/>
        </w:rPr>
      </w:pPr>
    </w:p>
    <w:p w14:paraId="1A3C82A2" w14:textId="77777777" w:rsidR="00B034F3" w:rsidRDefault="00000000" w:rsidP="004F216D">
      <w:pPr>
        <w:tabs>
          <w:tab w:val="right" w:leader="dot" w:pos="8931"/>
        </w:tabs>
        <w:spacing w:beforeLines="30" w:before="72" w:afterLines="30" w:after="72" w:line="360" w:lineRule="auto"/>
        <w:jc w:val="center"/>
        <w:rPr>
          <w:b/>
          <w:sz w:val="32"/>
          <w:szCs w:val="32"/>
        </w:rPr>
      </w:pPr>
      <w:r>
        <w:rPr>
          <w:b/>
          <w:sz w:val="32"/>
          <w:szCs w:val="32"/>
        </w:rPr>
        <w:t>TÊN ĐỀ TÀI:</w:t>
      </w:r>
    </w:p>
    <w:p w14:paraId="1E6C4F61" w14:textId="77777777" w:rsidR="00B034F3" w:rsidRDefault="00000000" w:rsidP="004F216D">
      <w:pPr>
        <w:spacing w:beforeLines="30" w:before="72" w:afterLines="30" w:after="72" w:line="360" w:lineRule="auto"/>
        <w:jc w:val="center"/>
        <w:rPr>
          <w:b/>
          <w:sz w:val="32"/>
          <w:szCs w:val="32"/>
        </w:rPr>
      </w:pPr>
      <w:r>
        <w:rPr>
          <w:b/>
          <w:sz w:val="32"/>
          <w:szCs w:val="32"/>
        </w:rPr>
        <w:t xml:space="preserve">TÌM HIỂU VÀ ỨNG DỤNG FIGMA TRONG </w:t>
      </w:r>
    </w:p>
    <w:p w14:paraId="3C2DFD80" w14:textId="77777777" w:rsidR="00B034F3" w:rsidRDefault="00000000" w:rsidP="004F216D">
      <w:pPr>
        <w:spacing w:beforeLines="30" w:before="72" w:afterLines="30" w:after="72" w:line="360" w:lineRule="auto"/>
        <w:jc w:val="center"/>
        <w:rPr>
          <w:b/>
          <w:sz w:val="32"/>
          <w:szCs w:val="32"/>
        </w:rPr>
      </w:pPr>
      <w:r>
        <w:rPr>
          <w:b/>
          <w:sz w:val="32"/>
          <w:szCs w:val="32"/>
        </w:rPr>
        <w:t>THIẾT KẾ GIAO DIỆN WEB</w:t>
      </w:r>
    </w:p>
    <w:p w14:paraId="4B62F95B" w14:textId="77777777" w:rsidR="00B034F3" w:rsidRDefault="00B034F3" w:rsidP="004F216D">
      <w:pPr>
        <w:spacing w:beforeLines="30" w:before="72" w:afterLines="30" w:after="72" w:line="360" w:lineRule="auto"/>
        <w:jc w:val="center"/>
        <w:rPr>
          <w:b/>
        </w:rPr>
      </w:pPr>
    </w:p>
    <w:p w14:paraId="2F04FA71" w14:textId="77777777" w:rsidR="00B034F3" w:rsidRDefault="00B034F3" w:rsidP="004F216D">
      <w:pPr>
        <w:spacing w:beforeLines="30" w:before="72" w:afterLines="30" w:after="72" w:line="360" w:lineRule="auto"/>
        <w:jc w:val="center"/>
        <w:rPr>
          <w:b/>
        </w:rPr>
      </w:pPr>
    </w:p>
    <w:tbl>
      <w:tblPr>
        <w:tblW w:w="0" w:type="auto"/>
        <w:tblLook w:val="04A0" w:firstRow="1" w:lastRow="0" w:firstColumn="1" w:lastColumn="0" w:noHBand="0" w:noVBand="1"/>
      </w:tblPr>
      <w:tblGrid>
        <w:gridCol w:w="4788"/>
        <w:gridCol w:w="4251"/>
      </w:tblGrid>
      <w:tr w:rsidR="00B034F3" w14:paraId="02BBE409" w14:textId="77777777">
        <w:tc>
          <w:tcPr>
            <w:tcW w:w="4788" w:type="dxa"/>
          </w:tcPr>
          <w:p w14:paraId="6D08877B" w14:textId="77777777" w:rsidR="00B034F3" w:rsidRDefault="00000000" w:rsidP="004F216D">
            <w:pPr>
              <w:spacing w:beforeLines="30" w:before="72" w:afterLines="30" w:after="72" w:line="360" w:lineRule="auto"/>
              <w:jc w:val="center"/>
              <w:rPr>
                <w:i/>
                <w:u w:val="single"/>
              </w:rPr>
            </w:pPr>
            <w:r>
              <w:rPr>
                <w:i/>
                <w:u w:val="single"/>
              </w:rPr>
              <w:t>Giảng viên hướng dẫn</w:t>
            </w:r>
          </w:p>
          <w:p w14:paraId="7B426FFE" w14:textId="77777777" w:rsidR="00B034F3" w:rsidRDefault="00000000" w:rsidP="004F216D">
            <w:pPr>
              <w:spacing w:beforeLines="30" w:before="72" w:afterLines="30" w:after="72" w:line="360" w:lineRule="auto"/>
              <w:jc w:val="center"/>
            </w:pPr>
            <w:r>
              <w:rPr>
                <w:b/>
              </w:rPr>
              <w:t xml:space="preserve"> Khấu Văn Nhựt</w:t>
            </w:r>
          </w:p>
        </w:tc>
        <w:tc>
          <w:tcPr>
            <w:tcW w:w="4251" w:type="dxa"/>
          </w:tcPr>
          <w:p w14:paraId="3ECF5C48" w14:textId="77777777" w:rsidR="00B034F3" w:rsidRDefault="00000000" w:rsidP="004F216D">
            <w:pPr>
              <w:spacing w:beforeLines="30" w:before="72" w:afterLines="30" w:after="72" w:line="360" w:lineRule="auto"/>
              <w:ind w:left="315"/>
              <w:jc w:val="center"/>
              <w:rPr>
                <w:i/>
                <w:u w:val="single"/>
              </w:rPr>
            </w:pPr>
            <w:r>
              <w:rPr>
                <w:i/>
                <w:u w:val="single"/>
              </w:rPr>
              <w:t>Sinh viên thực hiện:</w:t>
            </w:r>
          </w:p>
          <w:p w14:paraId="34141D7C" w14:textId="77777777" w:rsidR="00B034F3" w:rsidRDefault="00000000" w:rsidP="004F216D">
            <w:pPr>
              <w:spacing w:beforeLines="30" w:before="72" w:afterLines="30" w:after="72" w:line="360" w:lineRule="auto"/>
              <w:rPr>
                <w:b/>
              </w:rPr>
            </w:pPr>
            <w:r>
              <w:rPr>
                <w:b/>
              </w:rPr>
              <w:t>110123239</w:t>
            </w:r>
            <w:r>
              <w:rPr>
                <w:b/>
                <w:bCs/>
              </w:rPr>
              <w:t xml:space="preserve"> – Nguyễn Gia Nguyên</w:t>
            </w:r>
            <w:r>
              <w:t xml:space="preserve"> </w:t>
            </w:r>
          </w:p>
        </w:tc>
      </w:tr>
    </w:tbl>
    <w:p w14:paraId="7D27D368" w14:textId="77777777" w:rsidR="00B034F3" w:rsidRDefault="00B034F3" w:rsidP="004F216D">
      <w:pPr>
        <w:spacing w:beforeLines="30" w:before="72" w:afterLines="30" w:after="72" w:line="360" w:lineRule="auto"/>
        <w:jc w:val="center"/>
        <w:rPr>
          <w:b/>
        </w:rPr>
      </w:pPr>
    </w:p>
    <w:p w14:paraId="7BE62814" w14:textId="77777777" w:rsidR="00B034F3" w:rsidRDefault="00B034F3" w:rsidP="004F216D">
      <w:pPr>
        <w:spacing w:beforeLines="30" w:before="72" w:afterLines="30" w:after="72" w:line="360" w:lineRule="auto"/>
        <w:jc w:val="center"/>
      </w:pPr>
    </w:p>
    <w:p w14:paraId="479C7C61" w14:textId="77777777" w:rsidR="00B034F3" w:rsidRDefault="00B034F3" w:rsidP="004F216D">
      <w:pPr>
        <w:spacing w:beforeLines="30" w:before="72" w:afterLines="30" w:after="72" w:line="360" w:lineRule="auto"/>
        <w:jc w:val="center"/>
      </w:pPr>
    </w:p>
    <w:p w14:paraId="595C6B7B" w14:textId="77777777" w:rsidR="00B034F3" w:rsidRDefault="00B034F3" w:rsidP="004F216D">
      <w:pPr>
        <w:spacing w:beforeLines="30" w:before="72" w:afterLines="30" w:after="72" w:line="360" w:lineRule="auto"/>
        <w:jc w:val="center"/>
      </w:pPr>
    </w:p>
    <w:p w14:paraId="49942A25" w14:textId="77777777" w:rsidR="00B034F3" w:rsidRDefault="00B034F3" w:rsidP="004F216D">
      <w:pPr>
        <w:tabs>
          <w:tab w:val="left" w:pos="3510"/>
        </w:tabs>
        <w:spacing w:beforeLines="30" w:before="72" w:afterLines="30" w:after="72" w:line="360" w:lineRule="auto"/>
        <w:jc w:val="center"/>
        <w:rPr>
          <w:b/>
          <w:i/>
        </w:rPr>
      </w:pPr>
    </w:p>
    <w:p w14:paraId="5421ACD3" w14:textId="77777777" w:rsidR="00B034F3" w:rsidRDefault="00B034F3" w:rsidP="004F216D">
      <w:pPr>
        <w:tabs>
          <w:tab w:val="left" w:pos="3510"/>
        </w:tabs>
        <w:spacing w:beforeLines="30" w:before="72" w:afterLines="30" w:after="72" w:line="360" w:lineRule="auto"/>
        <w:jc w:val="center"/>
        <w:rPr>
          <w:b/>
          <w:i/>
        </w:rPr>
      </w:pPr>
    </w:p>
    <w:p w14:paraId="2AEFFD42" w14:textId="77777777" w:rsidR="00B034F3" w:rsidRDefault="00000000" w:rsidP="004F216D">
      <w:pPr>
        <w:tabs>
          <w:tab w:val="left" w:pos="3510"/>
        </w:tabs>
        <w:spacing w:beforeLines="30" w:before="72" w:afterLines="30" w:after="72" w:line="360" w:lineRule="auto"/>
        <w:jc w:val="center"/>
        <w:rPr>
          <w:b/>
          <w:i/>
        </w:rPr>
        <w:sectPr w:rsidR="00B034F3">
          <w:footerReference w:type="default" r:id="rId10"/>
          <w:pgSz w:w="11907" w:h="16840"/>
          <w:pgMar w:top="1134" w:right="1134" w:bottom="1134" w:left="1701" w:header="567" w:footer="567" w:gutter="0"/>
          <w:pgBorders w:display="firstPage">
            <w:top w:val="single" w:sz="24" w:space="4" w:color="auto"/>
            <w:left w:val="single" w:sz="24" w:space="4" w:color="auto"/>
            <w:bottom w:val="single" w:sz="24" w:space="4" w:color="auto"/>
            <w:right w:val="single" w:sz="24" w:space="4" w:color="auto"/>
          </w:pgBorders>
          <w:cols w:space="720"/>
          <w:docGrid w:linePitch="360"/>
        </w:sectPr>
      </w:pPr>
      <w:r>
        <w:rPr>
          <w:b/>
          <w:i/>
        </w:rPr>
        <w:t>Vĩnh Long, tháng 10 năm 2026</w:t>
      </w:r>
    </w:p>
    <w:p w14:paraId="37C48B19" w14:textId="37A83D27" w:rsidR="00A53EB8" w:rsidRDefault="00A53EB8" w:rsidP="004F216D">
      <w:pPr>
        <w:spacing w:beforeLines="120" w:before="288" w:afterLines="120" w:after="288" w:line="360" w:lineRule="auto"/>
        <w:ind w:left="360"/>
      </w:pPr>
      <w:r>
        <w:rPr>
          <w:b/>
          <w:bCs/>
        </w:rPr>
        <w:lastRenderedPageBreak/>
        <w:tab/>
      </w:r>
      <w:bookmarkStart w:id="0" w:name="_Hlk216382749"/>
      <w:r>
        <w:rPr>
          <w:b/>
          <w:bCs/>
          <w:noProof/>
          <w:lang w:eastAsia="zh-CN"/>
        </w:rPr>
        <mc:AlternateContent>
          <mc:Choice Requires="wps">
            <w:drawing>
              <wp:anchor distT="0" distB="0" distL="114300" distR="114300" simplePos="0" relativeHeight="251661312" behindDoc="0" locked="0" layoutInCell="1" allowOverlap="1" wp14:anchorId="127388B6" wp14:editId="3E936576">
                <wp:simplePos x="0" y="0"/>
                <wp:positionH relativeFrom="column">
                  <wp:posOffset>0</wp:posOffset>
                </wp:positionH>
                <wp:positionV relativeFrom="paragraph">
                  <wp:posOffset>93980</wp:posOffset>
                </wp:positionV>
                <wp:extent cx="5372100" cy="9144000"/>
                <wp:effectExtent l="12700" t="12700" r="6350" b="6350"/>
                <wp:wrapNone/>
                <wp:docPr id="162882190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75505706" w14:textId="77777777" w:rsidR="00A53EB8" w:rsidRDefault="00A53EB8" w:rsidP="00A53EB8">
                            <w:pPr>
                              <w:jc w:val="center"/>
                            </w:pPr>
                          </w:p>
                          <w:p w14:paraId="26278821" w14:textId="77777777" w:rsidR="00A53EB8" w:rsidRDefault="00A53EB8" w:rsidP="00A53EB8">
                            <w:pPr>
                              <w:jc w:val="center"/>
                              <w:rPr>
                                <w:b/>
                              </w:rPr>
                            </w:pPr>
                            <w:r>
                              <w:rPr>
                                <w:b/>
                              </w:rPr>
                              <w:t>NHẬN XÉT CỦA GIẢNG VIÊN HƯỚNG DẪN</w:t>
                            </w:r>
                          </w:p>
                          <w:p w14:paraId="559E12B5" w14:textId="77777777" w:rsidR="00A53EB8" w:rsidRDefault="00A53EB8" w:rsidP="00A53EB8">
                            <w:pPr>
                              <w:jc w:val="center"/>
                              <w:rPr>
                                <w:b/>
                              </w:rPr>
                            </w:pPr>
                          </w:p>
                          <w:p w14:paraId="2C4096DA" w14:textId="77777777" w:rsidR="00A53EB8" w:rsidRDefault="00A53EB8" w:rsidP="00A53EB8">
                            <w:pPr>
                              <w:jc w:val="center"/>
                              <w:rPr>
                                <w:b/>
                              </w:rPr>
                            </w:pPr>
                          </w:p>
                          <w:p w14:paraId="44E7EEA7" w14:textId="77777777" w:rsidR="00A53EB8" w:rsidRDefault="00A53EB8" w:rsidP="00A53EB8">
                            <w:pPr>
                              <w:tabs>
                                <w:tab w:val="left" w:pos="1260"/>
                                <w:tab w:val="right" w:leader="dot" w:pos="7740"/>
                              </w:tabs>
                              <w:jc w:val="both"/>
                            </w:pPr>
                            <w:r>
                              <w:tab/>
                            </w:r>
                            <w:r>
                              <w:tab/>
                            </w:r>
                          </w:p>
                          <w:p w14:paraId="10BB651F" w14:textId="77777777" w:rsidR="00A53EB8" w:rsidRDefault="00A53EB8" w:rsidP="00A53EB8">
                            <w:pPr>
                              <w:tabs>
                                <w:tab w:val="left" w:pos="540"/>
                                <w:tab w:val="right" w:leader="dot" w:pos="7740"/>
                              </w:tabs>
                              <w:jc w:val="both"/>
                            </w:pPr>
                            <w:r>
                              <w:tab/>
                            </w:r>
                            <w:r>
                              <w:tab/>
                            </w:r>
                          </w:p>
                          <w:p w14:paraId="002311AF" w14:textId="77777777" w:rsidR="00A53EB8" w:rsidRDefault="00A53EB8" w:rsidP="00A53EB8">
                            <w:pPr>
                              <w:tabs>
                                <w:tab w:val="left" w:pos="540"/>
                                <w:tab w:val="right" w:leader="dot" w:pos="7740"/>
                              </w:tabs>
                              <w:jc w:val="both"/>
                            </w:pPr>
                            <w:r>
                              <w:tab/>
                            </w:r>
                            <w:r>
                              <w:tab/>
                            </w:r>
                          </w:p>
                          <w:p w14:paraId="5C6A1B9F" w14:textId="77777777" w:rsidR="00A53EB8" w:rsidRDefault="00A53EB8" w:rsidP="00A53EB8">
                            <w:pPr>
                              <w:tabs>
                                <w:tab w:val="left" w:pos="540"/>
                                <w:tab w:val="right" w:leader="dot" w:pos="7740"/>
                              </w:tabs>
                              <w:jc w:val="both"/>
                            </w:pPr>
                            <w:r>
                              <w:tab/>
                            </w:r>
                            <w:r>
                              <w:tab/>
                            </w:r>
                          </w:p>
                          <w:p w14:paraId="6DB293AD" w14:textId="77777777" w:rsidR="00A53EB8" w:rsidRDefault="00A53EB8" w:rsidP="00A53EB8">
                            <w:pPr>
                              <w:tabs>
                                <w:tab w:val="left" w:pos="540"/>
                                <w:tab w:val="right" w:leader="dot" w:pos="7740"/>
                              </w:tabs>
                              <w:jc w:val="both"/>
                            </w:pPr>
                            <w:r>
                              <w:tab/>
                            </w:r>
                            <w:r>
                              <w:tab/>
                            </w:r>
                          </w:p>
                          <w:p w14:paraId="76D8582B" w14:textId="77777777" w:rsidR="00A53EB8" w:rsidRDefault="00A53EB8" w:rsidP="00A53EB8">
                            <w:pPr>
                              <w:tabs>
                                <w:tab w:val="left" w:pos="540"/>
                                <w:tab w:val="right" w:leader="dot" w:pos="7740"/>
                              </w:tabs>
                              <w:jc w:val="both"/>
                            </w:pPr>
                            <w:r>
                              <w:tab/>
                            </w:r>
                            <w:r>
                              <w:tab/>
                            </w:r>
                          </w:p>
                          <w:p w14:paraId="64BB616E" w14:textId="77777777" w:rsidR="00A53EB8" w:rsidRDefault="00A53EB8" w:rsidP="00A53EB8">
                            <w:pPr>
                              <w:tabs>
                                <w:tab w:val="left" w:pos="540"/>
                                <w:tab w:val="right" w:leader="dot" w:pos="7740"/>
                              </w:tabs>
                              <w:jc w:val="both"/>
                            </w:pPr>
                            <w:r>
                              <w:tab/>
                            </w:r>
                            <w:r>
                              <w:tab/>
                            </w:r>
                          </w:p>
                          <w:p w14:paraId="0395A3E3" w14:textId="77777777" w:rsidR="00A53EB8" w:rsidRDefault="00A53EB8" w:rsidP="00A53EB8">
                            <w:pPr>
                              <w:tabs>
                                <w:tab w:val="left" w:pos="540"/>
                                <w:tab w:val="right" w:leader="dot" w:pos="7740"/>
                              </w:tabs>
                              <w:jc w:val="both"/>
                            </w:pPr>
                            <w:r>
                              <w:tab/>
                            </w:r>
                            <w:r>
                              <w:tab/>
                            </w:r>
                          </w:p>
                          <w:p w14:paraId="1EBCF6A9" w14:textId="77777777" w:rsidR="00A53EB8" w:rsidRDefault="00A53EB8" w:rsidP="00A53EB8">
                            <w:pPr>
                              <w:tabs>
                                <w:tab w:val="left" w:pos="540"/>
                                <w:tab w:val="right" w:leader="dot" w:pos="7740"/>
                              </w:tabs>
                              <w:jc w:val="both"/>
                            </w:pPr>
                            <w:r>
                              <w:tab/>
                            </w:r>
                            <w:r>
                              <w:tab/>
                            </w:r>
                          </w:p>
                          <w:p w14:paraId="524F77E7" w14:textId="77777777" w:rsidR="00A53EB8" w:rsidRDefault="00A53EB8" w:rsidP="00A53EB8">
                            <w:pPr>
                              <w:tabs>
                                <w:tab w:val="left" w:pos="540"/>
                                <w:tab w:val="right" w:leader="dot" w:pos="7740"/>
                              </w:tabs>
                              <w:jc w:val="both"/>
                            </w:pPr>
                            <w:r>
                              <w:tab/>
                            </w:r>
                            <w:r>
                              <w:tab/>
                            </w:r>
                          </w:p>
                          <w:p w14:paraId="4DB7AFD6" w14:textId="77777777" w:rsidR="00A53EB8" w:rsidRDefault="00A53EB8" w:rsidP="00A53EB8">
                            <w:pPr>
                              <w:tabs>
                                <w:tab w:val="left" w:pos="540"/>
                                <w:tab w:val="right" w:leader="dot" w:pos="7740"/>
                              </w:tabs>
                              <w:jc w:val="both"/>
                            </w:pPr>
                            <w:r>
                              <w:tab/>
                            </w:r>
                            <w:r>
                              <w:tab/>
                            </w:r>
                          </w:p>
                          <w:p w14:paraId="1AE17332" w14:textId="77777777" w:rsidR="00A53EB8" w:rsidRDefault="00A53EB8" w:rsidP="00A53EB8">
                            <w:pPr>
                              <w:tabs>
                                <w:tab w:val="left" w:pos="540"/>
                                <w:tab w:val="right" w:leader="dot" w:pos="7740"/>
                              </w:tabs>
                              <w:jc w:val="both"/>
                            </w:pPr>
                            <w:r>
                              <w:tab/>
                            </w:r>
                            <w:r>
                              <w:tab/>
                            </w:r>
                          </w:p>
                          <w:p w14:paraId="560CFF75" w14:textId="77777777" w:rsidR="00A53EB8" w:rsidRDefault="00A53EB8" w:rsidP="00A53EB8">
                            <w:pPr>
                              <w:tabs>
                                <w:tab w:val="left" w:pos="540"/>
                                <w:tab w:val="right" w:leader="dot" w:pos="7740"/>
                              </w:tabs>
                              <w:jc w:val="both"/>
                            </w:pPr>
                            <w:r>
                              <w:tab/>
                            </w:r>
                            <w:r>
                              <w:tab/>
                            </w:r>
                          </w:p>
                          <w:p w14:paraId="4BB1117B" w14:textId="77777777" w:rsidR="00A53EB8" w:rsidRDefault="00A53EB8" w:rsidP="00A53EB8">
                            <w:pPr>
                              <w:tabs>
                                <w:tab w:val="left" w:pos="540"/>
                                <w:tab w:val="right" w:leader="dot" w:pos="7740"/>
                              </w:tabs>
                              <w:jc w:val="both"/>
                            </w:pPr>
                            <w:r>
                              <w:tab/>
                            </w:r>
                            <w:r>
                              <w:tab/>
                            </w:r>
                            <w:r>
                              <w:tab/>
                            </w:r>
                          </w:p>
                          <w:p w14:paraId="62F87DB0" w14:textId="77777777" w:rsidR="00A53EB8" w:rsidRDefault="00A53EB8" w:rsidP="00A53EB8">
                            <w:pPr>
                              <w:tabs>
                                <w:tab w:val="left" w:pos="540"/>
                                <w:tab w:val="right" w:leader="dot" w:pos="7740"/>
                              </w:tabs>
                              <w:jc w:val="both"/>
                            </w:pPr>
                            <w:r>
                              <w:tab/>
                            </w:r>
                            <w:r>
                              <w:tab/>
                            </w:r>
                          </w:p>
                          <w:p w14:paraId="71FAB941" w14:textId="77777777" w:rsidR="00A53EB8" w:rsidRDefault="00A53EB8" w:rsidP="00A53EB8">
                            <w:pPr>
                              <w:tabs>
                                <w:tab w:val="left" w:pos="540"/>
                                <w:tab w:val="right" w:leader="dot" w:pos="7740"/>
                              </w:tabs>
                              <w:jc w:val="both"/>
                            </w:pPr>
                            <w:r>
                              <w:tab/>
                            </w:r>
                            <w:r>
                              <w:tab/>
                            </w:r>
                          </w:p>
                          <w:p w14:paraId="3AA1D72B" w14:textId="77777777" w:rsidR="00A53EB8" w:rsidRDefault="00A53EB8" w:rsidP="00A53EB8">
                            <w:pPr>
                              <w:tabs>
                                <w:tab w:val="left" w:pos="540"/>
                                <w:tab w:val="right" w:leader="dot" w:pos="7740"/>
                              </w:tabs>
                              <w:jc w:val="both"/>
                            </w:pPr>
                            <w:r>
                              <w:tab/>
                            </w:r>
                            <w:r>
                              <w:tab/>
                            </w:r>
                          </w:p>
                          <w:p w14:paraId="6DC85D77" w14:textId="77777777" w:rsidR="00A53EB8" w:rsidRDefault="00A53EB8" w:rsidP="00A53EB8">
                            <w:pPr>
                              <w:tabs>
                                <w:tab w:val="left" w:pos="540"/>
                                <w:tab w:val="right" w:leader="dot" w:pos="7740"/>
                              </w:tabs>
                              <w:jc w:val="both"/>
                            </w:pPr>
                            <w:r>
                              <w:tab/>
                            </w:r>
                            <w:r>
                              <w:tab/>
                            </w:r>
                          </w:p>
                          <w:p w14:paraId="3AB69E0F" w14:textId="77777777" w:rsidR="00A53EB8" w:rsidRDefault="00A53EB8" w:rsidP="00A53EB8">
                            <w:pPr>
                              <w:tabs>
                                <w:tab w:val="left" w:pos="540"/>
                                <w:tab w:val="right" w:leader="dot" w:pos="7740"/>
                              </w:tabs>
                              <w:jc w:val="both"/>
                            </w:pPr>
                            <w:r>
                              <w:tab/>
                            </w:r>
                            <w:r>
                              <w:tab/>
                            </w:r>
                          </w:p>
                          <w:p w14:paraId="0ADA7ACC" w14:textId="77777777" w:rsidR="00A53EB8" w:rsidRDefault="00A53EB8" w:rsidP="00A53EB8">
                            <w:pPr>
                              <w:tabs>
                                <w:tab w:val="left" w:pos="540"/>
                                <w:tab w:val="right" w:leader="dot" w:pos="7740"/>
                              </w:tabs>
                              <w:jc w:val="both"/>
                            </w:pPr>
                            <w:r>
                              <w:tab/>
                            </w:r>
                            <w:r>
                              <w:tab/>
                            </w:r>
                          </w:p>
                          <w:p w14:paraId="7AA59350" w14:textId="77777777" w:rsidR="00A53EB8" w:rsidRDefault="00A53EB8" w:rsidP="00A53EB8">
                            <w:pPr>
                              <w:tabs>
                                <w:tab w:val="left" w:pos="540"/>
                                <w:tab w:val="right" w:leader="dot" w:pos="7740"/>
                              </w:tabs>
                              <w:jc w:val="both"/>
                            </w:pPr>
                            <w:r>
                              <w:tab/>
                            </w:r>
                            <w:r>
                              <w:tab/>
                            </w:r>
                          </w:p>
                          <w:p w14:paraId="3D114E89" w14:textId="77777777" w:rsidR="00A53EB8" w:rsidRDefault="00A53EB8" w:rsidP="00A53EB8">
                            <w:pPr>
                              <w:tabs>
                                <w:tab w:val="left" w:pos="540"/>
                                <w:tab w:val="right" w:leader="dot" w:pos="7740"/>
                              </w:tabs>
                              <w:jc w:val="both"/>
                            </w:pPr>
                            <w:r>
                              <w:tab/>
                            </w:r>
                            <w:r>
                              <w:tab/>
                            </w:r>
                          </w:p>
                          <w:p w14:paraId="5BFEBBF4" w14:textId="77777777" w:rsidR="00A53EB8" w:rsidRDefault="00A53EB8" w:rsidP="00A53EB8">
                            <w:pPr>
                              <w:tabs>
                                <w:tab w:val="left" w:pos="540"/>
                                <w:tab w:val="right" w:leader="dot" w:pos="7740"/>
                              </w:tabs>
                              <w:jc w:val="both"/>
                            </w:pPr>
                            <w:r>
                              <w:tab/>
                            </w:r>
                            <w:r>
                              <w:tab/>
                            </w:r>
                          </w:p>
                          <w:p w14:paraId="567D65D7" w14:textId="77777777" w:rsidR="00A53EB8" w:rsidRDefault="00A53EB8" w:rsidP="00A53EB8">
                            <w:pPr>
                              <w:tabs>
                                <w:tab w:val="left" w:pos="540"/>
                                <w:tab w:val="right" w:leader="dot" w:pos="7740"/>
                              </w:tabs>
                              <w:jc w:val="both"/>
                            </w:pPr>
                            <w:r>
                              <w:tab/>
                            </w:r>
                            <w:r>
                              <w:tab/>
                            </w:r>
                          </w:p>
                          <w:p w14:paraId="23B8E005" w14:textId="77777777" w:rsidR="00A53EB8" w:rsidRDefault="00A53EB8" w:rsidP="00A53EB8">
                            <w:pPr>
                              <w:tabs>
                                <w:tab w:val="left" w:pos="540"/>
                                <w:tab w:val="right" w:leader="dot" w:pos="7740"/>
                              </w:tabs>
                              <w:jc w:val="both"/>
                            </w:pPr>
                            <w:r>
                              <w:tab/>
                            </w:r>
                            <w:r>
                              <w:tab/>
                            </w:r>
                          </w:p>
                          <w:p w14:paraId="0676DD69" w14:textId="77777777" w:rsidR="00A53EB8" w:rsidRDefault="00A53EB8" w:rsidP="00A53EB8">
                            <w:pPr>
                              <w:tabs>
                                <w:tab w:val="left" w:pos="540"/>
                                <w:tab w:val="right" w:leader="dot" w:pos="7740"/>
                              </w:tabs>
                              <w:jc w:val="both"/>
                            </w:pPr>
                            <w:r>
                              <w:tab/>
                            </w:r>
                            <w:r>
                              <w:tab/>
                            </w:r>
                          </w:p>
                          <w:p w14:paraId="1918C476" w14:textId="77777777" w:rsidR="00A53EB8" w:rsidRDefault="00A53EB8" w:rsidP="00A53EB8">
                            <w:pPr>
                              <w:tabs>
                                <w:tab w:val="left" w:pos="540"/>
                                <w:tab w:val="right" w:leader="dot" w:pos="7740"/>
                              </w:tabs>
                              <w:jc w:val="both"/>
                            </w:pPr>
                            <w:r>
                              <w:tab/>
                            </w:r>
                            <w:r>
                              <w:tab/>
                            </w:r>
                          </w:p>
                          <w:p w14:paraId="6635A900" w14:textId="77777777" w:rsidR="00A53EB8" w:rsidRDefault="00A53EB8" w:rsidP="00A53EB8">
                            <w:pPr>
                              <w:tabs>
                                <w:tab w:val="left" w:pos="540"/>
                                <w:tab w:val="right" w:leader="dot" w:pos="7740"/>
                              </w:tabs>
                              <w:jc w:val="both"/>
                            </w:pPr>
                            <w:r>
                              <w:tab/>
                            </w:r>
                            <w:r>
                              <w:tab/>
                            </w:r>
                          </w:p>
                          <w:p w14:paraId="33A13F71" w14:textId="77777777" w:rsidR="00A53EB8" w:rsidRDefault="00A53EB8" w:rsidP="00A53EB8">
                            <w:pPr>
                              <w:tabs>
                                <w:tab w:val="left" w:pos="540"/>
                                <w:tab w:val="right" w:leader="dot" w:pos="7740"/>
                              </w:tabs>
                              <w:jc w:val="both"/>
                            </w:pPr>
                            <w:r>
                              <w:tab/>
                            </w:r>
                            <w:r>
                              <w:tab/>
                            </w:r>
                          </w:p>
                          <w:p w14:paraId="4C0B8EBE" w14:textId="77777777" w:rsidR="00A53EB8" w:rsidRDefault="00A53EB8" w:rsidP="00A53EB8">
                            <w:pPr>
                              <w:tabs>
                                <w:tab w:val="left" w:pos="540"/>
                                <w:tab w:val="right" w:leader="dot" w:pos="7740"/>
                              </w:tabs>
                              <w:jc w:val="both"/>
                            </w:pPr>
                            <w:r>
                              <w:tab/>
                            </w:r>
                            <w:r>
                              <w:tab/>
                            </w:r>
                          </w:p>
                          <w:p w14:paraId="726FEDCE" w14:textId="77777777" w:rsidR="00A53EB8" w:rsidRDefault="00A53EB8" w:rsidP="00A53EB8">
                            <w:pPr>
                              <w:tabs>
                                <w:tab w:val="left" w:pos="540"/>
                                <w:tab w:val="right" w:leader="dot" w:pos="7740"/>
                              </w:tabs>
                              <w:jc w:val="both"/>
                            </w:pPr>
                            <w:r>
                              <w:tab/>
                            </w:r>
                            <w:r>
                              <w:tab/>
                            </w:r>
                          </w:p>
                          <w:p w14:paraId="4B02EF6C" w14:textId="77777777" w:rsidR="00A53EB8" w:rsidRDefault="00A53EB8" w:rsidP="00A53EB8">
                            <w:pPr>
                              <w:tabs>
                                <w:tab w:val="left" w:pos="540"/>
                                <w:tab w:val="right" w:leader="dot" w:pos="7740"/>
                              </w:tabs>
                              <w:jc w:val="both"/>
                            </w:pPr>
                            <w:r>
                              <w:tab/>
                            </w:r>
                            <w:r>
                              <w:tab/>
                            </w:r>
                          </w:p>
                          <w:p w14:paraId="4AA7D82D" w14:textId="77777777" w:rsidR="00A53EB8" w:rsidRDefault="00A53EB8" w:rsidP="00A53EB8">
                            <w:pPr>
                              <w:tabs>
                                <w:tab w:val="left" w:pos="540"/>
                                <w:tab w:val="right" w:leader="dot" w:pos="7740"/>
                              </w:tabs>
                              <w:jc w:val="both"/>
                            </w:pPr>
                            <w:r>
                              <w:tab/>
                            </w:r>
                            <w:r>
                              <w:tab/>
                            </w:r>
                          </w:p>
                          <w:p w14:paraId="241D1D4D" w14:textId="77777777" w:rsidR="00A53EB8" w:rsidRDefault="00A53EB8" w:rsidP="00A53EB8">
                            <w:pPr>
                              <w:tabs>
                                <w:tab w:val="left" w:pos="540"/>
                                <w:tab w:val="right" w:leader="dot" w:pos="7740"/>
                              </w:tabs>
                              <w:jc w:val="both"/>
                            </w:pPr>
                            <w:r>
                              <w:tab/>
                            </w:r>
                            <w:r>
                              <w:tab/>
                            </w:r>
                          </w:p>
                          <w:p w14:paraId="0BF9DC7B" w14:textId="77777777" w:rsidR="00A53EB8" w:rsidRDefault="00A53EB8" w:rsidP="00A53EB8">
                            <w:pPr>
                              <w:tabs>
                                <w:tab w:val="left" w:pos="540"/>
                                <w:tab w:val="right" w:leader="dot" w:pos="7740"/>
                              </w:tabs>
                              <w:jc w:val="both"/>
                            </w:pPr>
                            <w:r>
                              <w:tab/>
                            </w:r>
                            <w:r>
                              <w:tab/>
                            </w:r>
                          </w:p>
                          <w:p w14:paraId="0B8C156E" w14:textId="77777777" w:rsidR="00A53EB8" w:rsidRDefault="00A53EB8" w:rsidP="00A53EB8">
                            <w:pPr>
                              <w:tabs>
                                <w:tab w:val="left" w:pos="540"/>
                                <w:tab w:val="right" w:leader="dot" w:pos="7740"/>
                              </w:tabs>
                              <w:jc w:val="both"/>
                            </w:pPr>
                            <w:r>
                              <w:tab/>
                            </w:r>
                            <w:r>
                              <w:tab/>
                            </w:r>
                          </w:p>
                          <w:p w14:paraId="181EE006" w14:textId="77777777" w:rsidR="00A53EB8" w:rsidRDefault="00A53EB8" w:rsidP="00A53EB8">
                            <w:pPr>
                              <w:tabs>
                                <w:tab w:val="left" w:pos="540"/>
                                <w:tab w:val="right" w:leader="dot" w:pos="7740"/>
                              </w:tabs>
                              <w:jc w:val="both"/>
                            </w:pPr>
                            <w:r>
                              <w:tab/>
                            </w:r>
                            <w:r>
                              <w:tab/>
                            </w:r>
                          </w:p>
                          <w:p w14:paraId="73850F75" w14:textId="77777777" w:rsidR="00A53EB8" w:rsidRDefault="00A53EB8" w:rsidP="00A53EB8">
                            <w:pPr>
                              <w:tabs>
                                <w:tab w:val="left" w:pos="540"/>
                                <w:tab w:val="right" w:leader="dot" w:pos="7740"/>
                              </w:tabs>
                              <w:jc w:val="both"/>
                            </w:pPr>
                            <w:r>
                              <w:tab/>
                            </w:r>
                            <w:r>
                              <w:tab/>
                            </w:r>
                          </w:p>
                          <w:p w14:paraId="52AEEE12" w14:textId="77777777" w:rsidR="00A53EB8" w:rsidRDefault="00A53EB8" w:rsidP="00A53EB8">
                            <w:pPr>
                              <w:tabs>
                                <w:tab w:val="left" w:pos="540"/>
                                <w:tab w:val="right" w:leader="dot" w:pos="7740"/>
                              </w:tabs>
                              <w:jc w:val="both"/>
                            </w:pPr>
                            <w:r>
                              <w:tab/>
                            </w:r>
                            <w:r>
                              <w:tab/>
                            </w:r>
                          </w:p>
                          <w:p w14:paraId="1BEFF80A" w14:textId="77777777" w:rsidR="00A53EB8" w:rsidRDefault="00A53EB8" w:rsidP="00A53EB8">
                            <w:pPr>
                              <w:tabs>
                                <w:tab w:val="left" w:pos="540"/>
                                <w:tab w:val="right" w:leader="dot" w:pos="7740"/>
                              </w:tabs>
                              <w:jc w:val="both"/>
                            </w:pPr>
                            <w:r>
                              <w:tab/>
                            </w:r>
                          </w:p>
                          <w:p w14:paraId="600B66C1" w14:textId="77777777" w:rsidR="00A53EB8" w:rsidRDefault="00A53EB8" w:rsidP="00A53EB8">
                            <w:pPr>
                              <w:jc w:val="right"/>
                              <w:rPr>
                                <w:i/>
                              </w:rPr>
                            </w:pPr>
                            <w:r>
                              <w:rPr>
                                <w:i/>
                              </w:rPr>
                              <w:t>Vĩnh Long, ngày ….. tháng …… năm ……</w:t>
                            </w:r>
                          </w:p>
                          <w:p w14:paraId="3071F320" w14:textId="77777777" w:rsidR="00A53EB8" w:rsidRDefault="00A53EB8" w:rsidP="00A53EB8">
                            <w:pPr>
                              <w:tabs>
                                <w:tab w:val="center" w:pos="5310"/>
                              </w:tabs>
                              <w:jc w:val="center"/>
                              <w:rPr>
                                <w:b/>
                              </w:rPr>
                            </w:pPr>
                            <w:r>
                              <w:rPr>
                                <w:b/>
                              </w:rPr>
                              <w:tab/>
                              <w:t>Giảng viên hướng dẫn</w:t>
                            </w:r>
                          </w:p>
                          <w:p w14:paraId="1E88D384" w14:textId="77777777" w:rsidR="00A53EB8" w:rsidRDefault="00A53EB8" w:rsidP="00A53EB8">
                            <w:pPr>
                              <w:tabs>
                                <w:tab w:val="center" w:pos="5310"/>
                              </w:tabs>
                              <w:jc w:val="center"/>
                              <w:rPr>
                                <w:i/>
                              </w:rPr>
                            </w:pPr>
                            <w:r>
                              <w:rPr>
                                <w:i/>
                              </w:rPr>
                              <w:tab/>
                              <w:t>(Ký tên và ghi rõ họ tên)</w:t>
                            </w:r>
                          </w:p>
                          <w:p w14:paraId="02272DF9" w14:textId="77777777" w:rsidR="00A53EB8" w:rsidRDefault="00A53EB8" w:rsidP="00A53EB8">
                            <w:pPr>
                              <w:tabs>
                                <w:tab w:val="center" w:pos="5310"/>
                              </w:tabs>
                              <w:jc w:val="center"/>
                              <w:rPr>
                                <w:i/>
                              </w:rPr>
                            </w:pPr>
                          </w:p>
                          <w:p w14:paraId="341B53B8" w14:textId="77777777" w:rsidR="00A53EB8" w:rsidRDefault="00A53EB8" w:rsidP="00A53EB8">
                            <w:pPr>
                              <w:jc w:val="center"/>
                            </w:pPr>
                          </w:p>
                          <w:p w14:paraId="17677E69" w14:textId="77777777" w:rsidR="00A53EB8" w:rsidRDefault="00A53EB8" w:rsidP="00A53EB8">
                            <w:pPr>
                              <w:jc w:val="center"/>
                            </w:pPr>
                          </w:p>
                          <w:p w14:paraId="78692DF9" w14:textId="77777777" w:rsidR="00A53EB8" w:rsidRDefault="00A53EB8" w:rsidP="00A53EB8">
                            <w:pPr>
                              <w:jc w:val="center"/>
                            </w:pPr>
                          </w:p>
                          <w:p w14:paraId="7615B39F" w14:textId="77777777" w:rsidR="00A53EB8" w:rsidRDefault="00A53EB8" w:rsidP="00A53EB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7388B6" id="Rectangle 2" o:spid="_x0000_s1026" style="position:absolute;left:0;text-align:left;margin-left:0;margin-top:7.4pt;width:423pt;height:10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">
                <v:textbox>
                  <w:txbxContent>
                    <w:p w14:paraId="75505706" w14:textId="77777777" w:rsidR="00A53EB8" w:rsidRDefault="00A53EB8" w:rsidP="00A53EB8">
                      <w:pPr>
                        <w:jc w:val="center"/>
                      </w:pPr>
                    </w:p>
                    <w:p w14:paraId="26278821" w14:textId="77777777" w:rsidR="00A53EB8" w:rsidRDefault="00A53EB8" w:rsidP="00A53EB8">
                      <w:pPr>
                        <w:jc w:val="center"/>
                        <w:rPr>
                          <w:b/>
                        </w:rPr>
                      </w:pPr>
                      <w:r>
                        <w:rPr>
                          <w:b/>
                        </w:rPr>
                        <w:t>NHẬN XÉT CỦA GIẢNG VIÊN HƯỚNG DẪN</w:t>
                      </w:r>
                    </w:p>
                    <w:p w14:paraId="559E12B5" w14:textId="77777777" w:rsidR="00A53EB8" w:rsidRDefault="00A53EB8" w:rsidP="00A53EB8">
                      <w:pPr>
                        <w:jc w:val="center"/>
                        <w:rPr>
                          <w:b/>
                        </w:rPr>
                      </w:pPr>
                    </w:p>
                    <w:p w14:paraId="2C4096DA" w14:textId="77777777" w:rsidR="00A53EB8" w:rsidRDefault="00A53EB8" w:rsidP="00A53EB8">
                      <w:pPr>
                        <w:jc w:val="center"/>
                        <w:rPr>
                          <w:b/>
                        </w:rPr>
                      </w:pPr>
                    </w:p>
                    <w:p w14:paraId="44E7EEA7" w14:textId="77777777" w:rsidR="00A53EB8" w:rsidRDefault="00A53EB8" w:rsidP="00A53EB8">
                      <w:pPr>
                        <w:tabs>
                          <w:tab w:val="left" w:pos="1260"/>
                          <w:tab w:val="right" w:leader="dot" w:pos="7740"/>
                        </w:tabs>
                        <w:jc w:val="both"/>
                      </w:pPr>
                      <w:r>
                        <w:tab/>
                      </w:r>
                      <w:r>
                        <w:tab/>
                      </w:r>
                    </w:p>
                    <w:p w14:paraId="10BB651F" w14:textId="77777777" w:rsidR="00A53EB8" w:rsidRDefault="00A53EB8" w:rsidP="00A53EB8">
                      <w:pPr>
                        <w:tabs>
                          <w:tab w:val="left" w:pos="540"/>
                          <w:tab w:val="right" w:leader="dot" w:pos="7740"/>
                        </w:tabs>
                        <w:jc w:val="both"/>
                      </w:pPr>
                      <w:r>
                        <w:tab/>
                      </w:r>
                      <w:r>
                        <w:tab/>
                      </w:r>
                    </w:p>
                    <w:p w14:paraId="002311AF" w14:textId="77777777" w:rsidR="00A53EB8" w:rsidRDefault="00A53EB8" w:rsidP="00A53EB8">
                      <w:pPr>
                        <w:tabs>
                          <w:tab w:val="left" w:pos="540"/>
                          <w:tab w:val="right" w:leader="dot" w:pos="7740"/>
                        </w:tabs>
                        <w:jc w:val="both"/>
                      </w:pPr>
                      <w:r>
                        <w:tab/>
                      </w:r>
                      <w:r>
                        <w:tab/>
                      </w:r>
                    </w:p>
                    <w:p w14:paraId="5C6A1B9F" w14:textId="77777777" w:rsidR="00A53EB8" w:rsidRDefault="00A53EB8" w:rsidP="00A53EB8">
                      <w:pPr>
                        <w:tabs>
                          <w:tab w:val="left" w:pos="540"/>
                          <w:tab w:val="right" w:leader="dot" w:pos="7740"/>
                        </w:tabs>
                        <w:jc w:val="both"/>
                      </w:pPr>
                      <w:r>
                        <w:tab/>
                      </w:r>
                      <w:r>
                        <w:tab/>
                      </w:r>
                    </w:p>
                    <w:p w14:paraId="6DB293AD" w14:textId="77777777" w:rsidR="00A53EB8" w:rsidRDefault="00A53EB8" w:rsidP="00A53EB8">
                      <w:pPr>
                        <w:tabs>
                          <w:tab w:val="left" w:pos="540"/>
                          <w:tab w:val="right" w:leader="dot" w:pos="7740"/>
                        </w:tabs>
                        <w:jc w:val="both"/>
                      </w:pPr>
                      <w:r>
                        <w:tab/>
                      </w:r>
                      <w:r>
                        <w:tab/>
                      </w:r>
                    </w:p>
                    <w:p w14:paraId="76D8582B" w14:textId="77777777" w:rsidR="00A53EB8" w:rsidRDefault="00A53EB8" w:rsidP="00A53EB8">
                      <w:pPr>
                        <w:tabs>
                          <w:tab w:val="left" w:pos="540"/>
                          <w:tab w:val="right" w:leader="dot" w:pos="7740"/>
                        </w:tabs>
                        <w:jc w:val="both"/>
                      </w:pPr>
                      <w:r>
                        <w:tab/>
                      </w:r>
                      <w:r>
                        <w:tab/>
                      </w:r>
                    </w:p>
                    <w:p w14:paraId="64BB616E" w14:textId="77777777" w:rsidR="00A53EB8" w:rsidRDefault="00A53EB8" w:rsidP="00A53EB8">
                      <w:pPr>
                        <w:tabs>
                          <w:tab w:val="left" w:pos="540"/>
                          <w:tab w:val="right" w:leader="dot" w:pos="7740"/>
                        </w:tabs>
                        <w:jc w:val="both"/>
                      </w:pPr>
                      <w:r>
                        <w:tab/>
                      </w:r>
                      <w:r>
                        <w:tab/>
                      </w:r>
                    </w:p>
                    <w:p w14:paraId="0395A3E3" w14:textId="77777777" w:rsidR="00A53EB8" w:rsidRDefault="00A53EB8" w:rsidP="00A53EB8">
                      <w:pPr>
                        <w:tabs>
                          <w:tab w:val="left" w:pos="540"/>
                          <w:tab w:val="right" w:leader="dot" w:pos="7740"/>
                        </w:tabs>
                        <w:jc w:val="both"/>
                      </w:pPr>
                      <w:r>
                        <w:tab/>
                      </w:r>
                      <w:r>
                        <w:tab/>
                      </w:r>
                    </w:p>
                    <w:p w14:paraId="1EBCF6A9" w14:textId="77777777" w:rsidR="00A53EB8" w:rsidRDefault="00A53EB8" w:rsidP="00A53EB8">
                      <w:pPr>
                        <w:tabs>
                          <w:tab w:val="left" w:pos="540"/>
                          <w:tab w:val="right" w:leader="dot" w:pos="7740"/>
                        </w:tabs>
                        <w:jc w:val="both"/>
                      </w:pPr>
                      <w:r>
                        <w:tab/>
                      </w:r>
                      <w:r>
                        <w:tab/>
                      </w:r>
                    </w:p>
                    <w:p w14:paraId="524F77E7" w14:textId="77777777" w:rsidR="00A53EB8" w:rsidRDefault="00A53EB8" w:rsidP="00A53EB8">
                      <w:pPr>
                        <w:tabs>
                          <w:tab w:val="left" w:pos="540"/>
                          <w:tab w:val="right" w:leader="dot" w:pos="7740"/>
                        </w:tabs>
                        <w:jc w:val="both"/>
                      </w:pPr>
                      <w:r>
                        <w:tab/>
                      </w:r>
                      <w:r>
                        <w:tab/>
                      </w:r>
                    </w:p>
                    <w:p w14:paraId="4DB7AFD6" w14:textId="77777777" w:rsidR="00A53EB8" w:rsidRDefault="00A53EB8" w:rsidP="00A53EB8">
                      <w:pPr>
                        <w:tabs>
                          <w:tab w:val="left" w:pos="540"/>
                          <w:tab w:val="right" w:leader="dot" w:pos="7740"/>
                        </w:tabs>
                        <w:jc w:val="both"/>
                      </w:pPr>
                      <w:r>
                        <w:tab/>
                      </w:r>
                      <w:r>
                        <w:tab/>
                      </w:r>
                    </w:p>
                    <w:p w14:paraId="1AE17332" w14:textId="77777777" w:rsidR="00A53EB8" w:rsidRDefault="00A53EB8" w:rsidP="00A53EB8">
                      <w:pPr>
                        <w:tabs>
                          <w:tab w:val="left" w:pos="540"/>
                          <w:tab w:val="right" w:leader="dot" w:pos="7740"/>
                        </w:tabs>
                        <w:jc w:val="both"/>
                      </w:pPr>
                      <w:r>
                        <w:tab/>
                      </w:r>
                      <w:r>
                        <w:tab/>
                      </w:r>
                    </w:p>
                    <w:p w14:paraId="560CFF75" w14:textId="77777777" w:rsidR="00A53EB8" w:rsidRDefault="00A53EB8" w:rsidP="00A53EB8">
                      <w:pPr>
                        <w:tabs>
                          <w:tab w:val="left" w:pos="540"/>
                          <w:tab w:val="right" w:leader="dot" w:pos="7740"/>
                        </w:tabs>
                        <w:jc w:val="both"/>
                      </w:pPr>
                      <w:r>
                        <w:tab/>
                      </w:r>
                      <w:r>
                        <w:tab/>
                      </w:r>
                    </w:p>
                    <w:p w14:paraId="4BB1117B" w14:textId="77777777" w:rsidR="00A53EB8" w:rsidRDefault="00A53EB8" w:rsidP="00A53EB8">
                      <w:pPr>
                        <w:tabs>
                          <w:tab w:val="left" w:pos="540"/>
                          <w:tab w:val="right" w:leader="dot" w:pos="7740"/>
                        </w:tabs>
                        <w:jc w:val="both"/>
                      </w:pPr>
                      <w:r>
                        <w:tab/>
                      </w:r>
                      <w:r>
                        <w:tab/>
                      </w:r>
                      <w:r>
                        <w:tab/>
                      </w:r>
                    </w:p>
                    <w:p w14:paraId="62F87DB0" w14:textId="77777777" w:rsidR="00A53EB8" w:rsidRDefault="00A53EB8" w:rsidP="00A53EB8">
                      <w:pPr>
                        <w:tabs>
                          <w:tab w:val="left" w:pos="540"/>
                          <w:tab w:val="right" w:leader="dot" w:pos="7740"/>
                        </w:tabs>
                        <w:jc w:val="both"/>
                      </w:pPr>
                      <w:r>
                        <w:tab/>
                      </w:r>
                      <w:r>
                        <w:tab/>
                      </w:r>
                    </w:p>
                    <w:p w14:paraId="71FAB941" w14:textId="77777777" w:rsidR="00A53EB8" w:rsidRDefault="00A53EB8" w:rsidP="00A53EB8">
                      <w:pPr>
                        <w:tabs>
                          <w:tab w:val="left" w:pos="540"/>
                          <w:tab w:val="right" w:leader="dot" w:pos="7740"/>
                        </w:tabs>
                        <w:jc w:val="both"/>
                      </w:pPr>
                      <w:r>
                        <w:tab/>
                      </w:r>
                      <w:r>
                        <w:tab/>
                      </w:r>
                    </w:p>
                    <w:p w14:paraId="3AA1D72B" w14:textId="77777777" w:rsidR="00A53EB8" w:rsidRDefault="00A53EB8" w:rsidP="00A53EB8">
                      <w:pPr>
                        <w:tabs>
                          <w:tab w:val="left" w:pos="540"/>
                          <w:tab w:val="right" w:leader="dot" w:pos="7740"/>
                        </w:tabs>
                        <w:jc w:val="both"/>
                      </w:pPr>
                      <w:r>
                        <w:tab/>
                      </w:r>
                      <w:r>
                        <w:tab/>
                      </w:r>
                    </w:p>
                    <w:p w14:paraId="6DC85D77" w14:textId="77777777" w:rsidR="00A53EB8" w:rsidRDefault="00A53EB8" w:rsidP="00A53EB8">
                      <w:pPr>
                        <w:tabs>
                          <w:tab w:val="left" w:pos="540"/>
                          <w:tab w:val="right" w:leader="dot" w:pos="7740"/>
                        </w:tabs>
                        <w:jc w:val="both"/>
                      </w:pPr>
                      <w:r>
                        <w:tab/>
                      </w:r>
                      <w:r>
                        <w:tab/>
                      </w:r>
                    </w:p>
                    <w:p w14:paraId="3AB69E0F" w14:textId="77777777" w:rsidR="00A53EB8" w:rsidRDefault="00A53EB8" w:rsidP="00A53EB8">
                      <w:pPr>
                        <w:tabs>
                          <w:tab w:val="left" w:pos="540"/>
                          <w:tab w:val="right" w:leader="dot" w:pos="7740"/>
                        </w:tabs>
                        <w:jc w:val="both"/>
                      </w:pPr>
                      <w:r>
                        <w:tab/>
                      </w:r>
                      <w:r>
                        <w:tab/>
                      </w:r>
                    </w:p>
                    <w:p w14:paraId="0ADA7ACC" w14:textId="77777777" w:rsidR="00A53EB8" w:rsidRDefault="00A53EB8" w:rsidP="00A53EB8">
                      <w:pPr>
                        <w:tabs>
                          <w:tab w:val="left" w:pos="540"/>
                          <w:tab w:val="right" w:leader="dot" w:pos="7740"/>
                        </w:tabs>
                        <w:jc w:val="both"/>
                      </w:pPr>
                      <w:r>
                        <w:tab/>
                      </w:r>
                      <w:r>
                        <w:tab/>
                      </w:r>
                    </w:p>
                    <w:p w14:paraId="7AA59350" w14:textId="77777777" w:rsidR="00A53EB8" w:rsidRDefault="00A53EB8" w:rsidP="00A53EB8">
                      <w:pPr>
                        <w:tabs>
                          <w:tab w:val="left" w:pos="540"/>
                          <w:tab w:val="right" w:leader="dot" w:pos="7740"/>
                        </w:tabs>
                        <w:jc w:val="both"/>
                      </w:pPr>
                      <w:r>
                        <w:tab/>
                      </w:r>
                      <w:r>
                        <w:tab/>
                      </w:r>
                    </w:p>
                    <w:p w14:paraId="3D114E89" w14:textId="77777777" w:rsidR="00A53EB8" w:rsidRDefault="00A53EB8" w:rsidP="00A53EB8">
                      <w:pPr>
                        <w:tabs>
                          <w:tab w:val="left" w:pos="540"/>
                          <w:tab w:val="right" w:leader="dot" w:pos="7740"/>
                        </w:tabs>
                        <w:jc w:val="both"/>
                      </w:pPr>
                      <w:r>
                        <w:tab/>
                      </w:r>
                      <w:r>
                        <w:tab/>
                      </w:r>
                    </w:p>
                    <w:p w14:paraId="5BFEBBF4" w14:textId="77777777" w:rsidR="00A53EB8" w:rsidRDefault="00A53EB8" w:rsidP="00A53EB8">
                      <w:pPr>
                        <w:tabs>
                          <w:tab w:val="left" w:pos="540"/>
                          <w:tab w:val="right" w:leader="dot" w:pos="7740"/>
                        </w:tabs>
                        <w:jc w:val="both"/>
                      </w:pPr>
                      <w:r>
                        <w:tab/>
                      </w:r>
                      <w:r>
                        <w:tab/>
                      </w:r>
                    </w:p>
                    <w:p w14:paraId="567D65D7" w14:textId="77777777" w:rsidR="00A53EB8" w:rsidRDefault="00A53EB8" w:rsidP="00A53EB8">
                      <w:pPr>
                        <w:tabs>
                          <w:tab w:val="left" w:pos="540"/>
                          <w:tab w:val="right" w:leader="dot" w:pos="7740"/>
                        </w:tabs>
                        <w:jc w:val="both"/>
                      </w:pPr>
                      <w:r>
                        <w:tab/>
                      </w:r>
                      <w:r>
                        <w:tab/>
                      </w:r>
                    </w:p>
                    <w:p w14:paraId="23B8E005" w14:textId="77777777" w:rsidR="00A53EB8" w:rsidRDefault="00A53EB8" w:rsidP="00A53EB8">
                      <w:pPr>
                        <w:tabs>
                          <w:tab w:val="left" w:pos="540"/>
                          <w:tab w:val="right" w:leader="dot" w:pos="7740"/>
                        </w:tabs>
                        <w:jc w:val="both"/>
                      </w:pPr>
                      <w:r>
                        <w:tab/>
                      </w:r>
                      <w:r>
                        <w:tab/>
                      </w:r>
                    </w:p>
                    <w:p w14:paraId="0676DD69" w14:textId="77777777" w:rsidR="00A53EB8" w:rsidRDefault="00A53EB8" w:rsidP="00A53EB8">
                      <w:pPr>
                        <w:tabs>
                          <w:tab w:val="left" w:pos="540"/>
                          <w:tab w:val="right" w:leader="dot" w:pos="7740"/>
                        </w:tabs>
                        <w:jc w:val="both"/>
                      </w:pPr>
                      <w:r>
                        <w:tab/>
                      </w:r>
                      <w:r>
                        <w:tab/>
                      </w:r>
                    </w:p>
                    <w:p w14:paraId="1918C476" w14:textId="77777777" w:rsidR="00A53EB8" w:rsidRDefault="00A53EB8" w:rsidP="00A53EB8">
                      <w:pPr>
                        <w:tabs>
                          <w:tab w:val="left" w:pos="540"/>
                          <w:tab w:val="right" w:leader="dot" w:pos="7740"/>
                        </w:tabs>
                        <w:jc w:val="both"/>
                      </w:pPr>
                      <w:r>
                        <w:tab/>
                      </w:r>
                      <w:r>
                        <w:tab/>
                      </w:r>
                    </w:p>
                    <w:p w14:paraId="6635A900" w14:textId="77777777" w:rsidR="00A53EB8" w:rsidRDefault="00A53EB8" w:rsidP="00A53EB8">
                      <w:pPr>
                        <w:tabs>
                          <w:tab w:val="left" w:pos="540"/>
                          <w:tab w:val="right" w:leader="dot" w:pos="7740"/>
                        </w:tabs>
                        <w:jc w:val="both"/>
                      </w:pPr>
                      <w:r>
                        <w:tab/>
                      </w:r>
                      <w:r>
                        <w:tab/>
                      </w:r>
                    </w:p>
                    <w:p w14:paraId="33A13F71" w14:textId="77777777" w:rsidR="00A53EB8" w:rsidRDefault="00A53EB8" w:rsidP="00A53EB8">
                      <w:pPr>
                        <w:tabs>
                          <w:tab w:val="left" w:pos="540"/>
                          <w:tab w:val="right" w:leader="dot" w:pos="7740"/>
                        </w:tabs>
                        <w:jc w:val="both"/>
                      </w:pPr>
                      <w:r>
                        <w:tab/>
                      </w:r>
                      <w:r>
                        <w:tab/>
                      </w:r>
                    </w:p>
                    <w:p w14:paraId="4C0B8EBE" w14:textId="77777777" w:rsidR="00A53EB8" w:rsidRDefault="00A53EB8" w:rsidP="00A53EB8">
                      <w:pPr>
                        <w:tabs>
                          <w:tab w:val="left" w:pos="540"/>
                          <w:tab w:val="right" w:leader="dot" w:pos="7740"/>
                        </w:tabs>
                        <w:jc w:val="both"/>
                      </w:pPr>
                      <w:r>
                        <w:tab/>
                      </w:r>
                      <w:r>
                        <w:tab/>
                      </w:r>
                    </w:p>
                    <w:p w14:paraId="726FEDCE" w14:textId="77777777" w:rsidR="00A53EB8" w:rsidRDefault="00A53EB8" w:rsidP="00A53EB8">
                      <w:pPr>
                        <w:tabs>
                          <w:tab w:val="left" w:pos="540"/>
                          <w:tab w:val="right" w:leader="dot" w:pos="7740"/>
                        </w:tabs>
                        <w:jc w:val="both"/>
                      </w:pPr>
                      <w:r>
                        <w:tab/>
                      </w:r>
                      <w:r>
                        <w:tab/>
                      </w:r>
                    </w:p>
                    <w:p w14:paraId="4B02EF6C" w14:textId="77777777" w:rsidR="00A53EB8" w:rsidRDefault="00A53EB8" w:rsidP="00A53EB8">
                      <w:pPr>
                        <w:tabs>
                          <w:tab w:val="left" w:pos="540"/>
                          <w:tab w:val="right" w:leader="dot" w:pos="7740"/>
                        </w:tabs>
                        <w:jc w:val="both"/>
                      </w:pPr>
                      <w:r>
                        <w:tab/>
                      </w:r>
                      <w:r>
                        <w:tab/>
                      </w:r>
                    </w:p>
                    <w:p w14:paraId="4AA7D82D" w14:textId="77777777" w:rsidR="00A53EB8" w:rsidRDefault="00A53EB8" w:rsidP="00A53EB8">
                      <w:pPr>
                        <w:tabs>
                          <w:tab w:val="left" w:pos="540"/>
                          <w:tab w:val="right" w:leader="dot" w:pos="7740"/>
                        </w:tabs>
                        <w:jc w:val="both"/>
                      </w:pPr>
                      <w:r>
                        <w:tab/>
                      </w:r>
                      <w:r>
                        <w:tab/>
                      </w:r>
                    </w:p>
                    <w:p w14:paraId="241D1D4D" w14:textId="77777777" w:rsidR="00A53EB8" w:rsidRDefault="00A53EB8" w:rsidP="00A53EB8">
                      <w:pPr>
                        <w:tabs>
                          <w:tab w:val="left" w:pos="540"/>
                          <w:tab w:val="right" w:leader="dot" w:pos="7740"/>
                        </w:tabs>
                        <w:jc w:val="both"/>
                      </w:pPr>
                      <w:r>
                        <w:tab/>
                      </w:r>
                      <w:r>
                        <w:tab/>
                      </w:r>
                    </w:p>
                    <w:p w14:paraId="0BF9DC7B" w14:textId="77777777" w:rsidR="00A53EB8" w:rsidRDefault="00A53EB8" w:rsidP="00A53EB8">
                      <w:pPr>
                        <w:tabs>
                          <w:tab w:val="left" w:pos="540"/>
                          <w:tab w:val="right" w:leader="dot" w:pos="7740"/>
                        </w:tabs>
                        <w:jc w:val="both"/>
                      </w:pPr>
                      <w:r>
                        <w:tab/>
                      </w:r>
                      <w:r>
                        <w:tab/>
                      </w:r>
                    </w:p>
                    <w:p w14:paraId="0B8C156E" w14:textId="77777777" w:rsidR="00A53EB8" w:rsidRDefault="00A53EB8" w:rsidP="00A53EB8">
                      <w:pPr>
                        <w:tabs>
                          <w:tab w:val="left" w:pos="540"/>
                          <w:tab w:val="right" w:leader="dot" w:pos="7740"/>
                        </w:tabs>
                        <w:jc w:val="both"/>
                      </w:pPr>
                      <w:r>
                        <w:tab/>
                      </w:r>
                      <w:r>
                        <w:tab/>
                      </w:r>
                    </w:p>
                    <w:p w14:paraId="181EE006" w14:textId="77777777" w:rsidR="00A53EB8" w:rsidRDefault="00A53EB8" w:rsidP="00A53EB8">
                      <w:pPr>
                        <w:tabs>
                          <w:tab w:val="left" w:pos="540"/>
                          <w:tab w:val="right" w:leader="dot" w:pos="7740"/>
                        </w:tabs>
                        <w:jc w:val="both"/>
                      </w:pPr>
                      <w:r>
                        <w:tab/>
                      </w:r>
                      <w:r>
                        <w:tab/>
                      </w:r>
                    </w:p>
                    <w:p w14:paraId="73850F75" w14:textId="77777777" w:rsidR="00A53EB8" w:rsidRDefault="00A53EB8" w:rsidP="00A53EB8">
                      <w:pPr>
                        <w:tabs>
                          <w:tab w:val="left" w:pos="540"/>
                          <w:tab w:val="right" w:leader="dot" w:pos="7740"/>
                        </w:tabs>
                        <w:jc w:val="both"/>
                      </w:pPr>
                      <w:r>
                        <w:tab/>
                      </w:r>
                      <w:r>
                        <w:tab/>
                      </w:r>
                    </w:p>
                    <w:p w14:paraId="52AEEE12" w14:textId="77777777" w:rsidR="00A53EB8" w:rsidRDefault="00A53EB8" w:rsidP="00A53EB8">
                      <w:pPr>
                        <w:tabs>
                          <w:tab w:val="left" w:pos="540"/>
                          <w:tab w:val="right" w:leader="dot" w:pos="7740"/>
                        </w:tabs>
                        <w:jc w:val="both"/>
                      </w:pPr>
                      <w:r>
                        <w:tab/>
                      </w:r>
                      <w:r>
                        <w:tab/>
                      </w:r>
                    </w:p>
                    <w:p w14:paraId="1BEFF80A" w14:textId="77777777" w:rsidR="00A53EB8" w:rsidRDefault="00A53EB8" w:rsidP="00A53EB8">
                      <w:pPr>
                        <w:tabs>
                          <w:tab w:val="left" w:pos="540"/>
                          <w:tab w:val="right" w:leader="dot" w:pos="7740"/>
                        </w:tabs>
                        <w:jc w:val="both"/>
                      </w:pPr>
                      <w:r>
                        <w:tab/>
                      </w:r>
                    </w:p>
                    <w:p w14:paraId="600B66C1" w14:textId="77777777" w:rsidR="00A53EB8" w:rsidRDefault="00A53EB8" w:rsidP="00A53EB8">
                      <w:pPr>
                        <w:jc w:val="right"/>
                        <w:rPr>
                          <w:i/>
                        </w:rPr>
                      </w:pPr>
                      <w:r>
                        <w:rPr>
                          <w:i/>
                        </w:rPr>
                        <w:t>Vĩnh Long, ngày ….. tháng …… năm ……</w:t>
                      </w:r>
                    </w:p>
                    <w:p w14:paraId="3071F320" w14:textId="77777777" w:rsidR="00A53EB8" w:rsidRDefault="00A53EB8" w:rsidP="00A53EB8">
                      <w:pPr>
                        <w:tabs>
                          <w:tab w:val="center" w:pos="5310"/>
                        </w:tabs>
                        <w:jc w:val="center"/>
                        <w:rPr>
                          <w:b/>
                        </w:rPr>
                      </w:pPr>
                      <w:r>
                        <w:rPr>
                          <w:b/>
                        </w:rPr>
                        <w:tab/>
                        <w:t>Giảng viên hướng dẫn</w:t>
                      </w:r>
                    </w:p>
                    <w:p w14:paraId="1E88D384" w14:textId="77777777" w:rsidR="00A53EB8" w:rsidRDefault="00A53EB8" w:rsidP="00A53EB8">
                      <w:pPr>
                        <w:tabs>
                          <w:tab w:val="center" w:pos="5310"/>
                        </w:tabs>
                        <w:jc w:val="center"/>
                        <w:rPr>
                          <w:i/>
                        </w:rPr>
                      </w:pPr>
                      <w:r>
                        <w:rPr>
                          <w:i/>
                        </w:rPr>
                        <w:tab/>
                        <w:t>(Ký tên và ghi rõ họ tên)</w:t>
                      </w:r>
                    </w:p>
                    <w:p w14:paraId="02272DF9" w14:textId="77777777" w:rsidR="00A53EB8" w:rsidRDefault="00A53EB8" w:rsidP="00A53EB8">
                      <w:pPr>
                        <w:tabs>
                          <w:tab w:val="center" w:pos="5310"/>
                        </w:tabs>
                        <w:jc w:val="center"/>
                        <w:rPr>
                          <w:i/>
                        </w:rPr>
                      </w:pPr>
                    </w:p>
                    <w:p w14:paraId="341B53B8" w14:textId="77777777" w:rsidR="00A53EB8" w:rsidRDefault="00A53EB8" w:rsidP="00A53EB8">
                      <w:pPr>
                        <w:jc w:val="center"/>
                      </w:pPr>
                    </w:p>
                    <w:p w14:paraId="17677E69" w14:textId="77777777" w:rsidR="00A53EB8" w:rsidRDefault="00A53EB8" w:rsidP="00A53EB8">
                      <w:pPr>
                        <w:jc w:val="center"/>
                      </w:pPr>
                    </w:p>
                    <w:p w14:paraId="78692DF9" w14:textId="77777777" w:rsidR="00A53EB8" w:rsidRDefault="00A53EB8" w:rsidP="00A53EB8">
                      <w:pPr>
                        <w:jc w:val="center"/>
                      </w:pPr>
                    </w:p>
                    <w:p w14:paraId="7615B39F" w14:textId="77777777" w:rsidR="00A53EB8" w:rsidRDefault="00A53EB8" w:rsidP="00A53EB8">
                      <w:pPr>
                        <w:jc w:val="center"/>
                      </w:pPr>
                    </w:p>
                  </w:txbxContent>
                </v:textbox>
              </v:rect>
            </w:pict>
          </mc:Fallback>
        </mc:AlternateContent>
      </w:r>
    </w:p>
    <w:bookmarkEnd w:id="0"/>
    <w:p w14:paraId="0420E581" w14:textId="0A191EBE" w:rsidR="00A53EB8" w:rsidRDefault="00A53EB8" w:rsidP="004F216D">
      <w:pPr>
        <w:tabs>
          <w:tab w:val="left" w:pos="3375"/>
          <w:tab w:val="center" w:pos="4536"/>
        </w:tabs>
        <w:spacing w:line="360" w:lineRule="auto"/>
        <w:rPr>
          <w:b/>
          <w:bCs/>
        </w:rPr>
      </w:pPr>
    </w:p>
    <w:p w14:paraId="146B2243" w14:textId="593E6D6C" w:rsidR="00A53EB8" w:rsidRPr="00A53EB8" w:rsidRDefault="00A53EB8" w:rsidP="004F216D">
      <w:pPr>
        <w:spacing w:line="360" w:lineRule="auto"/>
        <w:rPr>
          <w:b/>
          <w:bCs/>
        </w:rPr>
      </w:pPr>
      <w:r>
        <w:rPr>
          <w:b/>
          <w:bCs/>
        </w:rPr>
        <w:br w:type="page"/>
      </w:r>
      <w:bookmarkStart w:id="1" w:name="_Hlk216382783"/>
      <w:r>
        <w:rPr>
          <w:noProof/>
          <w:lang w:eastAsia="zh-CN"/>
        </w:rPr>
        <w:lastRenderedPageBreak/>
        <mc:AlternateContent>
          <mc:Choice Requires="wps">
            <w:drawing>
              <wp:anchor distT="0" distB="0" distL="114300" distR="114300" simplePos="0" relativeHeight="251663360" behindDoc="0" locked="0" layoutInCell="1" allowOverlap="1" wp14:anchorId="1353C560" wp14:editId="2336664C">
                <wp:simplePos x="0" y="0"/>
                <wp:positionH relativeFrom="column">
                  <wp:posOffset>36195</wp:posOffset>
                </wp:positionH>
                <wp:positionV relativeFrom="paragraph">
                  <wp:posOffset>81280</wp:posOffset>
                </wp:positionV>
                <wp:extent cx="5372100" cy="9144000"/>
                <wp:effectExtent l="10795" t="9525" r="8255" b="9525"/>
                <wp:wrapNone/>
                <wp:docPr id="144817223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0FC7A029" w14:textId="77777777" w:rsidR="00A53EB8" w:rsidRDefault="00A53EB8" w:rsidP="00A53EB8">
                            <w:pPr>
                              <w:jc w:val="center"/>
                            </w:pPr>
                          </w:p>
                          <w:p w14:paraId="785805C8" w14:textId="77777777" w:rsidR="00A53EB8" w:rsidRDefault="00A53EB8" w:rsidP="00A53EB8">
                            <w:pPr>
                              <w:jc w:val="center"/>
                              <w:rPr>
                                <w:b/>
                              </w:rPr>
                            </w:pPr>
                            <w:r>
                              <w:rPr>
                                <w:b/>
                              </w:rPr>
                              <w:t>NHẬN XÉT CỦA THÀNH VIÊN HỘI ĐỒNG</w:t>
                            </w:r>
                          </w:p>
                          <w:p w14:paraId="63E2AF08" w14:textId="77777777" w:rsidR="00A53EB8" w:rsidRDefault="00A53EB8" w:rsidP="00A53EB8">
                            <w:pPr>
                              <w:jc w:val="center"/>
                              <w:rPr>
                                <w:b/>
                              </w:rPr>
                            </w:pPr>
                          </w:p>
                          <w:p w14:paraId="0A61BCF9" w14:textId="77777777" w:rsidR="00A53EB8" w:rsidRDefault="00A53EB8" w:rsidP="00A53EB8">
                            <w:pPr>
                              <w:jc w:val="center"/>
                              <w:rPr>
                                <w:b/>
                              </w:rPr>
                            </w:pPr>
                          </w:p>
                          <w:p w14:paraId="629B419F" w14:textId="77777777" w:rsidR="00A53EB8" w:rsidRDefault="00A53EB8" w:rsidP="00A53EB8">
                            <w:pPr>
                              <w:tabs>
                                <w:tab w:val="left" w:pos="1260"/>
                                <w:tab w:val="right" w:leader="dot" w:pos="7740"/>
                              </w:tabs>
                              <w:jc w:val="both"/>
                            </w:pPr>
                            <w:r>
                              <w:tab/>
                            </w:r>
                            <w:r>
                              <w:tab/>
                            </w:r>
                          </w:p>
                          <w:p w14:paraId="79314E32" w14:textId="77777777" w:rsidR="00A53EB8" w:rsidRDefault="00A53EB8" w:rsidP="00A53EB8">
                            <w:pPr>
                              <w:tabs>
                                <w:tab w:val="left" w:pos="540"/>
                                <w:tab w:val="right" w:leader="dot" w:pos="7740"/>
                              </w:tabs>
                              <w:jc w:val="both"/>
                            </w:pPr>
                            <w:r>
                              <w:tab/>
                            </w:r>
                            <w:r>
                              <w:tab/>
                            </w:r>
                          </w:p>
                          <w:p w14:paraId="7391C168" w14:textId="77777777" w:rsidR="00A53EB8" w:rsidRDefault="00A53EB8" w:rsidP="00A53EB8">
                            <w:pPr>
                              <w:tabs>
                                <w:tab w:val="left" w:pos="540"/>
                                <w:tab w:val="right" w:leader="dot" w:pos="7740"/>
                              </w:tabs>
                              <w:jc w:val="both"/>
                            </w:pPr>
                            <w:r>
                              <w:tab/>
                            </w:r>
                            <w:r>
                              <w:tab/>
                            </w:r>
                          </w:p>
                          <w:p w14:paraId="39B5ACB1" w14:textId="77777777" w:rsidR="00A53EB8" w:rsidRDefault="00A53EB8" w:rsidP="00A53EB8">
                            <w:pPr>
                              <w:tabs>
                                <w:tab w:val="left" w:pos="540"/>
                                <w:tab w:val="right" w:leader="dot" w:pos="7740"/>
                              </w:tabs>
                              <w:jc w:val="both"/>
                            </w:pPr>
                            <w:r>
                              <w:tab/>
                            </w:r>
                            <w:r>
                              <w:tab/>
                            </w:r>
                          </w:p>
                          <w:p w14:paraId="09AECA29" w14:textId="77777777" w:rsidR="00A53EB8" w:rsidRDefault="00A53EB8" w:rsidP="00A53EB8">
                            <w:pPr>
                              <w:tabs>
                                <w:tab w:val="left" w:pos="540"/>
                                <w:tab w:val="right" w:leader="dot" w:pos="7740"/>
                              </w:tabs>
                              <w:jc w:val="both"/>
                            </w:pPr>
                            <w:r>
                              <w:tab/>
                            </w:r>
                            <w:r>
                              <w:tab/>
                            </w:r>
                          </w:p>
                          <w:p w14:paraId="118E41CB" w14:textId="77777777" w:rsidR="00A53EB8" w:rsidRDefault="00A53EB8" w:rsidP="00A53EB8">
                            <w:pPr>
                              <w:tabs>
                                <w:tab w:val="left" w:pos="540"/>
                                <w:tab w:val="right" w:leader="dot" w:pos="7740"/>
                              </w:tabs>
                              <w:jc w:val="both"/>
                            </w:pPr>
                            <w:r>
                              <w:tab/>
                            </w:r>
                            <w:r>
                              <w:tab/>
                            </w:r>
                          </w:p>
                          <w:p w14:paraId="197EB362" w14:textId="77777777" w:rsidR="00A53EB8" w:rsidRDefault="00A53EB8" w:rsidP="00A53EB8">
                            <w:pPr>
                              <w:tabs>
                                <w:tab w:val="left" w:pos="540"/>
                                <w:tab w:val="right" w:leader="dot" w:pos="7740"/>
                              </w:tabs>
                              <w:jc w:val="both"/>
                            </w:pPr>
                            <w:r>
                              <w:tab/>
                            </w:r>
                            <w:r>
                              <w:tab/>
                            </w:r>
                          </w:p>
                          <w:p w14:paraId="2CB477A4" w14:textId="77777777" w:rsidR="00A53EB8" w:rsidRDefault="00A53EB8" w:rsidP="00A53EB8">
                            <w:pPr>
                              <w:tabs>
                                <w:tab w:val="left" w:pos="540"/>
                                <w:tab w:val="right" w:leader="dot" w:pos="7740"/>
                              </w:tabs>
                              <w:jc w:val="both"/>
                            </w:pPr>
                            <w:r>
                              <w:tab/>
                            </w:r>
                            <w:r>
                              <w:tab/>
                            </w:r>
                          </w:p>
                          <w:p w14:paraId="225E9B88" w14:textId="77777777" w:rsidR="00A53EB8" w:rsidRDefault="00A53EB8" w:rsidP="00A53EB8">
                            <w:pPr>
                              <w:tabs>
                                <w:tab w:val="left" w:pos="540"/>
                                <w:tab w:val="right" w:leader="dot" w:pos="7740"/>
                              </w:tabs>
                              <w:jc w:val="both"/>
                            </w:pPr>
                            <w:r>
                              <w:tab/>
                            </w:r>
                            <w:r>
                              <w:tab/>
                            </w:r>
                          </w:p>
                          <w:p w14:paraId="228178CA" w14:textId="77777777" w:rsidR="00A53EB8" w:rsidRDefault="00A53EB8" w:rsidP="00A53EB8">
                            <w:pPr>
                              <w:tabs>
                                <w:tab w:val="left" w:pos="540"/>
                                <w:tab w:val="right" w:leader="dot" w:pos="7740"/>
                              </w:tabs>
                              <w:jc w:val="both"/>
                            </w:pPr>
                            <w:r>
                              <w:tab/>
                            </w:r>
                            <w:r>
                              <w:tab/>
                            </w:r>
                          </w:p>
                          <w:p w14:paraId="5C03A2B1" w14:textId="77777777" w:rsidR="00A53EB8" w:rsidRDefault="00A53EB8" w:rsidP="00A53EB8">
                            <w:pPr>
                              <w:tabs>
                                <w:tab w:val="left" w:pos="540"/>
                                <w:tab w:val="right" w:leader="dot" w:pos="7740"/>
                              </w:tabs>
                              <w:jc w:val="both"/>
                            </w:pPr>
                            <w:r>
                              <w:tab/>
                            </w:r>
                            <w:r>
                              <w:tab/>
                            </w:r>
                          </w:p>
                          <w:p w14:paraId="12853AD1" w14:textId="77777777" w:rsidR="00A53EB8" w:rsidRDefault="00A53EB8" w:rsidP="00A53EB8">
                            <w:pPr>
                              <w:tabs>
                                <w:tab w:val="left" w:pos="540"/>
                                <w:tab w:val="right" w:leader="dot" w:pos="7740"/>
                              </w:tabs>
                              <w:jc w:val="both"/>
                            </w:pPr>
                            <w:r>
                              <w:tab/>
                            </w:r>
                            <w:r>
                              <w:tab/>
                            </w:r>
                          </w:p>
                          <w:p w14:paraId="1C2E2797" w14:textId="77777777" w:rsidR="00A53EB8" w:rsidRDefault="00A53EB8" w:rsidP="00A53EB8">
                            <w:pPr>
                              <w:tabs>
                                <w:tab w:val="left" w:pos="540"/>
                                <w:tab w:val="right" w:leader="dot" w:pos="7740"/>
                              </w:tabs>
                              <w:jc w:val="both"/>
                            </w:pPr>
                            <w:r>
                              <w:tab/>
                            </w:r>
                            <w:r>
                              <w:tab/>
                            </w:r>
                          </w:p>
                          <w:p w14:paraId="31B18028" w14:textId="77777777" w:rsidR="00A53EB8" w:rsidRDefault="00A53EB8" w:rsidP="00A53EB8">
                            <w:pPr>
                              <w:tabs>
                                <w:tab w:val="left" w:pos="540"/>
                                <w:tab w:val="right" w:leader="dot" w:pos="7740"/>
                              </w:tabs>
                              <w:jc w:val="both"/>
                            </w:pPr>
                            <w:r>
                              <w:tab/>
                            </w:r>
                            <w:r>
                              <w:tab/>
                            </w:r>
                            <w:r>
                              <w:tab/>
                            </w:r>
                          </w:p>
                          <w:p w14:paraId="018E5022" w14:textId="77777777" w:rsidR="00A53EB8" w:rsidRDefault="00A53EB8" w:rsidP="00A53EB8">
                            <w:pPr>
                              <w:tabs>
                                <w:tab w:val="left" w:pos="540"/>
                                <w:tab w:val="right" w:leader="dot" w:pos="7740"/>
                              </w:tabs>
                              <w:jc w:val="both"/>
                            </w:pPr>
                            <w:r>
                              <w:tab/>
                            </w:r>
                            <w:r>
                              <w:tab/>
                            </w:r>
                          </w:p>
                          <w:p w14:paraId="4BA4D469" w14:textId="77777777" w:rsidR="00A53EB8" w:rsidRDefault="00A53EB8" w:rsidP="00A53EB8">
                            <w:pPr>
                              <w:tabs>
                                <w:tab w:val="left" w:pos="540"/>
                                <w:tab w:val="right" w:leader="dot" w:pos="7740"/>
                              </w:tabs>
                              <w:jc w:val="both"/>
                            </w:pPr>
                            <w:r>
                              <w:tab/>
                            </w:r>
                            <w:r>
                              <w:tab/>
                            </w:r>
                          </w:p>
                          <w:p w14:paraId="0D75927F" w14:textId="77777777" w:rsidR="00A53EB8" w:rsidRDefault="00A53EB8" w:rsidP="00A53EB8">
                            <w:pPr>
                              <w:tabs>
                                <w:tab w:val="left" w:pos="540"/>
                                <w:tab w:val="right" w:leader="dot" w:pos="7740"/>
                              </w:tabs>
                              <w:jc w:val="both"/>
                            </w:pPr>
                            <w:r>
                              <w:tab/>
                            </w:r>
                            <w:r>
                              <w:tab/>
                            </w:r>
                          </w:p>
                          <w:p w14:paraId="7281C29D" w14:textId="77777777" w:rsidR="00A53EB8" w:rsidRDefault="00A53EB8" w:rsidP="00A53EB8">
                            <w:pPr>
                              <w:tabs>
                                <w:tab w:val="left" w:pos="540"/>
                                <w:tab w:val="right" w:leader="dot" w:pos="7740"/>
                              </w:tabs>
                              <w:jc w:val="both"/>
                            </w:pPr>
                            <w:r>
                              <w:tab/>
                            </w:r>
                            <w:r>
                              <w:tab/>
                            </w:r>
                          </w:p>
                          <w:p w14:paraId="7713EEE1" w14:textId="77777777" w:rsidR="00A53EB8" w:rsidRDefault="00A53EB8" w:rsidP="00A53EB8">
                            <w:pPr>
                              <w:tabs>
                                <w:tab w:val="left" w:pos="540"/>
                                <w:tab w:val="right" w:leader="dot" w:pos="7740"/>
                              </w:tabs>
                              <w:jc w:val="both"/>
                            </w:pPr>
                            <w:r>
                              <w:tab/>
                            </w:r>
                            <w:r>
                              <w:tab/>
                            </w:r>
                          </w:p>
                          <w:p w14:paraId="52C012AA" w14:textId="77777777" w:rsidR="00A53EB8" w:rsidRDefault="00A53EB8" w:rsidP="00A53EB8">
                            <w:pPr>
                              <w:tabs>
                                <w:tab w:val="left" w:pos="540"/>
                                <w:tab w:val="right" w:leader="dot" w:pos="7740"/>
                              </w:tabs>
                              <w:jc w:val="both"/>
                            </w:pPr>
                            <w:r>
                              <w:tab/>
                            </w:r>
                            <w:r>
                              <w:tab/>
                            </w:r>
                          </w:p>
                          <w:p w14:paraId="2D98F760" w14:textId="77777777" w:rsidR="00A53EB8" w:rsidRDefault="00A53EB8" w:rsidP="00A53EB8">
                            <w:pPr>
                              <w:tabs>
                                <w:tab w:val="left" w:pos="540"/>
                                <w:tab w:val="right" w:leader="dot" w:pos="7740"/>
                              </w:tabs>
                              <w:jc w:val="both"/>
                            </w:pPr>
                            <w:r>
                              <w:tab/>
                            </w:r>
                            <w:r>
                              <w:tab/>
                            </w:r>
                          </w:p>
                          <w:p w14:paraId="6056DBC4" w14:textId="77777777" w:rsidR="00A53EB8" w:rsidRDefault="00A53EB8" w:rsidP="00A53EB8">
                            <w:pPr>
                              <w:tabs>
                                <w:tab w:val="left" w:pos="540"/>
                                <w:tab w:val="right" w:leader="dot" w:pos="7740"/>
                              </w:tabs>
                              <w:jc w:val="both"/>
                            </w:pPr>
                            <w:r>
                              <w:tab/>
                            </w:r>
                            <w:r>
                              <w:tab/>
                            </w:r>
                          </w:p>
                          <w:p w14:paraId="7F39C963" w14:textId="77777777" w:rsidR="00A53EB8" w:rsidRDefault="00A53EB8" w:rsidP="00A53EB8">
                            <w:pPr>
                              <w:tabs>
                                <w:tab w:val="left" w:pos="540"/>
                                <w:tab w:val="right" w:leader="dot" w:pos="7740"/>
                              </w:tabs>
                              <w:jc w:val="both"/>
                            </w:pPr>
                            <w:r>
                              <w:tab/>
                            </w:r>
                            <w:r>
                              <w:tab/>
                            </w:r>
                          </w:p>
                          <w:p w14:paraId="66EFDD57" w14:textId="77777777" w:rsidR="00A53EB8" w:rsidRDefault="00A53EB8" w:rsidP="00A53EB8">
                            <w:pPr>
                              <w:tabs>
                                <w:tab w:val="left" w:pos="540"/>
                                <w:tab w:val="right" w:leader="dot" w:pos="7740"/>
                              </w:tabs>
                              <w:jc w:val="both"/>
                            </w:pPr>
                            <w:r>
                              <w:tab/>
                            </w:r>
                            <w:r>
                              <w:tab/>
                            </w:r>
                          </w:p>
                          <w:p w14:paraId="1B0B2E8C" w14:textId="77777777" w:rsidR="00A53EB8" w:rsidRDefault="00A53EB8" w:rsidP="00A53EB8">
                            <w:pPr>
                              <w:tabs>
                                <w:tab w:val="left" w:pos="540"/>
                                <w:tab w:val="right" w:leader="dot" w:pos="7740"/>
                              </w:tabs>
                              <w:jc w:val="both"/>
                            </w:pPr>
                            <w:r>
                              <w:tab/>
                            </w:r>
                            <w:r>
                              <w:tab/>
                            </w:r>
                          </w:p>
                          <w:p w14:paraId="17055F78" w14:textId="77777777" w:rsidR="00A53EB8" w:rsidRDefault="00A53EB8" w:rsidP="00A53EB8">
                            <w:pPr>
                              <w:tabs>
                                <w:tab w:val="left" w:pos="540"/>
                                <w:tab w:val="right" w:leader="dot" w:pos="7740"/>
                              </w:tabs>
                              <w:jc w:val="both"/>
                            </w:pPr>
                            <w:r>
                              <w:tab/>
                            </w:r>
                            <w:r>
                              <w:tab/>
                            </w:r>
                          </w:p>
                          <w:p w14:paraId="442C3152" w14:textId="77777777" w:rsidR="00A53EB8" w:rsidRDefault="00A53EB8" w:rsidP="00A53EB8">
                            <w:pPr>
                              <w:tabs>
                                <w:tab w:val="left" w:pos="540"/>
                                <w:tab w:val="right" w:leader="dot" w:pos="7740"/>
                              </w:tabs>
                              <w:jc w:val="both"/>
                            </w:pPr>
                            <w:r>
                              <w:tab/>
                            </w:r>
                            <w:r>
                              <w:tab/>
                            </w:r>
                          </w:p>
                          <w:p w14:paraId="6E6CEF80" w14:textId="77777777" w:rsidR="00A53EB8" w:rsidRDefault="00A53EB8" w:rsidP="00A53EB8">
                            <w:pPr>
                              <w:tabs>
                                <w:tab w:val="left" w:pos="540"/>
                                <w:tab w:val="right" w:leader="dot" w:pos="7740"/>
                              </w:tabs>
                              <w:jc w:val="both"/>
                            </w:pPr>
                            <w:r>
                              <w:tab/>
                            </w:r>
                            <w:r>
                              <w:tab/>
                            </w:r>
                          </w:p>
                          <w:p w14:paraId="642D0419" w14:textId="77777777" w:rsidR="00A53EB8" w:rsidRDefault="00A53EB8" w:rsidP="00A53EB8">
                            <w:pPr>
                              <w:tabs>
                                <w:tab w:val="left" w:pos="540"/>
                                <w:tab w:val="right" w:leader="dot" w:pos="7740"/>
                              </w:tabs>
                              <w:jc w:val="both"/>
                            </w:pPr>
                            <w:r>
                              <w:tab/>
                            </w:r>
                            <w:r>
                              <w:tab/>
                            </w:r>
                          </w:p>
                          <w:p w14:paraId="2E032400" w14:textId="77777777" w:rsidR="00A53EB8" w:rsidRDefault="00A53EB8" w:rsidP="00A53EB8">
                            <w:pPr>
                              <w:tabs>
                                <w:tab w:val="left" w:pos="540"/>
                                <w:tab w:val="right" w:leader="dot" w:pos="7740"/>
                              </w:tabs>
                              <w:jc w:val="both"/>
                            </w:pPr>
                            <w:r>
                              <w:tab/>
                            </w:r>
                            <w:r>
                              <w:tab/>
                            </w:r>
                          </w:p>
                          <w:p w14:paraId="4988E393" w14:textId="77777777" w:rsidR="00A53EB8" w:rsidRDefault="00A53EB8" w:rsidP="00A53EB8">
                            <w:pPr>
                              <w:tabs>
                                <w:tab w:val="left" w:pos="540"/>
                                <w:tab w:val="right" w:leader="dot" w:pos="7740"/>
                              </w:tabs>
                              <w:jc w:val="both"/>
                            </w:pPr>
                            <w:r>
                              <w:tab/>
                            </w:r>
                            <w:r>
                              <w:tab/>
                            </w:r>
                          </w:p>
                          <w:p w14:paraId="238F547F" w14:textId="77777777" w:rsidR="00A53EB8" w:rsidRDefault="00A53EB8" w:rsidP="00A53EB8">
                            <w:pPr>
                              <w:tabs>
                                <w:tab w:val="left" w:pos="540"/>
                                <w:tab w:val="right" w:leader="dot" w:pos="7740"/>
                              </w:tabs>
                              <w:jc w:val="both"/>
                            </w:pPr>
                            <w:r>
                              <w:tab/>
                            </w:r>
                            <w:r>
                              <w:tab/>
                            </w:r>
                          </w:p>
                          <w:p w14:paraId="4CA95AA9" w14:textId="77777777" w:rsidR="00A53EB8" w:rsidRDefault="00A53EB8" w:rsidP="00A53EB8">
                            <w:pPr>
                              <w:tabs>
                                <w:tab w:val="left" w:pos="540"/>
                                <w:tab w:val="right" w:leader="dot" w:pos="7740"/>
                              </w:tabs>
                              <w:jc w:val="both"/>
                            </w:pPr>
                            <w:r>
                              <w:tab/>
                            </w:r>
                            <w:r>
                              <w:tab/>
                            </w:r>
                          </w:p>
                          <w:p w14:paraId="1807ED06" w14:textId="77777777" w:rsidR="00A53EB8" w:rsidRDefault="00A53EB8" w:rsidP="00A53EB8">
                            <w:pPr>
                              <w:tabs>
                                <w:tab w:val="left" w:pos="540"/>
                                <w:tab w:val="right" w:leader="dot" w:pos="7740"/>
                              </w:tabs>
                              <w:jc w:val="both"/>
                            </w:pPr>
                            <w:r>
                              <w:tab/>
                            </w:r>
                            <w:r>
                              <w:tab/>
                            </w:r>
                          </w:p>
                          <w:p w14:paraId="031CBAAD" w14:textId="77777777" w:rsidR="00A53EB8" w:rsidRDefault="00A53EB8" w:rsidP="00A53EB8">
                            <w:pPr>
                              <w:tabs>
                                <w:tab w:val="left" w:pos="540"/>
                                <w:tab w:val="right" w:leader="dot" w:pos="7740"/>
                              </w:tabs>
                              <w:jc w:val="both"/>
                            </w:pPr>
                            <w:r>
                              <w:tab/>
                            </w:r>
                            <w:r>
                              <w:tab/>
                            </w:r>
                          </w:p>
                          <w:p w14:paraId="00323ADF" w14:textId="77777777" w:rsidR="00A53EB8" w:rsidRDefault="00A53EB8" w:rsidP="00A53EB8">
                            <w:pPr>
                              <w:tabs>
                                <w:tab w:val="left" w:pos="540"/>
                                <w:tab w:val="right" w:leader="dot" w:pos="7740"/>
                              </w:tabs>
                              <w:jc w:val="both"/>
                            </w:pPr>
                            <w:r>
                              <w:tab/>
                            </w:r>
                            <w:r>
                              <w:tab/>
                            </w:r>
                          </w:p>
                          <w:p w14:paraId="22091D16" w14:textId="77777777" w:rsidR="00A53EB8" w:rsidRDefault="00A53EB8" w:rsidP="00A53EB8">
                            <w:pPr>
                              <w:tabs>
                                <w:tab w:val="left" w:pos="540"/>
                                <w:tab w:val="right" w:leader="dot" w:pos="7740"/>
                              </w:tabs>
                              <w:jc w:val="both"/>
                            </w:pPr>
                            <w:r>
                              <w:tab/>
                            </w:r>
                            <w:r>
                              <w:tab/>
                            </w:r>
                          </w:p>
                          <w:p w14:paraId="52AD9593" w14:textId="77777777" w:rsidR="00A53EB8" w:rsidRDefault="00A53EB8" w:rsidP="00A53EB8">
                            <w:pPr>
                              <w:tabs>
                                <w:tab w:val="left" w:pos="540"/>
                                <w:tab w:val="right" w:leader="dot" w:pos="7740"/>
                              </w:tabs>
                              <w:jc w:val="both"/>
                            </w:pPr>
                            <w:r>
                              <w:tab/>
                            </w:r>
                            <w:r>
                              <w:tab/>
                            </w:r>
                          </w:p>
                          <w:p w14:paraId="68500802" w14:textId="77777777" w:rsidR="00A53EB8" w:rsidRDefault="00A53EB8" w:rsidP="00A53EB8">
                            <w:pPr>
                              <w:tabs>
                                <w:tab w:val="left" w:pos="540"/>
                                <w:tab w:val="right" w:leader="dot" w:pos="7740"/>
                              </w:tabs>
                              <w:jc w:val="both"/>
                            </w:pPr>
                            <w:r>
                              <w:tab/>
                            </w:r>
                            <w:r>
                              <w:tab/>
                            </w:r>
                          </w:p>
                          <w:p w14:paraId="61502C3C" w14:textId="77777777" w:rsidR="00A53EB8" w:rsidRDefault="00A53EB8" w:rsidP="00A53EB8">
                            <w:pPr>
                              <w:tabs>
                                <w:tab w:val="left" w:pos="540"/>
                                <w:tab w:val="right" w:leader="dot" w:pos="7740"/>
                              </w:tabs>
                              <w:jc w:val="both"/>
                            </w:pPr>
                            <w:r>
                              <w:tab/>
                            </w:r>
                          </w:p>
                          <w:p w14:paraId="5BBDEF22" w14:textId="77777777" w:rsidR="00A53EB8" w:rsidRDefault="00A53EB8" w:rsidP="00A53EB8">
                            <w:pPr>
                              <w:jc w:val="right"/>
                              <w:rPr>
                                <w:i/>
                              </w:rPr>
                            </w:pPr>
                            <w:r>
                              <w:rPr>
                                <w:i/>
                              </w:rPr>
                              <w:t>Vĩnh Long, ngày ….. tháng …… năm ……</w:t>
                            </w:r>
                          </w:p>
                          <w:p w14:paraId="208BD66D" w14:textId="77777777" w:rsidR="00A53EB8" w:rsidRDefault="00A53EB8" w:rsidP="00A53EB8">
                            <w:pPr>
                              <w:tabs>
                                <w:tab w:val="center" w:pos="5310"/>
                              </w:tabs>
                              <w:jc w:val="center"/>
                              <w:rPr>
                                <w:b/>
                              </w:rPr>
                            </w:pPr>
                            <w:r>
                              <w:rPr>
                                <w:b/>
                              </w:rPr>
                              <w:tab/>
                              <w:t>Thành viên hội đồng</w:t>
                            </w:r>
                          </w:p>
                          <w:p w14:paraId="2FADDCBB" w14:textId="77777777" w:rsidR="00A53EB8" w:rsidRDefault="00A53EB8" w:rsidP="00A53EB8">
                            <w:pPr>
                              <w:tabs>
                                <w:tab w:val="center" w:pos="5310"/>
                              </w:tabs>
                              <w:jc w:val="center"/>
                              <w:rPr>
                                <w:i/>
                              </w:rPr>
                            </w:pPr>
                            <w:r>
                              <w:rPr>
                                <w:i/>
                              </w:rPr>
                              <w:tab/>
                              <w:t>(Ký tên và ghi rõ họ tên)</w:t>
                            </w:r>
                          </w:p>
                          <w:p w14:paraId="3BF9B033" w14:textId="77777777" w:rsidR="00A53EB8" w:rsidRDefault="00A53EB8" w:rsidP="00A53EB8">
                            <w:pPr>
                              <w:tabs>
                                <w:tab w:val="center" w:pos="5310"/>
                              </w:tabs>
                              <w:jc w:val="center"/>
                              <w:rPr>
                                <w:i/>
                              </w:rPr>
                            </w:pPr>
                          </w:p>
                          <w:p w14:paraId="74E96C31" w14:textId="77777777" w:rsidR="00A53EB8" w:rsidRDefault="00A53EB8" w:rsidP="00A53EB8">
                            <w:pPr>
                              <w:jc w:val="center"/>
                            </w:pPr>
                          </w:p>
                          <w:p w14:paraId="39E88192" w14:textId="77777777" w:rsidR="00A53EB8" w:rsidRDefault="00A53EB8" w:rsidP="00A53EB8">
                            <w:pPr>
                              <w:jc w:val="center"/>
                            </w:pPr>
                          </w:p>
                          <w:p w14:paraId="27BF9BED" w14:textId="77777777" w:rsidR="00A53EB8" w:rsidRDefault="00A53EB8" w:rsidP="00A53EB8">
                            <w:pPr>
                              <w:jc w:val="center"/>
                            </w:pPr>
                          </w:p>
                          <w:p w14:paraId="7CCD9D6C" w14:textId="77777777" w:rsidR="00A53EB8" w:rsidRDefault="00A53EB8" w:rsidP="00A53EB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53C560" id="Rectangle 3" o:spid="_x0000_s1027" style="position:absolute;margin-left:2.85pt;margin-top:6.4pt;width:423pt;height:10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">
                <v:textbox>
                  <w:txbxContent>
                    <w:p w14:paraId="0FC7A029" w14:textId="77777777" w:rsidR="00A53EB8" w:rsidRDefault="00A53EB8" w:rsidP="00A53EB8">
                      <w:pPr>
                        <w:jc w:val="center"/>
                      </w:pPr>
                    </w:p>
                    <w:p w14:paraId="785805C8" w14:textId="77777777" w:rsidR="00A53EB8" w:rsidRDefault="00A53EB8" w:rsidP="00A53EB8">
                      <w:pPr>
                        <w:jc w:val="center"/>
                        <w:rPr>
                          <w:b/>
                        </w:rPr>
                      </w:pPr>
                      <w:r>
                        <w:rPr>
                          <w:b/>
                        </w:rPr>
                        <w:t>NHẬN XÉT CỦA THÀNH VIÊN HỘI ĐỒNG</w:t>
                      </w:r>
                    </w:p>
                    <w:p w14:paraId="63E2AF08" w14:textId="77777777" w:rsidR="00A53EB8" w:rsidRDefault="00A53EB8" w:rsidP="00A53EB8">
                      <w:pPr>
                        <w:jc w:val="center"/>
                        <w:rPr>
                          <w:b/>
                        </w:rPr>
                      </w:pPr>
                    </w:p>
                    <w:p w14:paraId="0A61BCF9" w14:textId="77777777" w:rsidR="00A53EB8" w:rsidRDefault="00A53EB8" w:rsidP="00A53EB8">
                      <w:pPr>
                        <w:jc w:val="center"/>
                        <w:rPr>
                          <w:b/>
                        </w:rPr>
                      </w:pPr>
                    </w:p>
                    <w:p w14:paraId="629B419F" w14:textId="77777777" w:rsidR="00A53EB8" w:rsidRDefault="00A53EB8" w:rsidP="00A53EB8">
                      <w:pPr>
                        <w:tabs>
                          <w:tab w:val="left" w:pos="1260"/>
                          <w:tab w:val="right" w:leader="dot" w:pos="7740"/>
                        </w:tabs>
                        <w:jc w:val="both"/>
                      </w:pPr>
                      <w:r>
                        <w:tab/>
                      </w:r>
                      <w:r>
                        <w:tab/>
                      </w:r>
                    </w:p>
                    <w:p w14:paraId="79314E32" w14:textId="77777777" w:rsidR="00A53EB8" w:rsidRDefault="00A53EB8" w:rsidP="00A53EB8">
                      <w:pPr>
                        <w:tabs>
                          <w:tab w:val="left" w:pos="540"/>
                          <w:tab w:val="right" w:leader="dot" w:pos="7740"/>
                        </w:tabs>
                        <w:jc w:val="both"/>
                      </w:pPr>
                      <w:r>
                        <w:tab/>
                      </w:r>
                      <w:r>
                        <w:tab/>
                      </w:r>
                    </w:p>
                    <w:p w14:paraId="7391C168" w14:textId="77777777" w:rsidR="00A53EB8" w:rsidRDefault="00A53EB8" w:rsidP="00A53EB8">
                      <w:pPr>
                        <w:tabs>
                          <w:tab w:val="left" w:pos="540"/>
                          <w:tab w:val="right" w:leader="dot" w:pos="7740"/>
                        </w:tabs>
                        <w:jc w:val="both"/>
                      </w:pPr>
                      <w:r>
                        <w:tab/>
                      </w:r>
                      <w:r>
                        <w:tab/>
                      </w:r>
                    </w:p>
                    <w:p w14:paraId="39B5ACB1" w14:textId="77777777" w:rsidR="00A53EB8" w:rsidRDefault="00A53EB8" w:rsidP="00A53EB8">
                      <w:pPr>
                        <w:tabs>
                          <w:tab w:val="left" w:pos="540"/>
                          <w:tab w:val="right" w:leader="dot" w:pos="7740"/>
                        </w:tabs>
                        <w:jc w:val="both"/>
                      </w:pPr>
                      <w:r>
                        <w:tab/>
                      </w:r>
                      <w:r>
                        <w:tab/>
                      </w:r>
                    </w:p>
                    <w:p w14:paraId="09AECA29" w14:textId="77777777" w:rsidR="00A53EB8" w:rsidRDefault="00A53EB8" w:rsidP="00A53EB8">
                      <w:pPr>
                        <w:tabs>
                          <w:tab w:val="left" w:pos="540"/>
                          <w:tab w:val="right" w:leader="dot" w:pos="7740"/>
                        </w:tabs>
                        <w:jc w:val="both"/>
                      </w:pPr>
                      <w:r>
                        <w:tab/>
                      </w:r>
                      <w:r>
                        <w:tab/>
                      </w:r>
                    </w:p>
                    <w:p w14:paraId="118E41CB" w14:textId="77777777" w:rsidR="00A53EB8" w:rsidRDefault="00A53EB8" w:rsidP="00A53EB8">
                      <w:pPr>
                        <w:tabs>
                          <w:tab w:val="left" w:pos="540"/>
                          <w:tab w:val="right" w:leader="dot" w:pos="7740"/>
                        </w:tabs>
                        <w:jc w:val="both"/>
                      </w:pPr>
                      <w:r>
                        <w:tab/>
                      </w:r>
                      <w:r>
                        <w:tab/>
                      </w:r>
                    </w:p>
                    <w:p w14:paraId="197EB362" w14:textId="77777777" w:rsidR="00A53EB8" w:rsidRDefault="00A53EB8" w:rsidP="00A53EB8">
                      <w:pPr>
                        <w:tabs>
                          <w:tab w:val="left" w:pos="540"/>
                          <w:tab w:val="right" w:leader="dot" w:pos="7740"/>
                        </w:tabs>
                        <w:jc w:val="both"/>
                      </w:pPr>
                      <w:r>
                        <w:tab/>
                      </w:r>
                      <w:r>
                        <w:tab/>
                      </w:r>
                    </w:p>
                    <w:p w14:paraId="2CB477A4" w14:textId="77777777" w:rsidR="00A53EB8" w:rsidRDefault="00A53EB8" w:rsidP="00A53EB8">
                      <w:pPr>
                        <w:tabs>
                          <w:tab w:val="left" w:pos="540"/>
                          <w:tab w:val="right" w:leader="dot" w:pos="7740"/>
                        </w:tabs>
                        <w:jc w:val="both"/>
                      </w:pPr>
                      <w:r>
                        <w:tab/>
                      </w:r>
                      <w:r>
                        <w:tab/>
                      </w:r>
                    </w:p>
                    <w:p w14:paraId="225E9B88" w14:textId="77777777" w:rsidR="00A53EB8" w:rsidRDefault="00A53EB8" w:rsidP="00A53EB8">
                      <w:pPr>
                        <w:tabs>
                          <w:tab w:val="left" w:pos="540"/>
                          <w:tab w:val="right" w:leader="dot" w:pos="7740"/>
                        </w:tabs>
                        <w:jc w:val="both"/>
                      </w:pPr>
                      <w:r>
                        <w:tab/>
                      </w:r>
                      <w:r>
                        <w:tab/>
                      </w:r>
                    </w:p>
                    <w:p w14:paraId="228178CA" w14:textId="77777777" w:rsidR="00A53EB8" w:rsidRDefault="00A53EB8" w:rsidP="00A53EB8">
                      <w:pPr>
                        <w:tabs>
                          <w:tab w:val="left" w:pos="540"/>
                          <w:tab w:val="right" w:leader="dot" w:pos="7740"/>
                        </w:tabs>
                        <w:jc w:val="both"/>
                      </w:pPr>
                      <w:r>
                        <w:tab/>
                      </w:r>
                      <w:r>
                        <w:tab/>
                      </w:r>
                    </w:p>
                    <w:p w14:paraId="5C03A2B1" w14:textId="77777777" w:rsidR="00A53EB8" w:rsidRDefault="00A53EB8" w:rsidP="00A53EB8">
                      <w:pPr>
                        <w:tabs>
                          <w:tab w:val="left" w:pos="540"/>
                          <w:tab w:val="right" w:leader="dot" w:pos="7740"/>
                        </w:tabs>
                        <w:jc w:val="both"/>
                      </w:pPr>
                      <w:r>
                        <w:tab/>
                      </w:r>
                      <w:r>
                        <w:tab/>
                      </w:r>
                    </w:p>
                    <w:p w14:paraId="12853AD1" w14:textId="77777777" w:rsidR="00A53EB8" w:rsidRDefault="00A53EB8" w:rsidP="00A53EB8">
                      <w:pPr>
                        <w:tabs>
                          <w:tab w:val="left" w:pos="540"/>
                          <w:tab w:val="right" w:leader="dot" w:pos="7740"/>
                        </w:tabs>
                        <w:jc w:val="both"/>
                      </w:pPr>
                      <w:r>
                        <w:tab/>
                      </w:r>
                      <w:r>
                        <w:tab/>
                      </w:r>
                    </w:p>
                    <w:p w14:paraId="1C2E2797" w14:textId="77777777" w:rsidR="00A53EB8" w:rsidRDefault="00A53EB8" w:rsidP="00A53EB8">
                      <w:pPr>
                        <w:tabs>
                          <w:tab w:val="left" w:pos="540"/>
                          <w:tab w:val="right" w:leader="dot" w:pos="7740"/>
                        </w:tabs>
                        <w:jc w:val="both"/>
                      </w:pPr>
                      <w:r>
                        <w:tab/>
                      </w:r>
                      <w:r>
                        <w:tab/>
                      </w:r>
                    </w:p>
                    <w:p w14:paraId="31B18028" w14:textId="77777777" w:rsidR="00A53EB8" w:rsidRDefault="00A53EB8" w:rsidP="00A53EB8">
                      <w:pPr>
                        <w:tabs>
                          <w:tab w:val="left" w:pos="540"/>
                          <w:tab w:val="right" w:leader="dot" w:pos="7740"/>
                        </w:tabs>
                        <w:jc w:val="both"/>
                      </w:pPr>
                      <w:r>
                        <w:tab/>
                      </w:r>
                      <w:r>
                        <w:tab/>
                      </w:r>
                      <w:r>
                        <w:tab/>
                      </w:r>
                    </w:p>
                    <w:p w14:paraId="018E5022" w14:textId="77777777" w:rsidR="00A53EB8" w:rsidRDefault="00A53EB8" w:rsidP="00A53EB8">
                      <w:pPr>
                        <w:tabs>
                          <w:tab w:val="left" w:pos="540"/>
                          <w:tab w:val="right" w:leader="dot" w:pos="7740"/>
                        </w:tabs>
                        <w:jc w:val="both"/>
                      </w:pPr>
                      <w:r>
                        <w:tab/>
                      </w:r>
                      <w:r>
                        <w:tab/>
                      </w:r>
                    </w:p>
                    <w:p w14:paraId="4BA4D469" w14:textId="77777777" w:rsidR="00A53EB8" w:rsidRDefault="00A53EB8" w:rsidP="00A53EB8">
                      <w:pPr>
                        <w:tabs>
                          <w:tab w:val="left" w:pos="540"/>
                          <w:tab w:val="right" w:leader="dot" w:pos="7740"/>
                        </w:tabs>
                        <w:jc w:val="both"/>
                      </w:pPr>
                      <w:r>
                        <w:tab/>
                      </w:r>
                      <w:r>
                        <w:tab/>
                      </w:r>
                    </w:p>
                    <w:p w14:paraId="0D75927F" w14:textId="77777777" w:rsidR="00A53EB8" w:rsidRDefault="00A53EB8" w:rsidP="00A53EB8">
                      <w:pPr>
                        <w:tabs>
                          <w:tab w:val="left" w:pos="540"/>
                          <w:tab w:val="right" w:leader="dot" w:pos="7740"/>
                        </w:tabs>
                        <w:jc w:val="both"/>
                      </w:pPr>
                      <w:r>
                        <w:tab/>
                      </w:r>
                      <w:r>
                        <w:tab/>
                      </w:r>
                    </w:p>
                    <w:p w14:paraId="7281C29D" w14:textId="77777777" w:rsidR="00A53EB8" w:rsidRDefault="00A53EB8" w:rsidP="00A53EB8">
                      <w:pPr>
                        <w:tabs>
                          <w:tab w:val="left" w:pos="540"/>
                          <w:tab w:val="right" w:leader="dot" w:pos="7740"/>
                        </w:tabs>
                        <w:jc w:val="both"/>
                      </w:pPr>
                      <w:r>
                        <w:tab/>
                      </w:r>
                      <w:r>
                        <w:tab/>
                      </w:r>
                    </w:p>
                    <w:p w14:paraId="7713EEE1" w14:textId="77777777" w:rsidR="00A53EB8" w:rsidRDefault="00A53EB8" w:rsidP="00A53EB8">
                      <w:pPr>
                        <w:tabs>
                          <w:tab w:val="left" w:pos="540"/>
                          <w:tab w:val="right" w:leader="dot" w:pos="7740"/>
                        </w:tabs>
                        <w:jc w:val="both"/>
                      </w:pPr>
                      <w:r>
                        <w:tab/>
                      </w:r>
                      <w:r>
                        <w:tab/>
                      </w:r>
                    </w:p>
                    <w:p w14:paraId="52C012AA" w14:textId="77777777" w:rsidR="00A53EB8" w:rsidRDefault="00A53EB8" w:rsidP="00A53EB8">
                      <w:pPr>
                        <w:tabs>
                          <w:tab w:val="left" w:pos="540"/>
                          <w:tab w:val="right" w:leader="dot" w:pos="7740"/>
                        </w:tabs>
                        <w:jc w:val="both"/>
                      </w:pPr>
                      <w:r>
                        <w:tab/>
                      </w:r>
                      <w:r>
                        <w:tab/>
                      </w:r>
                    </w:p>
                    <w:p w14:paraId="2D98F760" w14:textId="77777777" w:rsidR="00A53EB8" w:rsidRDefault="00A53EB8" w:rsidP="00A53EB8">
                      <w:pPr>
                        <w:tabs>
                          <w:tab w:val="left" w:pos="540"/>
                          <w:tab w:val="right" w:leader="dot" w:pos="7740"/>
                        </w:tabs>
                        <w:jc w:val="both"/>
                      </w:pPr>
                      <w:r>
                        <w:tab/>
                      </w:r>
                      <w:r>
                        <w:tab/>
                      </w:r>
                    </w:p>
                    <w:p w14:paraId="6056DBC4" w14:textId="77777777" w:rsidR="00A53EB8" w:rsidRDefault="00A53EB8" w:rsidP="00A53EB8">
                      <w:pPr>
                        <w:tabs>
                          <w:tab w:val="left" w:pos="540"/>
                          <w:tab w:val="right" w:leader="dot" w:pos="7740"/>
                        </w:tabs>
                        <w:jc w:val="both"/>
                      </w:pPr>
                      <w:r>
                        <w:tab/>
                      </w:r>
                      <w:r>
                        <w:tab/>
                      </w:r>
                    </w:p>
                    <w:p w14:paraId="7F39C963" w14:textId="77777777" w:rsidR="00A53EB8" w:rsidRDefault="00A53EB8" w:rsidP="00A53EB8">
                      <w:pPr>
                        <w:tabs>
                          <w:tab w:val="left" w:pos="540"/>
                          <w:tab w:val="right" w:leader="dot" w:pos="7740"/>
                        </w:tabs>
                        <w:jc w:val="both"/>
                      </w:pPr>
                      <w:r>
                        <w:tab/>
                      </w:r>
                      <w:r>
                        <w:tab/>
                      </w:r>
                    </w:p>
                    <w:p w14:paraId="66EFDD57" w14:textId="77777777" w:rsidR="00A53EB8" w:rsidRDefault="00A53EB8" w:rsidP="00A53EB8">
                      <w:pPr>
                        <w:tabs>
                          <w:tab w:val="left" w:pos="540"/>
                          <w:tab w:val="right" w:leader="dot" w:pos="7740"/>
                        </w:tabs>
                        <w:jc w:val="both"/>
                      </w:pPr>
                      <w:r>
                        <w:tab/>
                      </w:r>
                      <w:r>
                        <w:tab/>
                      </w:r>
                    </w:p>
                    <w:p w14:paraId="1B0B2E8C" w14:textId="77777777" w:rsidR="00A53EB8" w:rsidRDefault="00A53EB8" w:rsidP="00A53EB8">
                      <w:pPr>
                        <w:tabs>
                          <w:tab w:val="left" w:pos="540"/>
                          <w:tab w:val="right" w:leader="dot" w:pos="7740"/>
                        </w:tabs>
                        <w:jc w:val="both"/>
                      </w:pPr>
                      <w:r>
                        <w:tab/>
                      </w:r>
                      <w:r>
                        <w:tab/>
                      </w:r>
                    </w:p>
                    <w:p w14:paraId="17055F78" w14:textId="77777777" w:rsidR="00A53EB8" w:rsidRDefault="00A53EB8" w:rsidP="00A53EB8">
                      <w:pPr>
                        <w:tabs>
                          <w:tab w:val="left" w:pos="540"/>
                          <w:tab w:val="right" w:leader="dot" w:pos="7740"/>
                        </w:tabs>
                        <w:jc w:val="both"/>
                      </w:pPr>
                      <w:r>
                        <w:tab/>
                      </w:r>
                      <w:r>
                        <w:tab/>
                      </w:r>
                    </w:p>
                    <w:p w14:paraId="442C3152" w14:textId="77777777" w:rsidR="00A53EB8" w:rsidRDefault="00A53EB8" w:rsidP="00A53EB8">
                      <w:pPr>
                        <w:tabs>
                          <w:tab w:val="left" w:pos="540"/>
                          <w:tab w:val="right" w:leader="dot" w:pos="7740"/>
                        </w:tabs>
                        <w:jc w:val="both"/>
                      </w:pPr>
                      <w:r>
                        <w:tab/>
                      </w:r>
                      <w:r>
                        <w:tab/>
                      </w:r>
                    </w:p>
                    <w:p w14:paraId="6E6CEF80" w14:textId="77777777" w:rsidR="00A53EB8" w:rsidRDefault="00A53EB8" w:rsidP="00A53EB8">
                      <w:pPr>
                        <w:tabs>
                          <w:tab w:val="left" w:pos="540"/>
                          <w:tab w:val="right" w:leader="dot" w:pos="7740"/>
                        </w:tabs>
                        <w:jc w:val="both"/>
                      </w:pPr>
                      <w:r>
                        <w:tab/>
                      </w:r>
                      <w:r>
                        <w:tab/>
                      </w:r>
                    </w:p>
                    <w:p w14:paraId="642D0419" w14:textId="77777777" w:rsidR="00A53EB8" w:rsidRDefault="00A53EB8" w:rsidP="00A53EB8">
                      <w:pPr>
                        <w:tabs>
                          <w:tab w:val="left" w:pos="540"/>
                          <w:tab w:val="right" w:leader="dot" w:pos="7740"/>
                        </w:tabs>
                        <w:jc w:val="both"/>
                      </w:pPr>
                      <w:r>
                        <w:tab/>
                      </w:r>
                      <w:r>
                        <w:tab/>
                      </w:r>
                    </w:p>
                    <w:p w14:paraId="2E032400" w14:textId="77777777" w:rsidR="00A53EB8" w:rsidRDefault="00A53EB8" w:rsidP="00A53EB8">
                      <w:pPr>
                        <w:tabs>
                          <w:tab w:val="left" w:pos="540"/>
                          <w:tab w:val="right" w:leader="dot" w:pos="7740"/>
                        </w:tabs>
                        <w:jc w:val="both"/>
                      </w:pPr>
                      <w:r>
                        <w:tab/>
                      </w:r>
                      <w:r>
                        <w:tab/>
                      </w:r>
                    </w:p>
                    <w:p w14:paraId="4988E393" w14:textId="77777777" w:rsidR="00A53EB8" w:rsidRDefault="00A53EB8" w:rsidP="00A53EB8">
                      <w:pPr>
                        <w:tabs>
                          <w:tab w:val="left" w:pos="540"/>
                          <w:tab w:val="right" w:leader="dot" w:pos="7740"/>
                        </w:tabs>
                        <w:jc w:val="both"/>
                      </w:pPr>
                      <w:r>
                        <w:tab/>
                      </w:r>
                      <w:r>
                        <w:tab/>
                      </w:r>
                    </w:p>
                    <w:p w14:paraId="238F547F" w14:textId="77777777" w:rsidR="00A53EB8" w:rsidRDefault="00A53EB8" w:rsidP="00A53EB8">
                      <w:pPr>
                        <w:tabs>
                          <w:tab w:val="left" w:pos="540"/>
                          <w:tab w:val="right" w:leader="dot" w:pos="7740"/>
                        </w:tabs>
                        <w:jc w:val="both"/>
                      </w:pPr>
                      <w:r>
                        <w:tab/>
                      </w:r>
                      <w:r>
                        <w:tab/>
                      </w:r>
                    </w:p>
                    <w:p w14:paraId="4CA95AA9" w14:textId="77777777" w:rsidR="00A53EB8" w:rsidRDefault="00A53EB8" w:rsidP="00A53EB8">
                      <w:pPr>
                        <w:tabs>
                          <w:tab w:val="left" w:pos="540"/>
                          <w:tab w:val="right" w:leader="dot" w:pos="7740"/>
                        </w:tabs>
                        <w:jc w:val="both"/>
                      </w:pPr>
                      <w:r>
                        <w:tab/>
                      </w:r>
                      <w:r>
                        <w:tab/>
                      </w:r>
                    </w:p>
                    <w:p w14:paraId="1807ED06" w14:textId="77777777" w:rsidR="00A53EB8" w:rsidRDefault="00A53EB8" w:rsidP="00A53EB8">
                      <w:pPr>
                        <w:tabs>
                          <w:tab w:val="left" w:pos="540"/>
                          <w:tab w:val="right" w:leader="dot" w:pos="7740"/>
                        </w:tabs>
                        <w:jc w:val="both"/>
                      </w:pPr>
                      <w:r>
                        <w:tab/>
                      </w:r>
                      <w:r>
                        <w:tab/>
                      </w:r>
                    </w:p>
                    <w:p w14:paraId="031CBAAD" w14:textId="77777777" w:rsidR="00A53EB8" w:rsidRDefault="00A53EB8" w:rsidP="00A53EB8">
                      <w:pPr>
                        <w:tabs>
                          <w:tab w:val="left" w:pos="540"/>
                          <w:tab w:val="right" w:leader="dot" w:pos="7740"/>
                        </w:tabs>
                        <w:jc w:val="both"/>
                      </w:pPr>
                      <w:r>
                        <w:tab/>
                      </w:r>
                      <w:r>
                        <w:tab/>
                      </w:r>
                    </w:p>
                    <w:p w14:paraId="00323ADF" w14:textId="77777777" w:rsidR="00A53EB8" w:rsidRDefault="00A53EB8" w:rsidP="00A53EB8">
                      <w:pPr>
                        <w:tabs>
                          <w:tab w:val="left" w:pos="540"/>
                          <w:tab w:val="right" w:leader="dot" w:pos="7740"/>
                        </w:tabs>
                        <w:jc w:val="both"/>
                      </w:pPr>
                      <w:r>
                        <w:tab/>
                      </w:r>
                      <w:r>
                        <w:tab/>
                      </w:r>
                    </w:p>
                    <w:p w14:paraId="22091D16" w14:textId="77777777" w:rsidR="00A53EB8" w:rsidRDefault="00A53EB8" w:rsidP="00A53EB8">
                      <w:pPr>
                        <w:tabs>
                          <w:tab w:val="left" w:pos="540"/>
                          <w:tab w:val="right" w:leader="dot" w:pos="7740"/>
                        </w:tabs>
                        <w:jc w:val="both"/>
                      </w:pPr>
                      <w:r>
                        <w:tab/>
                      </w:r>
                      <w:r>
                        <w:tab/>
                      </w:r>
                    </w:p>
                    <w:p w14:paraId="52AD9593" w14:textId="77777777" w:rsidR="00A53EB8" w:rsidRDefault="00A53EB8" w:rsidP="00A53EB8">
                      <w:pPr>
                        <w:tabs>
                          <w:tab w:val="left" w:pos="540"/>
                          <w:tab w:val="right" w:leader="dot" w:pos="7740"/>
                        </w:tabs>
                        <w:jc w:val="both"/>
                      </w:pPr>
                      <w:r>
                        <w:tab/>
                      </w:r>
                      <w:r>
                        <w:tab/>
                      </w:r>
                    </w:p>
                    <w:p w14:paraId="68500802" w14:textId="77777777" w:rsidR="00A53EB8" w:rsidRDefault="00A53EB8" w:rsidP="00A53EB8">
                      <w:pPr>
                        <w:tabs>
                          <w:tab w:val="left" w:pos="540"/>
                          <w:tab w:val="right" w:leader="dot" w:pos="7740"/>
                        </w:tabs>
                        <w:jc w:val="both"/>
                      </w:pPr>
                      <w:r>
                        <w:tab/>
                      </w:r>
                      <w:r>
                        <w:tab/>
                      </w:r>
                    </w:p>
                    <w:p w14:paraId="61502C3C" w14:textId="77777777" w:rsidR="00A53EB8" w:rsidRDefault="00A53EB8" w:rsidP="00A53EB8">
                      <w:pPr>
                        <w:tabs>
                          <w:tab w:val="left" w:pos="540"/>
                          <w:tab w:val="right" w:leader="dot" w:pos="7740"/>
                        </w:tabs>
                        <w:jc w:val="both"/>
                      </w:pPr>
                      <w:r>
                        <w:tab/>
                      </w:r>
                    </w:p>
                    <w:p w14:paraId="5BBDEF22" w14:textId="77777777" w:rsidR="00A53EB8" w:rsidRDefault="00A53EB8" w:rsidP="00A53EB8">
                      <w:pPr>
                        <w:jc w:val="right"/>
                        <w:rPr>
                          <w:i/>
                        </w:rPr>
                      </w:pPr>
                      <w:r>
                        <w:rPr>
                          <w:i/>
                        </w:rPr>
                        <w:t>Vĩnh Long, ngày ….. tháng …… năm ……</w:t>
                      </w:r>
                    </w:p>
                    <w:p w14:paraId="208BD66D" w14:textId="77777777" w:rsidR="00A53EB8" w:rsidRDefault="00A53EB8" w:rsidP="00A53EB8">
                      <w:pPr>
                        <w:tabs>
                          <w:tab w:val="center" w:pos="5310"/>
                        </w:tabs>
                        <w:jc w:val="center"/>
                        <w:rPr>
                          <w:b/>
                        </w:rPr>
                      </w:pPr>
                      <w:r>
                        <w:rPr>
                          <w:b/>
                        </w:rPr>
                        <w:tab/>
                        <w:t>Thành viên hội đồng</w:t>
                      </w:r>
                    </w:p>
                    <w:p w14:paraId="2FADDCBB" w14:textId="77777777" w:rsidR="00A53EB8" w:rsidRDefault="00A53EB8" w:rsidP="00A53EB8">
                      <w:pPr>
                        <w:tabs>
                          <w:tab w:val="center" w:pos="5310"/>
                        </w:tabs>
                        <w:jc w:val="center"/>
                        <w:rPr>
                          <w:i/>
                        </w:rPr>
                      </w:pPr>
                      <w:r>
                        <w:rPr>
                          <w:i/>
                        </w:rPr>
                        <w:tab/>
                        <w:t>(Ký tên và ghi rõ họ tên)</w:t>
                      </w:r>
                    </w:p>
                    <w:p w14:paraId="3BF9B033" w14:textId="77777777" w:rsidR="00A53EB8" w:rsidRDefault="00A53EB8" w:rsidP="00A53EB8">
                      <w:pPr>
                        <w:tabs>
                          <w:tab w:val="center" w:pos="5310"/>
                        </w:tabs>
                        <w:jc w:val="center"/>
                        <w:rPr>
                          <w:i/>
                        </w:rPr>
                      </w:pPr>
                    </w:p>
                    <w:p w14:paraId="74E96C31" w14:textId="77777777" w:rsidR="00A53EB8" w:rsidRDefault="00A53EB8" w:rsidP="00A53EB8">
                      <w:pPr>
                        <w:jc w:val="center"/>
                      </w:pPr>
                    </w:p>
                    <w:p w14:paraId="39E88192" w14:textId="77777777" w:rsidR="00A53EB8" w:rsidRDefault="00A53EB8" w:rsidP="00A53EB8">
                      <w:pPr>
                        <w:jc w:val="center"/>
                      </w:pPr>
                    </w:p>
                    <w:p w14:paraId="27BF9BED" w14:textId="77777777" w:rsidR="00A53EB8" w:rsidRDefault="00A53EB8" w:rsidP="00A53EB8">
                      <w:pPr>
                        <w:jc w:val="center"/>
                      </w:pPr>
                    </w:p>
                    <w:p w14:paraId="7CCD9D6C" w14:textId="77777777" w:rsidR="00A53EB8" w:rsidRDefault="00A53EB8" w:rsidP="00A53EB8">
                      <w:pPr>
                        <w:jc w:val="center"/>
                      </w:pPr>
                    </w:p>
                  </w:txbxContent>
                </v:textbox>
              </v:rect>
            </w:pict>
          </mc:Fallback>
        </mc:AlternateContent>
      </w:r>
      <w:bookmarkEnd w:id="1"/>
      <w:r>
        <w:br w:type="page"/>
      </w:r>
    </w:p>
    <w:p w14:paraId="2B9E2248" w14:textId="6D0E3303" w:rsidR="00A53EB8" w:rsidRDefault="00A53EB8" w:rsidP="004F216D">
      <w:pPr>
        <w:spacing w:line="360" w:lineRule="auto"/>
        <w:rPr>
          <w:b/>
          <w:bCs/>
        </w:rPr>
      </w:pPr>
    </w:p>
    <w:p w14:paraId="6A025567" w14:textId="515E598C" w:rsidR="00B034F3" w:rsidRDefault="00A53EB8" w:rsidP="004F216D">
      <w:pPr>
        <w:tabs>
          <w:tab w:val="left" w:pos="3375"/>
          <w:tab w:val="center" w:pos="4536"/>
        </w:tabs>
        <w:spacing w:line="360" w:lineRule="auto"/>
        <w:rPr>
          <w:b/>
          <w:bCs/>
        </w:rPr>
      </w:pPr>
      <w:r>
        <w:rPr>
          <w:b/>
          <w:bCs/>
        </w:rPr>
        <w:tab/>
      </w:r>
    </w:p>
    <w:p w14:paraId="53D3A850" w14:textId="77777777" w:rsidR="00A53EB8" w:rsidRPr="00A53EB8" w:rsidRDefault="00A53EB8" w:rsidP="004F216D">
      <w:pPr>
        <w:spacing w:line="360" w:lineRule="auto"/>
        <w:sectPr w:rsidR="00A53EB8" w:rsidRPr="00A53EB8" w:rsidSect="00A53EB8">
          <w:headerReference w:type="default" r:id="rId11"/>
          <w:pgSz w:w="11907" w:h="16840"/>
          <w:pgMar w:top="1134" w:right="1134" w:bottom="1134" w:left="1701" w:header="720" w:footer="720" w:gutter="0"/>
          <w:pgNumType w:fmt="lowerRoman" w:start="1"/>
          <w:cols w:space="720"/>
        </w:sectPr>
      </w:pPr>
    </w:p>
    <w:p w14:paraId="79ECEF02" w14:textId="77777777" w:rsidR="00B034F3" w:rsidRDefault="00000000" w:rsidP="004F216D">
      <w:pPr>
        <w:spacing w:line="360" w:lineRule="auto"/>
        <w:jc w:val="center"/>
        <w:rPr>
          <w:b/>
          <w:sz w:val="32"/>
          <w:szCs w:val="32"/>
        </w:rPr>
      </w:pPr>
      <w:r>
        <w:rPr>
          <w:b/>
          <w:sz w:val="32"/>
          <w:szCs w:val="32"/>
        </w:rPr>
        <w:t>LỜI CẢM ƠN</w:t>
      </w:r>
    </w:p>
    <w:p w14:paraId="119A19CA" w14:textId="77777777" w:rsidR="00B034F3" w:rsidRDefault="00B034F3" w:rsidP="004F216D">
      <w:pPr>
        <w:spacing w:line="360" w:lineRule="auto"/>
        <w:jc w:val="center"/>
      </w:pPr>
    </w:p>
    <w:p w14:paraId="5FDC09D0" w14:textId="77777777" w:rsidR="00B034F3" w:rsidRDefault="00000000" w:rsidP="004F216D">
      <w:pPr>
        <w:tabs>
          <w:tab w:val="left" w:leader="dot" w:pos="9000"/>
        </w:tabs>
        <w:spacing w:line="360" w:lineRule="auto"/>
        <w:jc w:val="both"/>
      </w:pPr>
      <w:r>
        <w:t>Em xin chân thành gửi lời cám ơn đến quý thầy cô trường Đại Học Trà Vinh nói chung và các thầy cô bộ môn trong khoa kỹ thuật và công nghệ nói riêng đã tạo điều kiện cho chúng em cơ hội thực hành, tiếp xúc để chúng em có thể tránh được những vướng mắc và bỡ ngỡ trong môi trường công việc thời gian tới.</w:t>
      </w:r>
    </w:p>
    <w:p w14:paraId="17714995" w14:textId="77777777" w:rsidR="00B034F3" w:rsidRDefault="00000000" w:rsidP="004F216D">
      <w:pPr>
        <w:tabs>
          <w:tab w:val="left" w:leader="dot" w:pos="9000"/>
        </w:tabs>
        <w:spacing w:line="360" w:lineRule="auto"/>
        <w:jc w:val="both"/>
      </w:pPr>
      <w:r>
        <w:t>Em xin chân thành cảm ơn thầy Khấu Văn Nhựt. Nhờ sự giúp đỡ tận tình và những chỉ bảo của Thầy từ lúc bắt đầu cho tới lúc kết thúc đồ án mà em đã hoàn thành đúng thời hạn quy định và tích lũy được cho mình một lượng nền tảng kiến thức quý báu.</w:t>
      </w:r>
    </w:p>
    <w:p w14:paraId="70208483" w14:textId="77777777" w:rsidR="00B034F3" w:rsidRDefault="00000000" w:rsidP="004F216D">
      <w:pPr>
        <w:tabs>
          <w:tab w:val="left" w:leader="dot" w:pos="9000"/>
        </w:tabs>
        <w:spacing w:line="360" w:lineRule="auto"/>
        <w:jc w:val="both"/>
      </w:pPr>
      <w:r>
        <w:t>Mặc dù đã cố gắng hoàn thành đề tài tốt nhất nhưng do thời gian và kiến thức chuyên ngành còn hạn chế nên em vẫn còn nhiều thiếu sót khi tìm hiểu, đánh giá và trình bài về đề tài. Rất mong nhận được sự quan tâm, góp ý của các thầy cô giảng viên bộ môn để đề tài của em được hoàn chỉnh và đầy đủ hơn.</w:t>
      </w:r>
    </w:p>
    <w:p w14:paraId="2A8875F3" w14:textId="77777777" w:rsidR="00B034F3" w:rsidRDefault="00000000" w:rsidP="004F216D">
      <w:pPr>
        <w:tabs>
          <w:tab w:val="left" w:leader="dot" w:pos="9000"/>
        </w:tabs>
        <w:spacing w:line="360" w:lineRule="auto"/>
        <w:jc w:val="both"/>
      </w:pPr>
      <w:r>
        <w:t>Em xin chân thành cảm ơn!</w:t>
      </w:r>
    </w:p>
    <w:p w14:paraId="5021B588" w14:textId="77777777" w:rsidR="00B034F3" w:rsidRDefault="00B034F3" w:rsidP="004F216D">
      <w:pPr>
        <w:tabs>
          <w:tab w:val="left" w:leader="dot" w:pos="9000"/>
        </w:tabs>
        <w:spacing w:line="360" w:lineRule="auto"/>
        <w:jc w:val="both"/>
      </w:pPr>
    </w:p>
    <w:p w14:paraId="383DFC79" w14:textId="77777777" w:rsidR="00B034F3" w:rsidRDefault="00B034F3" w:rsidP="004F216D">
      <w:pPr>
        <w:tabs>
          <w:tab w:val="left" w:leader="dot" w:pos="9000"/>
        </w:tabs>
        <w:spacing w:line="360" w:lineRule="auto"/>
        <w:jc w:val="center"/>
      </w:pPr>
    </w:p>
    <w:p w14:paraId="3D0B6E2C" w14:textId="77777777" w:rsidR="00B034F3" w:rsidRDefault="00B034F3" w:rsidP="004F216D">
      <w:pPr>
        <w:tabs>
          <w:tab w:val="left" w:leader="dot" w:pos="9000"/>
        </w:tabs>
        <w:spacing w:line="360" w:lineRule="auto"/>
        <w:jc w:val="center"/>
      </w:pPr>
    </w:p>
    <w:p w14:paraId="7A8E5B02" w14:textId="77777777" w:rsidR="00B034F3" w:rsidRDefault="00B034F3" w:rsidP="004F216D">
      <w:pPr>
        <w:tabs>
          <w:tab w:val="left" w:leader="dot" w:pos="9000"/>
        </w:tabs>
        <w:spacing w:line="360" w:lineRule="auto"/>
        <w:jc w:val="center"/>
      </w:pPr>
    </w:p>
    <w:p w14:paraId="42465170" w14:textId="77777777" w:rsidR="00B034F3" w:rsidRDefault="00B034F3" w:rsidP="004F216D">
      <w:pPr>
        <w:tabs>
          <w:tab w:val="left" w:leader="dot" w:pos="9000"/>
        </w:tabs>
        <w:spacing w:line="360" w:lineRule="auto"/>
        <w:jc w:val="center"/>
      </w:pPr>
    </w:p>
    <w:p w14:paraId="1EAF1D51" w14:textId="77777777" w:rsidR="00B034F3" w:rsidRDefault="00B034F3" w:rsidP="004F216D">
      <w:pPr>
        <w:spacing w:line="360" w:lineRule="auto"/>
        <w:jc w:val="center"/>
      </w:pPr>
    </w:p>
    <w:p w14:paraId="3F0467EB" w14:textId="77777777" w:rsidR="00B034F3" w:rsidRDefault="00B034F3" w:rsidP="004F216D">
      <w:pPr>
        <w:spacing w:line="360" w:lineRule="auto"/>
        <w:jc w:val="center"/>
      </w:pPr>
    </w:p>
    <w:p w14:paraId="271384C1" w14:textId="77777777" w:rsidR="00B034F3" w:rsidRDefault="00000000" w:rsidP="004F216D">
      <w:pPr>
        <w:spacing w:line="360" w:lineRule="auto"/>
        <w:jc w:val="center"/>
        <w:rPr>
          <w:i/>
        </w:rPr>
      </w:pPr>
      <w:r>
        <w:rPr>
          <w:i/>
        </w:rPr>
        <w:t>Sinh viên thực hiện</w:t>
      </w:r>
    </w:p>
    <w:p w14:paraId="32D8A68C" w14:textId="77777777" w:rsidR="00B034F3" w:rsidRDefault="00000000" w:rsidP="004F216D">
      <w:pPr>
        <w:spacing w:line="360" w:lineRule="auto"/>
        <w:jc w:val="center"/>
        <w:rPr>
          <w:i/>
        </w:rPr>
      </w:pPr>
      <w:r>
        <w:rPr>
          <w:i/>
        </w:rPr>
        <w:t>Nguyễn Gia Nguyên</w:t>
      </w:r>
    </w:p>
    <w:p w14:paraId="7BEEC942" w14:textId="4AF8A7C5" w:rsidR="00B034F3" w:rsidRDefault="00000000" w:rsidP="004F216D">
      <w:pPr>
        <w:spacing w:line="360" w:lineRule="auto"/>
        <w:jc w:val="center"/>
        <w:rPr>
          <w:b/>
        </w:rPr>
      </w:pPr>
      <w:r>
        <w:br w:type="page"/>
      </w:r>
    </w:p>
    <w:p w14:paraId="12ABE9C8" w14:textId="77777777" w:rsidR="00B034F3" w:rsidRDefault="00B034F3" w:rsidP="004F216D">
      <w:pPr>
        <w:tabs>
          <w:tab w:val="right" w:leader="dot" w:pos="8789"/>
        </w:tabs>
        <w:spacing w:line="360" w:lineRule="auto"/>
        <w:jc w:val="center"/>
        <w:sectPr w:rsidR="00B034F3">
          <w:type w:val="continuous"/>
          <w:pgSz w:w="11907" w:h="16840"/>
          <w:pgMar w:top="1134" w:right="1134" w:bottom="1134" w:left="1701" w:header="720" w:footer="720" w:gutter="0"/>
          <w:cols w:space="720"/>
        </w:sectPr>
      </w:pPr>
    </w:p>
    <w:p w14:paraId="60DC4B02" w14:textId="1D493D76" w:rsidR="002F4E95" w:rsidRPr="002F4E95" w:rsidRDefault="002F4E95" w:rsidP="004F216D">
      <w:pPr>
        <w:pStyle w:val="TOCHeading"/>
        <w:spacing w:line="360" w:lineRule="auto"/>
        <w:jc w:val="center"/>
        <w:rPr>
          <w:rFonts w:ascii="Time s New Roman" w:hAnsi="Time s New Roman" w:hint="eastAsia"/>
          <w:b/>
          <w:bCs/>
          <w:color w:val="auto"/>
          <w:lang w:val="vi-VN"/>
        </w:rPr>
      </w:pPr>
      <w:r w:rsidRPr="002F4E95">
        <w:rPr>
          <w:rFonts w:ascii="Time s New Roman" w:hAnsi="Time s New Roman"/>
          <w:b/>
          <w:bCs/>
          <w:color w:val="auto"/>
        </w:rPr>
        <w:lastRenderedPageBreak/>
        <w:t>MỤC</w:t>
      </w:r>
      <w:r w:rsidRPr="002F4E95">
        <w:rPr>
          <w:rFonts w:ascii="Time s New Roman" w:hAnsi="Time s New Roman"/>
          <w:b/>
          <w:bCs/>
          <w:color w:val="auto"/>
          <w:lang w:val="vi-VN"/>
        </w:rPr>
        <w:t xml:space="preserve"> LỤC</w:t>
      </w:r>
    </w:p>
    <w:sdt>
      <w:sdtPr>
        <w:rPr>
          <w:rFonts w:ascii="Times New Roman" w:eastAsia="Times New Roman" w:hAnsi="Times New Roman" w:cs="Times New Roman"/>
          <w:color w:val="auto"/>
          <w:sz w:val="26"/>
          <w:szCs w:val="26"/>
        </w:rPr>
        <w:id w:val="-2009668050"/>
        <w:docPartObj>
          <w:docPartGallery w:val="Table of Contents"/>
          <w:docPartUnique/>
        </w:docPartObj>
      </w:sdtPr>
      <w:sdtEndPr>
        <w:rPr>
          <w:b/>
          <w:bCs/>
          <w:noProof/>
        </w:rPr>
      </w:sdtEndPr>
      <w:sdtContent>
        <w:p w14:paraId="5CB0AD49" w14:textId="2A1E20C7" w:rsidR="002F4E95" w:rsidRPr="002F4E95" w:rsidRDefault="002F4E95" w:rsidP="004F216D">
          <w:pPr>
            <w:pStyle w:val="TOCHeading"/>
            <w:spacing w:line="360" w:lineRule="auto"/>
            <w:rPr>
              <w:b/>
              <w:bCs/>
              <w:color w:val="auto"/>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2394D3" w14:textId="753968E2" w:rsidR="004F216D" w:rsidRDefault="002F4E95">
          <w:pPr>
            <w:pStyle w:val="TO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6426702" w:history="1">
            <w:r w:rsidR="004F216D" w:rsidRPr="00D134A2">
              <w:rPr>
                <w:rStyle w:val="Hyperlink"/>
                <w:b/>
                <w:bCs/>
                <w:noProof/>
              </w:rPr>
              <w:t>CHƯƠNG 1: TỔNG QUAN</w:t>
            </w:r>
            <w:r w:rsidR="004F216D">
              <w:rPr>
                <w:noProof/>
                <w:webHidden/>
              </w:rPr>
              <w:tab/>
            </w:r>
            <w:r w:rsidR="004F216D">
              <w:rPr>
                <w:noProof/>
                <w:webHidden/>
              </w:rPr>
              <w:fldChar w:fldCharType="begin"/>
            </w:r>
            <w:r w:rsidR="004F216D">
              <w:rPr>
                <w:noProof/>
                <w:webHidden/>
              </w:rPr>
              <w:instrText xml:space="preserve"> PAGEREF _Toc216426702 \h </w:instrText>
            </w:r>
            <w:r w:rsidR="004F216D">
              <w:rPr>
                <w:noProof/>
                <w:webHidden/>
              </w:rPr>
            </w:r>
            <w:r w:rsidR="004F216D">
              <w:rPr>
                <w:noProof/>
                <w:webHidden/>
              </w:rPr>
              <w:fldChar w:fldCharType="separate"/>
            </w:r>
            <w:r w:rsidR="004F216D">
              <w:rPr>
                <w:noProof/>
                <w:webHidden/>
              </w:rPr>
              <w:t>2</w:t>
            </w:r>
            <w:r w:rsidR="004F216D">
              <w:rPr>
                <w:noProof/>
                <w:webHidden/>
              </w:rPr>
              <w:fldChar w:fldCharType="end"/>
            </w:r>
          </w:hyperlink>
        </w:p>
        <w:p w14:paraId="5811177A" w14:textId="750D4326" w:rsidR="004F216D" w:rsidRDefault="004F216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6426703" w:history="1">
            <w:r w:rsidRPr="00D134A2">
              <w:rPr>
                <w:rStyle w:val="Hyperlink"/>
                <w:bCs/>
                <w:noProof/>
                <w:lang w:val="vi-VN"/>
                <w14:scene3d>
                  <w14:camera w14:prst="orthographicFront"/>
                  <w14:lightRig w14:rig="threePt" w14:dir="t">
                    <w14:rot w14:lat="0" w14:lon="0" w14:rev="0"/>
                  </w14:lightRig>
                </w14:scene3d>
              </w:rPr>
              <w:t>1.1</w:t>
            </w:r>
            <w:r w:rsidRPr="00D134A2">
              <w:rPr>
                <w:rStyle w:val="Hyperlink"/>
                <w:noProof/>
              </w:rPr>
              <w:t xml:space="preserve"> Giới thiệu t</w:t>
            </w:r>
            <w:r w:rsidRPr="00D134A2">
              <w:rPr>
                <w:rStyle w:val="Hyperlink"/>
                <w:noProof/>
                <w:lang w:val="vi-VN"/>
              </w:rPr>
              <w:t>ổng quan về</w:t>
            </w:r>
            <w:r w:rsidRPr="00D134A2">
              <w:rPr>
                <w:rStyle w:val="Hyperlink"/>
                <w:noProof/>
              </w:rPr>
              <w:t xml:space="preserve"> đề tài</w:t>
            </w:r>
            <w:r>
              <w:rPr>
                <w:noProof/>
                <w:webHidden/>
              </w:rPr>
              <w:tab/>
            </w:r>
            <w:r>
              <w:rPr>
                <w:noProof/>
                <w:webHidden/>
              </w:rPr>
              <w:fldChar w:fldCharType="begin"/>
            </w:r>
            <w:r>
              <w:rPr>
                <w:noProof/>
                <w:webHidden/>
              </w:rPr>
              <w:instrText xml:space="preserve"> PAGEREF _Toc216426703 \h </w:instrText>
            </w:r>
            <w:r>
              <w:rPr>
                <w:noProof/>
                <w:webHidden/>
              </w:rPr>
            </w:r>
            <w:r>
              <w:rPr>
                <w:noProof/>
                <w:webHidden/>
              </w:rPr>
              <w:fldChar w:fldCharType="separate"/>
            </w:r>
            <w:r>
              <w:rPr>
                <w:noProof/>
                <w:webHidden/>
              </w:rPr>
              <w:t>2</w:t>
            </w:r>
            <w:r>
              <w:rPr>
                <w:noProof/>
                <w:webHidden/>
              </w:rPr>
              <w:fldChar w:fldCharType="end"/>
            </w:r>
          </w:hyperlink>
        </w:p>
        <w:p w14:paraId="22BE7F56" w14:textId="62DA2970" w:rsidR="004F216D" w:rsidRDefault="004F216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6426704" w:history="1">
            <w:r w:rsidRPr="00D134A2">
              <w:rPr>
                <w:rStyle w:val="Hyperlink"/>
                <w:noProof/>
                <w14:scene3d>
                  <w14:camera w14:prst="orthographicFront"/>
                  <w14:lightRig w14:rig="threePt" w14:dir="t">
                    <w14:rot w14:lat="0" w14:lon="0" w14:rev="0"/>
                  </w14:lightRig>
                </w14:scene3d>
              </w:rPr>
              <w:t>1.2</w:t>
            </w:r>
            <w:r w:rsidRPr="00D134A2">
              <w:rPr>
                <w:rStyle w:val="Hyperlink"/>
                <w:noProof/>
              </w:rPr>
              <w:t xml:space="preserve"> Mục tiêu của đề tài</w:t>
            </w:r>
            <w:r>
              <w:rPr>
                <w:noProof/>
                <w:webHidden/>
              </w:rPr>
              <w:tab/>
            </w:r>
            <w:r>
              <w:rPr>
                <w:noProof/>
                <w:webHidden/>
              </w:rPr>
              <w:fldChar w:fldCharType="begin"/>
            </w:r>
            <w:r>
              <w:rPr>
                <w:noProof/>
                <w:webHidden/>
              </w:rPr>
              <w:instrText xml:space="preserve"> PAGEREF _Toc216426704 \h </w:instrText>
            </w:r>
            <w:r>
              <w:rPr>
                <w:noProof/>
                <w:webHidden/>
              </w:rPr>
            </w:r>
            <w:r>
              <w:rPr>
                <w:noProof/>
                <w:webHidden/>
              </w:rPr>
              <w:fldChar w:fldCharType="separate"/>
            </w:r>
            <w:r>
              <w:rPr>
                <w:noProof/>
                <w:webHidden/>
              </w:rPr>
              <w:t>2</w:t>
            </w:r>
            <w:r>
              <w:rPr>
                <w:noProof/>
                <w:webHidden/>
              </w:rPr>
              <w:fldChar w:fldCharType="end"/>
            </w:r>
          </w:hyperlink>
        </w:p>
        <w:p w14:paraId="0127BBD2" w14:textId="24400103" w:rsidR="004F216D" w:rsidRDefault="004F216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6426705" w:history="1">
            <w:r w:rsidRPr="00D134A2">
              <w:rPr>
                <w:rStyle w:val="Hyperlink"/>
                <w:bCs/>
                <w:noProof/>
                <w14:scene3d>
                  <w14:camera w14:prst="orthographicFront"/>
                  <w14:lightRig w14:rig="threePt" w14:dir="t">
                    <w14:rot w14:lat="0" w14:lon="0" w14:rev="0"/>
                  </w14:lightRig>
                </w14:scene3d>
              </w:rPr>
              <w:t>1.3</w:t>
            </w:r>
            <w:r w:rsidRPr="00D134A2">
              <w:rPr>
                <w:rStyle w:val="Hyperlink"/>
                <w:noProof/>
              </w:rPr>
              <w:t xml:space="preserve"> Bài toán cần giải quyết</w:t>
            </w:r>
            <w:r>
              <w:rPr>
                <w:noProof/>
                <w:webHidden/>
              </w:rPr>
              <w:tab/>
            </w:r>
            <w:r>
              <w:rPr>
                <w:noProof/>
                <w:webHidden/>
              </w:rPr>
              <w:fldChar w:fldCharType="begin"/>
            </w:r>
            <w:r>
              <w:rPr>
                <w:noProof/>
                <w:webHidden/>
              </w:rPr>
              <w:instrText xml:space="preserve"> PAGEREF _Toc216426705 \h </w:instrText>
            </w:r>
            <w:r>
              <w:rPr>
                <w:noProof/>
                <w:webHidden/>
              </w:rPr>
            </w:r>
            <w:r>
              <w:rPr>
                <w:noProof/>
                <w:webHidden/>
              </w:rPr>
              <w:fldChar w:fldCharType="separate"/>
            </w:r>
            <w:r>
              <w:rPr>
                <w:noProof/>
                <w:webHidden/>
              </w:rPr>
              <w:t>3</w:t>
            </w:r>
            <w:r>
              <w:rPr>
                <w:noProof/>
                <w:webHidden/>
              </w:rPr>
              <w:fldChar w:fldCharType="end"/>
            </w:r>
          </w:hyperlink>
        </w:p>
        <w:p w14:paraId="6C5D15E4" w14:textId="5BB2DF01" w:rsidR="004F216D" w:rsidRDefault="004F216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6426706" w:history="1">
            <w:r w:rsidRPr="00D134A2">
              <w:rPr>
                <w:rStyle w:val="Hyperlink"/>
                <w:noProof/>
                <w14:scene3d>
                  <w14:camera w14:prst="orthographicFront"/>
                  <w14:lightRig w14:rig="threePt" w14:dir="t">
                    <w14:rot w14:lat="0" w14:lon="0" w14:rev="0"/>
                  </w14:lightRig>
                </w14:scene3d>
              </w:rPr>
              <w:t>1.4</w:t>
            </w:r>
            <w:r w:rsidRPr="00D134A2">
              <w:rPr>
                <w:rStyle w:val="Hyperlink"/>
                <w:noProof/>
              </w:rPr>
              <w:t xml:space="preserve"> Giải quyết bài toán</w:t>
            </w:r>
            <w:r>
              <w:rPr>
                <w:noProof/>
                <w:webHidden/>
              </w:rPr>
              <w:tab/>
            </w:r>
            <w:r>
              <w:rPr>
                <w:noProof/>
                <w:webHidden/>
              </w:rPr>
              <w:fldChar w:fldCharType="begin"/>
            </w:r>
            <w:r>
              <w:rPr>
                <w:noProof/>
                <w:webHidden/>
              </w:rPr>
              <w:instrText xml:space="preserve"> PAGEREF _Toc216426706 \h </w:instrText>
            </w:r>
            <w:r>
              <w:rPr>
                <w:noProof/>
                <w:webHidden/>
              </w:rPr>
            </w:r>
            <w:r>
              <w:rPr>
                <w:noProof/>
                <w:webHidden/>
              </w:rPr>
              <w:fldChar w:fldCharType="separate"/>
            </w:r>
            <w:r>
              <w:rPr>
                <w:noProof/>
                <w:webHidden/>
              </w:rPr>
              <w:t>3</w:t>
            </w:r>
            <w:r>
              <w:rPr>
                <w:noProof/>
                <w:webHidden/>
              </w:rPr>
              <w:fldChar w:fldCharType="end"/>
            </w:r>
          </w:hyperlink>
        </w:p>
        <w:p w14:paraId="4A1DCB48" w14:textId="507F1E69" w:rsidR="004F216D" w:rsidRDefault="004F216D">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16426707" w:history="1">
            <w:r w:rsidRPr="00D134A2">
              <w:rPr>
                <w:rStyle w:val="Hyperlink"/>
                <w:b/>
                <w:bCs/>
                <w:noProof/>
                <w:lang w:val="vi-VN"/>
              </w:rPr>
              <w:t>CHƯƠNG 2: CƠ SỞ LÝ THUYẾT</w:t>
            </w:r>
            <w:r>
              <w:rPr>
                <w:noProof/>
                <w:webHidden/>
              </w:rPr>
              <w:tab/>
            </w:r>
            <w:r>
              <w:rPr>
                <w:noProof/>
                <w:webHidden/>
              </w:rPr>
              <w:fldChar w:fldCharType="begin"/>
            </w:r>
            <w:r>
              <w:rPr>
                <w:noProof/>
                <w:webHidden/>
              </w:rPr>
              <w:instrText xml:space="preserve"> PAGEREF _Toc216426707 \h </w:instrText>
            </w:r>
            <w:r>
              <w:rPr>
                <w:noProof/>
                <w:webHidden/>
              </w:rPr>
            </w:r>
            <w:r>
              <w:rPr>
                <w:noProof/>
                <w:webHidden/>
              </w:rPr>
              <w:fldChar w:fldCharType="separate"/>
            </w:r>
            <w:r>
              <w:rPr>
                <w:noProof/>
                <w:webHidden/>
              </w:rPr>
              <w:t>5</w:t>
            </w:r>
            <w:r>
              <w:rPr>
                <w:noProof/>
                <w:webHidden/>
              </w:rPr>
              <w:fldChar w:fldCharType="end"/>
            </w:r>
          </w:hyperlink>
        </w:p>
        <w:p w14:paraId="740C6D7B" w14:textId="20BB8ED3" w:rsidR="004F216D" w:rsidRDefault="004F216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6426708" w:history="1">
            <w:r w:rsidRPr="00D134A2">
              <w:rPr>
                <w:rStyle w:val="Hyperlink"/>
                <w:bCs/>
                <w:noProof/>
                <w:lang w:val="vi-VN"/>
                <w14:scene3d>
                  <w14:camera w14:prst="orthographicFront"/>
                  <w14:lightRig w14:rig="threePt" w14:dir="t">
                    <w14:rot w14:lat="0" w14:lon="0" w14:rev="0"/>
                  </w14:lightRig>
                </w14:scene3d>
              </w:rPr>
              <w:t>2.1</w:t>
            </w:r>
            <w:r w:rsidRPr="00D134A2">
              <w:rPr>
                <w:rStyle w:val="Hyperlink"/>
                <w:noProof/>
                <w:lang w:val="vi-VN"/>
              </w:rPr>
              <w:t xml:space="preserve"> Tổng quan về</w:t>
            </w:r>
            <w:r w:rsidRPr="00D134A2">
              <w:rPr>
                <w:rStyle w:val="Hyperlink"/>
                <w:noProof/>
              </w:rPr>
              <w:t xml:space="preserve"> Figma</w:t>
            </w:r>
            <w:r>
              <w:rPr>
                <w:noProof/>
                <w:webHidden/>
              </w:rPr>
              <w:tab/>
            </w:r>
            <w:r>
              <w:rPr>
                <w:noProof/>
                <w:webHidden/>
              </w:rPr>
              <w:fldChar w:fldCharType="begin"/>
            </w:r>
            <w:r>
              <w:rPr>
                <w:noProof/>
                <w:webHidden/>
              </w:rPr>
              <w:instrText xml:space="preserve"> PAGEREF _Toc216426708 \h </w:instrText>
            </w:r>
            <w:r>
              <w:rPr>
                <w:noProof/>
                <w:webHidden/>
              </w:rPr>
            </w:r>
            <w:r>
              <w:rPr>
                <w:noProof/>
                <w:webHidden/>
              </w:rPr>
              <w:fldChar w:fldCharType="separate"/>
            </w:r>
            <w:r>
              <w:rPr>
                <w:noProof/>
                <w:webHidden/>
              </w:rPr>
              <w:t>5</w:t>
            </w:r>
            <w:r>
              <w:rPr>
                <w:noProof/>
                <w:webHidden/>
              </w:rPr>
              <w:fldChar w:fldCharType="end"/>
            </w:r>
          </w:hyperlink>
        </w:p>
        <w:p w14:paraId="1BD11035" w14:textId="3004D6E5" w:rsidR="004F216D" w:rsidRDefault="004F216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6426709" w:history="1">
            <w:r w:rsidRPr="00D134A2">
              <w:rPr>
                <w:rStyle w:val="Hyperlink"/>
                <w:noProof/>
                <w:lang w:val="vi-VN"/>
              </w:rPr>
              <w:t>2.1.1</w:t>
            </w:r>
            <w:r w:rsidRPr="00D134A2">
              <w:rPr>
                <w:rStyle w:val="Hyperlink"/>
                <w:noProof/>
              </w:rPr>
              <w:t xml:space="preserve"> Lịch sử hình thành</w:t>
            </w:r>
            <w:r>
              <w:rPr>
                <w:noProof/>
                <w:webHidden/>
              </w:rPr>
              <w:tab/>
            </w:r>
            <w:r>
              <w:rPr>
                <w:noProof/>
                <w:webHidden/>
              </w:rPr>
              <w:fldChar w:fldCharType="begin"/>
            </w:r>
            <w:r>
              <w:rPr>
                <w:noProof/>
                <w:webHidden/>
              </w:rPr>
              <w:instrText xml:space="preserve"> PAGEREF _Toc216426709 \h </w:instrText>
            </w:r>
            <w:r>
              <w:rPr>
                <w:noProof/>
                <w:webHidden/>
              </w:rPr>
            </w:r>
            <w:r>
              <w:rPr>
                <w:noProof/>
                <w:webHidden/>
              </w:rPr>
              <w:fldChar w:fldCharType="separate"/>
            </w:r>
            <w:r>
              <w:rPr>
                <w:noProof/>
                <w:webHidden/>
              </w:rPr>
              <w:t>5</w:t>
            </w:r>
            <w:r>
              <w:rPr>
                <w:noProof/>
                <w:webHidden/>
              </w:rPr>
              <w:fldChar w:fldCharType="end"/>
            </w:r>
          </w:hyperlink>
        </w:p>
        <w:p w14:paraId="3E6772EF" w14:textId="6C485EF9" w:rsidR="004F216D" w:rsidRDefault="004F216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6426710" w:history="1">
            <w:r w:rsidRPr="00D134A2">
              <w:rPr>
                <w:rStyle w:val="Hyperlink"/>
                <w:noProof/>
                <w:lang w:val="vi-VN"/>
              </w:rPr>
              <w:t>2.1.2</w:t>
            </w:r>
            <w:r w:rsidRPr="00D134A2">
              <w:rPr>
                <w:rStyle w:val="Hyperlink"/>
                <w:noProof/>
              </w:rPr>
              <w:t xml:space="preserve"> Khái niệm về Figma</w:t>
            </w:r>
            <w:r>
              <w:rPr>
                <w:noProof/>
                <w:webHidden/>
              </w:rPr>
              <w:tab/>
            </w:r>
            <w:r>
              <w:rPr>
                <w:noProof/>
                <w:webHidden/>
              </w:rPr>
              <w:fldChar w:fldCharType="begin"/>
            </w:r>
            <w:r>
              <w:rPr>
                <w:noProof/>
                <w:webHidden/>
              </w:rPr>
              <w:instrText xml:space="preserve"> PAGEREF _Toc216426710 \h </w:instrText>
            </w:r>
            <w:r>
              <w:rPr>
                <w:noProof/>
                <w:webHidden/>
              </w:rPr>
            </w:r>
            <w:r>
              <w:rPr>
                <w:noProof/>
                <w:webHidden/>
              </w:rPr>
              <w:fldChar w:fldCharType="separate"/>
            </w:r>
            <w:r>
              <w:rPr>
                <w:noProof/>
                <w:webHidden/>
              </w:rPr>
              <w:t>5</w:t>
            </w:r>
            <w:r>
              <w:rPr>
                <w:noProof/>
                <w:webHidden/>
              </w:rPr>
              <w:fldChar w:fldCharType="end"/>
            </w:r>
          </w:hyperlink>
        </w:p>
        <w:p w14:paraId="21B0FEB6" w14:textId="03CDB976" w:rsidR="004F216D" w:rsidRDefault="004F216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6426711" w:history="1">
            <w:r w:rsidRPr="00D134A2">
              <w:rPr>
                <w:rStyle w:val="Hyperlink"/>
                <w:noProof/>
                <w:lang w:val="vi-VN"/>
              </w:rPr>
              <w:t>2.1.3</w:t>
            </w:r>
            <w:r w:rsidRPr="00D134A2">
              <w:rPr>
                <w:rStyle w:val="Hyperlink"/>
                <w:noProof/>
              </w:rPr>
              <w:t xml:space="preserve"> Mục đích và vai trò của Figma</w:t>
            </w:r>
            <w:r>
              <w:rPr>
                <w:noProof/>
                <w:webHidden/>
              </w:rPr>
              <w:tab/>
            </w:r>
            <w:r>
              <w:rPr>
                <w:noProof/>
                <w:webHidden/>
              </w:rPr>
              <w:fldChar w:fldCharType="begin"/>
            </w:r>
            <w:r>
              <w:rPr>
                <w:noProof/>
                <w:webHidden/>
              </w:rPr>
              <w:instrText xml:space="preserve"> PAGEREF _Toc216426711 \h </w:instrText>
            </w:r>
            <w:r>
              <w:rPr>
                <w:noProof/>
                <w:webHidden/>
              </w:rPr>
            </w:r>
            <w:r>
              <w:rPr>
                <w:noProof/>
                <w:webHidden/>
              </w:rPr>
              <w:fldChar w:fldCharType="separate"/>
            </w:r>
            <w:r>
              <w:rPr>
                <w:noProof/>
                <w:webHidden/>
              </w:rPr>
              <w:t>6</w:t>
            </w:r>
            <w:r>
              <w:rPr>
                <w:noProof/>
                <w:webHidden/>
              </w:rPr>
              <w:fldChar w:fldCharType="end"/>
            </w:r>
          </w:hyperlink>
        </w:p>
        <w:p w14:paraId="1E285553" w14:textId="5E7169A1" w:rsidR="004F216D" w:rsidRDefault="004F216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6426712" w:history="1">
            <w:r w:rsidRPr="00D134A2">
              <w:rPr>
                <w:rStyle w:val="Hyperlink"/>
                <w:noProof/>
              </w:rPr>
              <w:t>2.1.4 Ưu điểm</w:t>
            </w:r>
            <w:r>
              <w:rPr>
                <w:noProof/>
                <w:webHidden/>
              </w:rPr>
              <w:tab/>
            </w:r>
            <w:r>
              <w:rPr>
                <w:noProof/>
                <w:webHidden/>
              </w:rPr>
              <w:fldChar w:fldCharType="begin"/>
            </w:r>
            <w:r>
              <w:rPr>
                <w:noProof/>
                <w:webHidden/>
              </w:rPr>
              <w:instrText xml:space="preserve"> PAGEREF _Toc216426712 \h </w:instrText>
            </w:r>
            <w:r>
              <w:rPr>
                <w:noProof/>
                <w:webHidden/>
              </w:rPr>
            </w:r>
            <w:r>
              <w:rPr>
                <w:noProof/>
                <w:webHidden/>
              </w:rPr>
              <w:fldChar w:fldCharType="separate"/>
            </w:r>
            <w:r>
              <w:rPr>
                <w:noProof/>
                <w:webHidden/>
              </w:rPr>
              <w:t>6</w:t>
            </w:r>
            <w:r>
              <w:rPr>
                <w:noProof/>
                <w:webHidden/>
              </w:rPr>
              <w:fldChar w:fldCharType="end"/>
            </w:r>
          </w:hyperlink>
        </w:p>
        <w:p w14:paraId="0C5E1664" w14:textId="2E56FE21" w:rsidR="004F216D" w:rsidRDefault="004F216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6426713" w:history="1">
            <w:r w:rsidRPr="00D134A2">
              <w:rPr>
                <w:rStyle w:val="Hyperlink"/>
                <w:noProof/>
              </w:rPr>
              <w:t>2.1.5 Nhược điểm</w:t>
            </w:r>
            <w:r>
              <w:rPr>
                <w:noProof/>
                <w:webHidden/>
              </w:rPr>
              <w:tab/>
            </w:r>
            <w:r>
              <w:rPr>
                <w:noProof/>
                <w:webHidden/>
              </w:rPr>
              <w:fldChar w:fldCharType="begin"/>
            </w:r>
            <w:r>
              <w:rPr>
                <w:noProof/>
                <w:webHidden/>
              </w:rPr>
              <w:instrText xml:space="preserve"> PAGEREF _Toc216426713 \h </w:instrText>
            </w:r>
            <w:r>
              <w:rPr>
                <w:noProof/>
                <w:webHidden/>
              </w:rPr>
            </w:r>
            <w:r>
              <w:rPr>
                <w:noProof/>
                <w:webHidden/>
              </w:rPr>
              <w:fldChar w:fldCharType="separate"/>
            </w:r>
            <w:r>
              <w:rPr>
                <w:noProof/>
                <w:webHidden/>
              </w:rPr>
              <w:t>8</w:t>
            </w:r>
            <w:r>
              <w:rPr>
                <w:noProof/>
                <w:webHidden/>
              </w:rPr>
              <w:fldChar w:fldCharType="end"/>
            </w:r>
          </w:hyperlink>
        </w:p>
        <w:p w14:paraId="108DA783" w14:textId="2DA51CB9" w:rsidR="004F216D" w:rsidRDefault="004F216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6426714" w:history="1">
            <w:r w:rsidRPr="00D134A2">
              <w:rPr>
                <w:rStyle w:val="Hyperlink"/>
                <w:noProof/>
              </w:rPr>
              <w:t>2.1.6 Các công cụ của Figma</w:t>
            </w:r>
            <w:r>
              <w:rPr>
                <w:noProof/>
                <w:webHidden/>
              </w:rPr>
              <w:tab/>
            </w:r>
            <w:r>
              <w:rPr>
                <w:noProof/>
                <w:webHidden/>
              </w:rPr>
              <w:fldChar w:fldCharType="begin"/>
            </w:r>
            <w:r>
              <w:rPr>
                <w:noProof/>
                <w:webHidden/>
              </w:rPr>
              <w:instrText xml:space="preserve"> PAGEREF _Toc216426714 \h </w:instrText>
            </w:r>
            <w:r>
              <w:rPr>
                <w:noProof/>
                <w:webHidden/>
              </w:rPr>
            </w:r>
            <w:r>
              <w:rPr>
                <w:noProof/>
                <w:webHidden/>
              </w:rPr>
              <w:fldChar w:fldCharType="separate"/>
            </w:r>
            <w:r>
              <w:rPr>
                <w:noProof/>
                <w:webHidden/>
              </w:rPr>
              <w:t>10</w:t>
            </w:r>
            <w:r>
              <w:rPr>
                <w:noProof/>
                <w:webHidden/>
              </w:rPr>
              <w:fldChar w:fldCharType="end"/>
            </w:r>
          </w:hyperlink>
        </w:p>
        <w:p w14:paraId="25601460" w14:textId="1B410B53" w:rsidR="004F216D" w:rsidRDefault="004F216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6426715" w:history="1">
            <w:r w:rsidRPr="00D134A2">
              <w:rPr>
                <w:rStyle w:val="Hyperlink"/>
                <w:noProof/>
              </w:rPr>
              <w:t>2.1.7 Ứng dụng thực tế của Figma</w:t>
            </w:r>
            <w:r>
              <w:rPr>
                <w:noProof/>
                <w:webHidden/>
              </w:rPr>
              <w:tab/>
            </w:r>
            <w:r>
              <w:rPr>
                <w:noProof/>
                <w:webHidden/>
              </w:rPr>
              <w:fldChar w:fldCharType="begin"/>
            </w:r>
            <w:r>
              <w:rPr>
                <w:noProof/>
                <w:webHidden/>
              </w:rPr>
              <w:instrText xml:space="preserve"> PAGEREF _Toc216426715 \h </w:instrText>
            </w:r>
            <w:r>
              <w:rPr>
                <w:noProof/>
                <w:webHidden/>
              </w:rPr>
            </w:r>
            <w:r>
              <w:rPr>
                <w:noProof/>
                <w:webHidden/>
              </w:rPr>
              <w:fldChar w:fldCharType="separate"/>
            </w:r>
            <w:r>
              <w:rPr>
                <w:noProof/>
                <w:webHidden/>
              </w:rPr>
              <w:t>12</w:t>
            </w:r>
            <w:r>
              <w:rPr>
                <w:noProof/>
                <w:webHidden/>
              </w:rPr>
              <w:fldChar w:fldCharType="end"/>
            </w:r>
          </w:hyperlink>
        </w:p>
        <w:p w14:paraId="71FA5ACC" w14:textId="4F52E487" w:rsidR="004F216D" w:rsidRDefault="004F216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6426716" w:history="1">
            <w:r w:rsidRPr="00D134A2">
              <w:rPr>
                <w:rStyle w:val="Hyperlink"/>
                <w:bCs/>
                <w:noProof/>
                <w14:scene3d>
                  <w14:camera w14:prst="orthographicFront"/>
                  <w14:lightRig w14:rig="threePt" w14:dir="t">
                    <w14:rot w14:lat="0" w14:lon="0" w14:rev="0"/>
                  </w14:lightRig>
                </w14:scene3d>
              </w:rPr>
              <w:t>2.2</w:t>
            </w:r>
            <w:r w:rsidRPr="00D134A2">
              <w:rPr>
                <w:rStyle w:val="Hyperlink"/>
                <w:noProof/>
              </w:rPr>
              <w:t xml:space="preserve"> So sánh với các nền tảng khác</w:t>
            </w:r>
            <w:r>
              <w:rPr>
                <w:noProof/>
                <w:webHidden/>
              </w:rPr>
              <w:tab/>
            </w:r>
            <w:r>
              <w:rPr>
                <w:noProof/>
                <w:webHidden/>
              </w:rPr>
              <w:fldChar w:fldCharType="begin"/>
            </w:r>
            <w:r>
              <w:rPr>
                <w:noProof/>
                <w:webHidden/>
              </w:rPr>
              <w:instrText xml:space="preserve"> PAGEREF _Toc216426716 \h </w:instrText>
            </w:r>
            <w:r>
              <w:rPr>
                <w:noProof/>
                <w:webHidden/>
              </w:rPr>
            </w:r>
            <w:r>
              <w:rPr>
                <w:noProof/>
                <w:webHidden/>
              </w:rPr>
              <w:fldChar w:fldCharType="separate"/>
            </w:r>
            <w:r>
              <w:rPr>
                <w:noProof/>
                <w:webHidden/>
              </w:rPr>
              <w:t>13</w:t>
            </w:r>
            <w:r>
              <w:rPr>
                <w:noProof/>
                <w:webHidden/>
              </w:rPr>
              <w:fldChar w:fldCharType="end"/>
            </w:r>
          </w:hyperlink>
        </w:p>
        <w:p w14:paraId="2C7A3F98" w14:textId="79512CB4" w:rsidR="004F216D" w:rsidRDefault="004F216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6426717" w:history="1">
            <w:r w:rsidRPr="00D134A2">
              <w:rPr>
                <w:rStyle w:val="Hyperlink"/>
                <w:bCs/>
                <w:noProof/>
                <w:lang w:val="vi-VN"/>
                <w14:scene3d>
                  <w14:camera w14:prst="orthographicFront"/>
                  <w14:lightRig w14:rig="threePt" w14:dir="t">
                    <w14:rot w14:lat="0" w14:lon="0" w14:rev="0"/>
                  </w14:lightRig>
                </w14:scene3d>
              </w:rPr>
              <w:t>2.3</w:t>
            </w:r>
            <w:r w:rsidRPr="00D134A2">
              <w:rPr>
                <w:rStyle w:val="Hyperlink"/>
                <w:noProof/>
              </w:rPr>
              <w:t xml:space="preserve"> Nguyên tắc UI/UX trong thiết kế giao diện với Figma</w:t>
            </w:r>
            <w:r>
              <w:rPr>
                <w:noProof/>
                <w:webHidden/>
              </w:rPr>
              <w:tab/>
            </w:r>
            <w:r>
              <w:rPr>
                <w:noProof/>
                <w:webHidden/>
              </w:rPr>
              <w:fldChar w:fldCharType="begin"/>
            </w:r>
            <w:r>
              <w:rPr>
                <w:noProof/>
                <w:webHidden/>
              </w:rPr>
              <w:instrText xml:space="preserve"> PAGEREF _Toc216426717 \h </w:instrText>
            </w:r>
            <w:r>
              <w:rPr>
                <w:noProof/>
                <w:webHidden/>
              </w:rPr>
            </w:r>
            <w:r>
              <w:rPr>
                <w:noProof/>
                <w:webHidden/>
              </w:rPr>
              <w:fldChar w:fldCharType="separate"/>
            </w:r>
            <w:r>
              <w:rPr>
                <w:noProof/>
                <w:webHidden/>
              </w:rPr>
              <w:t>14</w:t>
            </w:r>
            <w:r>
              <w:rPr>
                <w:noProof/>
                <w:webHidden/>
              </w:rPr>
              <w:fldChar w:fldCharType="end"/>
            </w:r>
          </w:hyperlink>
        </w:p>
        <w:p w14:paraId="68E66AE1" w14:textId="6B15ABAF" w:rsidR="004F216D" w:rsidRDefault="004F216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6426718" w:history="1">
            <w:r w:rsidRPr="00D134A2">
              <w:rPr>
                <w:rStyle w:val="Hyperlink"/>
                <w:noProof/>
              </w:rPr>
              <w:t>2.3.1 Khái niệm</w:t>
            </w:r>
            <w:r>
              <w:rPr>
                <w:noProof/>
                <w:webHidden/>
              </w:rPr>
              <w:tab/>
            </w:r>
            <w:r>
              <w:rPr>
                <w:noProof/>
                <w:webHidden/>
              </w:rPr>
              <w:fldChar w:fldCharType="begin"/>
            </w:r>
            <w:r>
              <w:rPr>
                <w:noProof/>
                <w:webHidden/>
              </w:rPr>
              <w:instrText xml:space="preserve"> PAGEREF _Toc216426718 \h </w:instrText>
            </w:r>
            <w:r>
              <w:rPr>
                <w:noProof/>
                <w:webHidden/>
              </w:rPr>
            </w:r>
            <w:r>
              <w:rPr>
                <w:noProof/>
                <w:webHidden/>
              </w:rPr>
              <w:fldChar w:fldCharType="separate"/>
            </w:r>
            <w:r>
              <w:rPr>
                <w:noProof/>
                <w:webHidden/>
              </w:rPr>
              <w:t>14</w:t>
            </w:r>
            <w:r>
              <w:rPr>
                <w:noProof/>
                <w:webHidden/>
              </w:rPr>
              <w:fldChar w:fldCharType="end"/>
            </w:r>
          </w:hyperlink>
        </w:p>
        <w:p w14:paraId="6A9F3093" w14:textId="6FD86201" w:rsidR="004F216D" w:rsidRDefault="004F216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6426719" w:history="1">
            <w:r w:rsidRPr="00D134A2">
              <w:rPr>
                <w:rStyle w:val="Hyperlink"/>
                <w:noProof/>
              </w:rPr>
              <w:t>2.3.2 Nguyên tắc thiết kế UI</w:t>
            </w:r>
            <w:r>
              <w:rPr>
                <w:noProof/>
                <w:webHidden/>
              </w:rPr>
              <w:tab/>
            </w:r>
            <w:r>
              <w:rPr>
                <w:noProof/>
                <w:webHidden/>
              </w:rPr>
              <w:fldChar w:fldCharType="begin"/>
            </w:r>
            <w:r>
              <w:rPr>
                <w:noProof/>
                <w:webHidden/>
              </w:rPr>
              <w:instrText xml:space="preserve"> PAGEREF _Toc216426719 \h </w:instrText>
            </w:r>
            <w:r>
              <w:rPr>
                <w:noProof/>
                <w:webHidden/>
              </w:rPr>
            </w:r>
            <w:r>
              <w:rPr>
                <w:noProof/>
                <w:webHidden/>
              </w:rPr>
              <w:fldChar w:fldCharType="separate"/>
            </w:r>
            <w:r>
              <w:rPr>
                <w:noProof/>
                <w:webHidden/>
              </w:rPr>
              <w:t>14</w:t>
            </w:r>
            <w:r>
              <w:rPr>
                <w:noProof/>
                <w:webHidden/>
              </w:rPr>
              <w:fldChar w:fldCharType="end"/>
            </w:r>
          </w:hyperlink>
        </w:p>
        <w:p w14:paraId="78175463" w14:textId="10CC7803" w:rsidR="004F216D" w:rsidRDefault="004F216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6426720" w:history="1">
            <w:r w:rsidRPr="00D134A2">
              <w:rPr>
                <w:rStyle w:val="Hyperlink"/>
                <w:noProof/>
              </w:rPr>
              <w:t>2.3.3 Nguyên tắc thiết kế UX</w:t>
            </w:r>
            <w:r>
              <w:rPr>
                <w:noProof/>
                <w:webHidden/>
              </w:rPr>
              <w:tab/>
            </w:r>
            <w:r>
              <w:rPr>
                <w:noProof/>
                <w:webHidden/>
              </w:rPr>
              <w:fldChar w:fldCharType="begin"/>
            </w:r>
            <w:r>
              <w:rPr>
                <w:noProof/>
                <w:webHidden/>
              </w:rPr>
              <w:instrText xml:space="preserve"> PAGEREF _Toc216426720 \h </w:instrText>
            </w:r>
            <w:r>
              <w:rPr>
                <w:noProof/>
                <w:webHidden/>
              </w:rPr>
            </w:r>
            <w:r>
              <w:rPr>
                <w:noProof/>
                <w:webHidden/>
              </w:rPr>
              <w:fldChar w:fldCharType="separate"/>
            </w:r>
            <w:r>
              <w:rPr>
                <w:noProof/>
                <w:webHidden/>
              </w:rPr>
              <w:t>15</w:t>
            </w:r>
            <w:r>
              <w:rPr>
                <w:noProof/>
                <w:webHidden/>
              </w:rPr>
              <w:fldChar w:fldCharType="end"/>
            </w:r>
          </w:hyperlink>
        </w:p>
        <w:p w14:paraId="320D43C4" w14:textId="0F2E382C" w:rsidR="004F216D" w:rsidRDefault="004F216D">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16426721" w:history="1">
            <w:r w:rsidRPr="00D134A2">
              <w:rPr>
                <w:rStyle w:val="Hyperlink"/>
                <w:b/>
                <w:bCs/>
                <w:noProof/>
              </w:rPr>
              <w:t>CHƯƠNG 3: HIỆN THỰC HÓA NGHIÊN CỨU</w:t>
            </w:r>
            <w:r>
              <w:rPr>
                <w:noProof/>
                <w:webHidden/>
              </w:rPr>
              <w:tab/>
            </w:r>
            <w:r>
              <w:rPr>
                <w:noProof/>
                <w:webHidden/>
              </w:rPr>
              <w:fldChar w:fldCharType="begin"/>
            </w:r>
            <w:r>
              <w:rPr>
                <w:noProof/>
                <w:webHidden/>
              </w:rPr>
              <w:instrText xml:space="preserve"> PAGEREF _Toc216426721 \h </w:instrText>
            </w:r>
            <w:r>
              <w:rPr>
                <w:noProof/>
                <w:webHidden/>
              </w:rPr>
            </w:r>
            <w:r>
              <w:rPr>
                <w:noProof/>
                <w:webHidden/>
              </w:rPr>
              <w:fldChar w:fldCharType="separate"/>
            </w:r>
            <w:r>
              <w:rPr>
                <w:noProof/>
                <w:webHidden/>
              </w:rPr>
              <w:t>17</w:t>
            </w:r>
            <w:r>
              <w:rPr>
                <w:noProof/>
                <w:webHidden/>
              </w:rPr>
              <w:fldChar w:fldCharType="end"/>
            </w:r>
          </w:hyperlink>
        </w:p>
        <w:p w14:paraId="41ED7BF6" w14:textId="1FDF234F" w:rsidR="004F216D" w:rsidRDefault="004F216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6426722" w:history="1">
            <w:r w:rsidRPr="00D134A2">
              <w:rPr>
                <w:rStyle w:val="Hyperlink"/>
                <w:bCs/>
                <w:noProof/>
                <w14:scene3d>
                  <w14:camera w14:prst="orthographicFront"/>
                  <w14:lightRig w14:rig="threePt" w14:dir="t">
                    <w14:rot w14:lat="0" w14:lon="0" w14:rev="0"/>
                  </w14:lightRig>
                </w14:scene3d>
              </w:rPr>
              <w:t>3.1</w:t>
            </w:r>
            <w:r w:rsidRPr="00D134A2">
              <w:rPr>
                <w:rStyle w:val="Hyperlink"/>
                <w:noProof/>
              </w:rPr>
              <w:t xml:space="preserve"> Mô</w:t>
            </w:r>
            <w:r w:rsidRPr="00D134A2">
              <w:rPr>
                <w:rStyle w:val="Hyperlink"/>
                <w:noProof/>
                <w:lang w:val="vi-VN"/>
              </w:rPr>
              <w:t xml:space="preserve"> tả bài toán</w:t>
            </w:r>
            <w:r>
              <w:rPr>
                <w:noProof/>
                <w:webHidden/>
              </w:rPr>
              <w:tab/>
            </w:r>
            <w:r>
              <w:rPr>
                <w:noProof/>
                <w:webHidden/>
              </w:rPr>
              <w:fldChar w:fldCharType="begin"/>
            </w:r>
            <w:r>
              <w:rPr>
                <w:noProof/>
                <w:webHidden/>
              </w:rPr>
              <w:instrText xml:space="preserve"> PAGEREF _Toc216426722 \h </w:instrText>
            </w:r>
            <w:r>
              <w:rPr>
                <w:noProof/>
                <w:webHidden/>
              </w:rPr>
            </w:r>
            <w:r>
              <w:rPr>
                <w:noProof/>
                <w:webHidden/>
              </w:rPr>
              <w:fldChar w:fldCharType="separate"/>
            </w:r>
            <w:r>
              <w:rPr>
                <w:noProof/>
                <w:webHidden/>
              </w:rPr>
              <w:t>17</w:t>
            </w:r>
            <w:r>
              <w:rPr>
                <w:noProof/>
                <w:webHidden/>
              </w:rPr>
              <w:fldChar w:fldCharType="end"/>
            </w:r>
          </w:hyperlink>
        </w:p>
        <w:p w14:paraId="4EB96A54" w14:textId="7BE9FA52" w:rsidR="004F216D" w:rsidRDefault="004F216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6426723" w:history="1">
            <w:r w:rsidRPr="00D134A2">
              <w:rPr>
                <w:rStyle w:val="Hyperlink"/>
                <w:noProof/>
                <w14:scene3d>
                  <w14:camera w14:prst="orthographicFront"/>
                  <w14:lightRig w14:rig="threePt" w14:dir="t">
                    <w14:rot w14:lat="0" w14:lon="0" w14:rev="0"/>
                  </w14:lightRig>
                </w14:scene3d>
              </w:rPr>
              <w:t>3.2</w:t>
            </w:r>
            <w:r w:rsidRPr="00D134A2">
              <w:rPr>
                <w:rStyle w:val="Hyperlink"/>
                <w:noProof/>
              </w:rPr>
              <w:t xml:space="preserve"> Phân tích đặt tả hệ thống</w:t>
            </w:r>
            <w:r>
              <w:rPr>
                <w:noProof/>
                <w:webHidden/>
              </w:rPr>
              <w:tab/>
            </w:r>
            <w:r>
              <w:rPr>
                <w:noProof/>
                <w:webHidden/>
              </w:rPr>
              <w:fldChar w:fldCharType="begin"/>
            </w:r>
            <w:r>
              <w:rPr>
                <w:noProof/>
                <w:webHidden/>
              </w:rPr>
              <w:instrText xml:space="preserve"> PAGEREF _Toc216426723 \h </w:instrText>
            </w:r>
            <w:r>
              <w:rPr>
                <w:noProof/>
                <w:webHidden/>
              </w:rPr>
            </w:r>
            <w:r>
              <w:rPr>
                <w:noProof/>
                <w:webHidden/>
              </w:rPr>
              <w:fldChar w:fldCharType="separate"/>
            </w:r>
            <w:r>
              <w:rPr>
                <w:noProof/>
                <w:webHidden/>
              </w:rPr>
              <w:t>18</w:t>
            </w:r>
            <w:r>
              <w:rPr>
                <w:noProof/>
                <w:webHidden/>
              </w:rPr>
              <w:fldChar w:fldCharType="end"/>
            </w:r>
          </w:hyperlink>
        </w:p>
        <w:p w14:paraId="3A30E9D0" w14:textId="41CD790A" w:rsidR="004F216D" w:rsidRDefault="004F216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6426724" w:history="1">
            <w:r w:rsidRPr="00D134A2">
              <w:rPr>
                <w:rStyle w:val="Hyperlink"/>
                <w:noProof/>
                <w:lang w:val="vi-VN"/>
              </w:rPr>
              <w:t>3.2.1</w:t>
            </w:r>
            <w:r w:rsidRPr="00D134A2">
              <w:rPr>
                <w:rStyle w:val="Hyperlink"/>
                <w:noProof/>
              </w:rPr>
              <w:t xml:space="preserve"> Đặt tả yêu cầu chức năng</w:t>
            </w:r>
            <w:r>
              <w:rPr>
                <w:noProof/>
                <w:webHidden/>
              </w:rPr>
              <w:tab/>
            </w:r>
            <w:r>
              <w:rPr>
                <w:noProof/>
                <w:webHidden/>
              </w:rPr>
              <w:fldChar w:fldCharType="begin"/>
            </w:r>
            <w:r>
              <w:rPr>
                <w:noProof/>
                <w:webHidden/>
              </w:rPr>
              <w:instrText xml:space="preserve"> PAGEREF _Toc216426724 \h </w:instrText>
            </w:r>
            <w:r>
              <w:rPr>
                <w:noProof/>
                <w:webHidden/>
              </w:rPr>
            </w:r>
            <w:r>
              <w:rPr>
                <w:noProof/>
                <w:webHidden/>
              </w:rPr>
              <w:fldChar w:fldCharType="separate"/>
            </w:r>
            <w:r>
              <w:rPr>
                <w:noProof/>
                <w:webHidden/>
              </w:rPr>
              <w:t>18</w:t>
            </w:r>
            <w:r>
              <w:rPr>
                <w:noProof/>
                <w:webHidden/>
              </w:rPr>
              <w:fldChar w:fldCharType="end"/>
            </w:r>
          </w:hyperlink>
        </w:p>
        <w:p w14:paraId="0186AD7A" w14:textId="333A34E2" w:rsidR="004F216D" w:rsidRDefault="004F216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6426725" w:history="1">
            <w:r w:rsidRPr="00D134A2">
              <w:rPr>
                <w:rStyle w:val="Hyperlink"/>
                <w:noProof/>
                <w:lang w:val="vi-VN"/>
              </w:rPr>
              <w:t>3.2.2</w:t>
            </w:r>
            <w:r w:rsidRPr="00D134A2">
              <w:rPr>
                <w:rStyle w:val="Hyperlink"/>
                <w:noProof/>
              </w:rPr>
              <w:t xml:space="preserve"> Đặt tả yêu cầu phi</w:t>
            </w:r>
            <w:r w:rsidRPr="00D134A2">
              <w:rPr>
                <w:rStyle w:val="Hyperlink"/>
                <w:noProof/>
                <w:lang w:val="vi-VN"/>
              </w:rPr>
              <w:t xml:space="preserve"> </w:t>
            </w:r>
            <w:r w:rsidRPr="00D134A2">
              <w:rPr>
                <w:rStyle w:val="Hyperlink"/>
                <w:noProof/>
              </w:rPr>
              <w:t>chức năng</w:t>
            </w:r>
            <w:r>
              <w:rPr>
                <w:noProof/>
                <w:webHidden/>
              </w:rPr>
              <w:tab/>
            </w:r>
            <w:r>
              <w:rPr>
                <w:noProof/>
                <w:webHidden/>
              </w:rPr>
              <w:fldChar w:fldCharType="begin"/>
            </w:r>
            <w:r>
              <w:rPr>
                <w:noProof/>
                <w:webHidden/>
              </w:rPr>
              <w:instrText xml:space="preserve"> PAGEREF _Toc216426725 \h </w:instrText>
            </w:r>
            <w:r>
              <w:rPr>
                <w:noProof/>
                <w:webHidden/>
              </w:rPr>
            </w:r>
            <w:r>
              <w:rPr>
                <w:noProof/>
                <w:webHidden/>
              </w:rPr>
              <w:fldChar w:fldCharType="separate"/>
            </w:r>
            <w:r>
              <w:rPr>
                <w:noProof/>
                <w:webHidden/>
              </w:rPr>
              <w:t>18</w:t>
            </w:r>
            <w:r>
              <w:rPr>
                <w:noProof/>
                <w:webHidden/>
              </w:rPr>
              <w:fldChar w:fldCharType="end"/>
            </w:r>
          </w:hyperlink>
        </w:p>
        <w:p w14:paraId="26B9DDCA" w14:textId="63962153" w:rsidR="004F216D" w:rsidRDefault="004F216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6426726" w:history="1">
            <w:r w:rsidRPr="00D134A2">
              <w:rPr>
                <w:rStyle w:val="Hyperlink"/>
                <w:noProof/>
                <w:lang w:val="vi-VN"/>
                <w14:scene3d>
                  <w14:camera w14:prst="orthographicFront"/>
                  <w14:lightRig w14:rig="threePt" w14:dir="t">
                    <w14:rot w14:lat="0" w14:lon="0" w14:rev="0"/>
                  </w14:lightRig>
                </w14:scene3d>
              </w:rPr>
              <w:t>3.3</w:t>
            </w:r>
            <w:r w:rsidRPr="00D134A2">
              <w:rPr>
                <w:rStyle w:val="Hyperlink"/>
                <w:noProof/>
              </w:rPr>
              <w:t xml:space="preserve"> Thiết</w:t>
            </w:r>
            <w:r w:rsidRPr="00D134A2">
              <w:rPr>
                <w:rStyle w:val="Hyperlink"/>
                <w:noProof/>
                <w:lang w:val="vi-VN"/>
              </w:rPr>
              <w:t xml:space="preserve"> kế hệ thống</w:t>
            </w:r>
            <w:r>
              <w:rPr>
                <w:noProof/>
                <w:webHidden/>
              </w:rPr>
              <w:tab/>
            </w:r>
            <w:r>
              <w:rPr>
                <w:noProof/>
                <w:webHidden/>
              </w:rPr>
              <w:fldChar w:fldCharType="begin"/>
            </w:r>
            <w:r>
              <w:rPr>
                <w:noProof/>
                <w:webHidden/>
              </w:rPr>
              <w:instrText xml:space="preserve"> PAGEREF _Toc216426726 \h </w:instrText>
            </w:r>
            <w:r>
              <w:rPr>
                <w:noProof/>
                <w:webHidden/>
              </w:rPr>
            </w:r>
            <w:r>
              <w:rPr>
                <w:noProof/>
                <w:webHidden/>
              </w:rPr>
              <w:fldChar w:fldCharType="separate"/>
            </w:r>
            <w:r>
              <w:rPr>
                <w:noProof/>
                <w:webHidden/>
              </w:rPr>
              <w:t>19</w:t>
            </w:r>
            <w:r>
              <w:rPr>
                <w:noProof/>
                <w:webHidden/>
              </w:rPr>
              <w:fldChar w:fldCharType="end"/>
            </w:r>
          </w:hyperlink>
        </w:p>
        <w:p w14:paraId="437E5843" w14:textId="5CA8B699" w:rsidR="004F216D" w:rsidRDefault="004F216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6426727" w:history="1">
            <w:r w:rsidRPr="00D134A2">
              <w:rPr>
                <w:rStyle w:val="Hyperlink"/>
                <w:noProof/>
              </w:rPr>
              <w:t>3.3.1 Thiết kế cấu trúc giao diện (Wireframe)</w:t>
            </w:r>
            <w:r>
              <w:rPr>
                <w:noProof/>
                <w:webHidden/>
              </w:rPr>
              <w:tab/>
            </w:r>
            <w:r>
              <w:rPr>
                <w:noProof/>
                <w:webHidden/>
              </w:rPr>
              <w:fldChar w:fldCharType="begin"/>
            </w:r>
            <w:r>
              <w:rPr>
                <w:noProof/>
                <w:webHidden/>
              </w:rPr>
              <w:instrText xml:space="preserve"> PAGEREF _Toc216426727 \h </w:instrText>
            </w:r>
            <w:r>
              <w:rPr>
                <w:noProof/>
                <w:webHidden/>
              </w:rPr>
            </w:r>
            <w:r>
              <w:rPr>
                <w:noProof/>
                <w:webHidden/>
              </w:rPr>
              <w:fldChar w:fldCharType="separate"/>
            </w:r>
            <w:r>
              <w:rPr>
                <w:noProof/>
                <w:webHidden/>
              </w:rPr>
              <w:t>19</w:t>
            </w:r>
            <w:r>
              <w:rPr>
                <w:noProof/>
                <w:webHidden/>
              </w:rPr>
              <w:fldChar w:fldCharType="end"/>
            </w:r>
          </w:hyperlink>
        </w:p>
        <w:p w14:paraId="610CEB6D" w14:textId="5F19764D" w:rsidR="004F216D" w:rsidRDefault="004F216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6426728" w:history="1">
            <w:r w:rsidRPr="00D134A2">
              <w:rPr>
                <w:rStyle w:val="Hyperlink"/>
                <w:noProof/>
              </w:rPr>
              <w:t>3.3.2 Thiết kế giao diện trực quan (UI Design)</w:t>
            </w:r>
            <w:r>
              <w:rPr>
                <w:noProof/>
                <w:webHidden/>
              </w:rPr>
              <w:tab/>
            </w:r>
            <w:r>
              <w:rPr>
                <w:noProof/>
                <w:webHidden/>
              </w:rPr>
              <w:fldChar w:fldCharType="begin"/>
            </w:r>
            <w:r>
              <w:rPr>
                <w:noProof/>
                <w:webHidden/>
              </w:rPr>
              <w:instrText xml:space="preserve"> PAGEREF _Toc216426728 \h </w:instrText>
            </w:r>
            <w:r>
              <w:rPr>
                <w:noProof/>
                <w:webHidden/>
              </w:rPr>
            </w:r>
            <w:r>
              <w:rPr>
                <w:noProof/>
                <w:webHidden/>
              </w:rPr>
              <w:fldChar w:fldCharType="separate"/>
            </w:r>
            <w:r>
              <w:rPr>
                <w:noProof/>
                <w:webHidden/>
              </w:rPr>
              <w:t>19</w:t>
            </w:r>
            <w:r>
              <w:rPr>
                <w:noProof/>
                <w:webHidden/>
              </w:rPr>
              <w:fldChar w:fldCharType="end"/>
            </w:r>
          </w:hyperlink>
        </w:p>
        <w:p w14:paraId="47B0981A" w14:textId="16846FD1" w:rsidR="004F216D" w:rsidRDefault="004F216D">
          <w:pPr>
            <w:pStyle w:val="TOC3"/>
            <w:tabs>
              <w:tab w:val="right" w:leader="dot" w:pos="9062"/>
            </w:tabs>
            <w:rPr>
              <w:rFonts w:asciiTheme="minorHAnsi" w:eastAsiaTheme="minorEastAsia" w:hAnsiTheme="minorHAnsi" w:cstheme="minorBidi"/>
              <w:noProof/>
              <w:kern w:val="2"/>
              <w:sz w:val="24"/>
              <w:szCs w:val="24"/>
              <w14:ligatures w14:val="standardContextual"/>
            </w:rPr>
          </w:pPr>
          <w:hyperlink w:anchor="_Toc216426729" w:history="1">
            <w:r w:rsidRPr="00D134A2">
              <w:rPr>
                <w:rStyle w:val="Hyperlink"/>
                <w:noProof/>
              </w:rPr>
              <w:t>3.3.3 Xây dựng nguyên mẫu tương tác (Prototype)</w:t>
            </w:r>
            <w:r>
              <w:rPr>
                <w:noProof/>
                <w:webHidden/>
              </w:rPr>
              <w:tab/>
            </w:r>
            <w:r>
              <w:rPr>
                <w:noProof/>
                <w:webHidden/>
              </w:rPr>
              <w:fldChar w:fldCharType="begin"/>
            </w:r>
            <w:r>
              <w:rPr>
                <w:noProof/>
                <w:webHidden/>
              </w:rPr>
              <w:instrText xml:space="preserve"> PAGEREF _Toc216426729 \h </w:instrText>
            </w:r>
            <w:r>
              <w:rPr>
                <w:noProof/>
                <w:webHidden/>
              </w:rPr>
            </w:r>
            <w:r>
              <w:rPr>
                <w:noProof/>
                <w:webHidden/>
              </w:rPr>
              <w:fldChar w:fldCharType="separate"/>
            </w:r>
            <w:r>
              <w:rPr>
                <w:noProof/>
                <w:webHidden/>
              </w:rPr>
              <w:t>20</w:t>
            </w:r>
            <w:r>
              <w:rPr>
                <w:noProof/>
                <w:webHidden/>
              </w:rPr>
              <w:fldChar w:fldCharType="end"/>
            </w:r>
          </w:hyperlink>
        </w:p>
        <w:p w14:paraId="5CC7FFAD" w14:textId="4C2186E9" w:rsidR="004F216D" w:rsidRDefault="004F216D">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16426730" w:history="1">
            <w:r w:rsidRPr="00D134A2">
              <w:rPr>
                <w:rStyle w:val="Hyperlink"/>
                <w:b/>
                <w:bCs/>
                <w:noProof/>
              </w:rPr>
              <w:t>CHƯƠNG 4: CÀI ĐẶT VÀ THIẾT KẾ GIAO DIỆN</w:t>
            </w:r>
            <w:r>
              <w:rPr>
                <w:noProof/>
                <w:webHidden/>
              </w:rPr>
              <w:tab/>
            </w:r>
            <w:r>
              <w:rPr>
                <w:noProof/>
                <w:webHidden/>
              </w:rPr>
              <w:fldChar w:fldCharType="begin"/>
            </w:r>
            <w:r>
              <w:rPr>
                <w:noProof/>
                <w:webHidden/>
              </w:rPr>
              <w:instrText xml:space="preserve"> PAGEREF _Toc216426730 \h </w:instrText>
            </w:r>
            <w:r>
              <w:rPr>
                <w:noProof/>
                <w:webHidden/>
              </w:rPr>
            </w:r>
            <w:r>
              <w:rPr>
                <w:noProof/>
                <w:webHidden/>
              </w:rPr>
              <w:fldChar w:fldCharType="separate"/>
            </w:r>
            <w:r>
              <w:rPr>
                <w:noProof/>
                <w:webHidden/>
              </w:rPr>
              <w:t>22</w:t>
            </w:r>
            <w:r>
              <w:rPr>
                <w:noProof/>
                <w:webHidden/>
              </w:rPr>
              <w:fldChar w:fldCharType="end"/>
            </w:r>
          </w:hyperlink>
        </w:p>
        <w:p w14:paraId="7FA86EB4" w14:textId="149DBC08" w:rsidR="004F216D" w:rsidRDefault="004F216D">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16426731" w:history="1">
            <w:r w:rsidRPr="00D134A2">
              <w:rPr>
                <w:rStyle w:val="Hyperlink"/>
                <w:b/>
                <w:bCs/>
                <w:noProof/>
              </w:rPr>
              <w:t>CHƯƠNG 5: KẾT LUẬN VÀ HƯỚNG PHÁT TRIỂN</w:t>
            </w:r>
            <w:r>
              <w:rPr>
                <w:noProof/>
                <w:webHidden/>
              </w:rPr>
              <w:tab/>
            </w:r>
            <w:r>
              <w:rPr>
                <w:noProof/>
                <w:webHidden/>
              </w:rPr>
              <w:fldChar w:fldCharType="begin"/>
            </w:r>
            <w:r>
              <w:rPr>
                <w:noProof/>
                <w:webHidden/>
              </w:rPr>
              <w:instrText xml:space="preserve"> PAGEREF _Toc216426731 \h </w:instrText>
            </w:r>
            <w:r>
              <w:rPr>
                <w:noProof/>
                <w:webHidden/>
              </w:rPr>
            </w:r>
            <w:r>
              <w:rPr>
                <w:noProof/>
                <w:webHidden/>
              </w:rPr>
              <w:fldChar w:fldCharType="separate"/>
            </w:r>
            <w:r>
              <w:rPr>
                <w:noProof/>
                <w:webHidden/>
              </w:rPr>
              <w:t>23</w:t>
            </w:r>
            <w:r>
              <w:rPr>
                <w:noProof/>
                <w:webHidden/>
              </w:rPr>
              <w:fldChar w:fldCharType="end"/>
            </w:r>
          </w:hyperlink>
        </w:p>
        <w:p w14:paraId="7BABEDF1" w14:textId="65CB7876" w:rsidR="004F216D" w:rsidRDefault="004F216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6426732" w:history="1">
            <w:r w:rsidRPr="00D134A2">
              <w:rPr>
                <w:rStyle w:val="Hyperlink"/>
                <w:bCs/>
                <w:noProof/>
                <w14:scene3d>
                  <w14:camera w14:prst="orthographicFront"/>
                  <w14:lightRig w14:rig="threePt" w14:dir="t">
                    <w14:rot w14:lat="0" w14:lon="0" w14:rev="0"/>
                  </w14:lightRig>
                </w14:scene3d>
              </w:rPr>
              <w:t>5.1</w:t>
            </w:r>
            <w:r w:rsidRPr="00D134A2">
              <w:rPr>
                <w:rStyle w:val="Hyperlink"/>
                <w:noProof/>
              </w:rPr>
              <w:t xml:space="preserve"> ĐÁNH GIÁ KẾT QUẢ ĐẠT ĐƯỢC</w:t>
            </w:r>
            <w:r>
              <w:rPr>
                <w:noProof/>
                <w:webHidden/>
              </w:rPr>
              <w:tab/>
            </w:r>
            <w:r>
              <w:rPr>
                <w:noProof/>
                <w:webHidden/>
              </w:rPr>
              <w:fldChar w:fldCharType="begin"/>
            </w:r>
            <w:r>
              <w:rPr>
                <w:noProof/>
                <w:webHidden/>
              </w:rPr>
              <w:instrText xml:space="preserve"> PAGEREF _Toc216426732 \h </w:instrText>
            </w:r>
            <w:r>
              <w:rPr>
                <w:noProof/>
                <w:webHidden/>
              </w:rPr>
            </w:r>
            <w:r>
              <w:rPr>
                <w:noProof/>
                <w:webHidden/>
              </w:rPr>
              <w:fldChar w:fldCharType="separate"/>
            </w:r>
            <w:r>
              <w:rPr>
                <w:noProof/>
                <w:webHidden/>
              </w:rPr>
              <w:t>23</w:t>
            </w:r>
            <w:r>
              <w:rPr>
                <w:noProof/>
                <w:webHidden/>
              </w:rPr>
              <w:fldChar w:fldCharType="end"/>
            </w:r>
          </w:hyperlink>
        </w:p>
        <w:p w14:paraId="0DD42ED0" w14:textId="2F37E9D6" w:rsidR="004F216D" w:rsidRDefault="004F216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6426733" w:history="1">
            <w:r w:rsidRPr="00D134A2">
              <w:rPr>
                <w:rStyle w:val="Hyperlink"/>
                <w:bCs/>
                <w:noProof/>
                <w14:scene3d>
                  <w14:camera w14:prst="orthographicFront"/>
                  <w14:lightRig w14:rig="threePt" w14:dir="t">
                    <w14:rot w14:lat="0" w14:lon="0" w14:rev="0"/>
                  </w14:lightRig>
                </w14:scene3d>
              </w:rPr>
              <w:t>5.2</w:t>
            </w:r>
            <w:r w:rsidRPr="00D134A2">
              <w:rPr>
                <w:rStyle w:val="Hyperlink"/>
                <w:noProof/>
              </w:rPr>
              <w:t xml:space="preserve"> ƯU NHƯỢC ĐIỂM</w:t>
            </w:r>
            <w:r>
              <w:rPr>
                <w:noProof/>
                <w:webHidden/>
              </w:rPr>
              <w:tab/>
            </w:r>
            <w:r>
              <w:rPr>
                <w:noProof/>
                <w:webHidden/>
              </w:rPr>
              <w:fldChar w:fldCharType="begin"/>
            </w:r>
            <w:r>
              <w:rPr>
                <w:noProof/>
                <w:webHidden/>
              </w:rPr>
              <w:instrText xml:space="preserve"> PAGEREF _Toc216426733 \h </w:instrText>
            </w:r>
            <w:r>
              <w:rPr>
                <w:noProof/>
                <w:webHidden/>
              </w:rPr>
            </w:r>
            <w:r>
              <w:rPr>
                <w:noProof/>
                <w:webHidden/>
              </w:rPr>
              <w:fldChar w:fldCharType="separate"/>
            </w:r>
            <w:r>
              <w:rPr>
                <w:noProof/>
                <w:webHidden/>
              </w:rPr>
              <w:t>23</w:t>
            </w:r>
            <w:r>
              <w:rPr>
                <w:noProof/>
                <w:webHidden/>
              </w:rPr>
              <w:fldChar w:fldCharType="end"/>
            </w:r>
          </w:hyperlink>
        </w:p>
        <w:p w14:paraId="2014A992" w14:textId="54DFE5B5" w:rsidR="004F216D" w:rsidRDefault="004F216D">
          <w:pPr>
            <w:pStyle w:val="TOC2"/>
            <w:tabs>
              <w:tab w:val="right" w:leader="dot" w:pos="9062"/>
            </w:tabs>
            <w:rPr>
              <w:rFonts w:asciiTheme="minorHAnsi" w:eastAsiaTheme="minorEastAsia" w:hAnsiTheme="minorHAnsi" w:cstheme="minorBidi"/>
              <w:noProof/>
              <w:kern w:val="2"/>
              <w:sz w:val="24"/>
              <w:szCs w:val="24"/>
              <w14:ligatures w14:val="standardContextual"/>
            </w:rPr>
          </w:pPr>
          <w:hyperlink w:anchor="_Toc216426734" w:history="1">
            <w:r w:rsidRPr="00D134A2">
              <w:rPr>
                <w:rStyle w:val="Hyperlink"/>
                <w:bCs/>
                <w:noProof/>
                <w14:scene3d>
                  <w14:camera w14:prst="orthographicFront"/>
                  <w14:lightRig w14:rig="threePt" w14:dir="t">
                    <w14:rot w14:lat="0" w14:lon="0" w14:rev="0"/>
                  </w14:lightRig>
                </w14:scene3d>
              </w:rPr>
              <w:t>5.3</w:t>
            </w:r>
            <w:r w:rsidRPr="00D134A2">
              <w:rPr>
                <w:rStyle w:val="Hyperlink"/>
                <w:noProof/>
              </w:rPr>
              <w:t xml:space="preserve"> HƯỚNG PHÁT TRIỂN</w:t>
            </w:r>
            <w:r>
              <w:rPr>
                <w:noProof/>
                <w:webHidden/>
              </w:rPr>
              <w:tab/>
            </w:r>
            <w:r>
              <w:rPr>
                <w:noProof/>
                <w:webHidden/>
              </w:rPr>
              <w:fldChar w:fldCharType="begin"/>
            </w:r>
            <w:r>
              <w:rPr>
                <w:noProof/>
                <w:webHidden/>
              </w:rPr>
              <w:instrText xml:space="preserve"> PAGEREF _Toc216426734 \h </w:instrText>
            </w:r>
            <w:r>
              <w:rPr>
                <w:noProof/>
                <w:webHidden/>
              </w:rPr>
            </w:r>
            <w:r>
              <w:rPr>
                <w:noProof/>
                <w:webHidden/>
              </w:rPr>
              <w:fldChar w:fldCharType="separate"/>
            </w:r>
            <w:r>
              <w:rPr>
                <w:noProof/>
                <w:webHidden/>
              </w:rPr>
              <w:t>23</w:t>
            </w:r>
            <w:r>
              <w:rPr>
                <w:noProof/>
                <w:webHidden/>
              </w:rPr>
              <w:fldChar w:fldCharType="end"/>
            </w:r>
          </w:hyperlink>
        </w:p>
        <w:p w14:paraId="53BA0EDE" w14:textId="33A2ED92" w:rsidR="004F216D" w:rsidRDefault="004F216D">
          <w:pPr>
            <w:pStyle w:val="TOC1"/>
            <w:tabs>
              <w:tab w:val="right" w:leader="dot" w:pos="9062"/>
            </w:tabs>
            <w:rPr>
              <w:rFonts w:asciiTheme="minorHAnsi" w:eastAsiaTheme="minorEastAsia" w:hAnsiTheme="minorHAnsi" w:cstheme="minorBidi"/>
              <w:noProof/>
              <w:kern w:val="2"/>
              <w:sz w:val="24"/>
              <w:szCs w:val="24"/>
              <w14:ligatures w14:val="standardContextual"/>
            </w:rPr>
          </w:pPr>
          <w:hyperlink w:anchor="_Toc216426735" w:history="1">
            <w:r w:rsidRPr="00D134A2">
              <w:rPr>
                <w:rStyle w:val="Hyperlink"/>
                <w:b/>
                <w:bCs/>
                <w:noProof/>
              </w:rPr>
              <w:t>CHƯƠNG 6:</w:t>
            </w:r>
            <w:r w:rsidRPr="00D134A2">
              <w:rPr>
                <w:rStyle w:val="Hyperlink"/>
                <w:b/>
                <w:noProof/>
              </w:rPr>
              <w:t xml:space="preserve"> TÀI LIỆU THAM KHẢO</w:t>
            </w:r>
            <w:r>
              <w:rPr>
                <w:noProof/>
                <w:webHidden/>
              </w:rPr>
              <w:tab/>
            </w:r>
            <w:r>
              <w:rPr>
                <w:noProof/>
                <w:webHidden/>
              </w:rPr>
              <w:fldChar w:fldCharType="begin"/>
            </w:r>
            <w:r>
              <w:rPr>
                <w:noProof/>
                <w:webHidden/>
              </w:rPr>
              <w:instrText xml:space="preserve"> PAGEREF _Toc216426735 \h </w:instrText>
            </w:r>
            <w:r>
              <w:rPr>
                <w:noProof/>
                <w:webHidden/>
              </w:rPr>
            </w:r>
            <w:r>
              <w:rPr>
                <w:noProof/>
                <w:webHidden/>
              </w:rPr>
              <w:fldChar w:fldCharType="separate"/>
            </w:r>
            <w:r>
              <w:rPr>
                <w:noProof/>
                <w:webHidden/>
              </w:rPr>
              <w:t>24</w:t>
            </w:r>
            <w:r>
              <w:rPr>
                <w:noProof/>
                <w:webHidden/>
              </w:rPr>
              <w:fldChar w:fldCharType="end"/>
            </w:r>
          </w:hyperlink>
        </w:p>
        <w:p w14:paraId="67275DAB" w14:textId="23D949C5" w:rsidR="002F4E95" w:rsidRDefault="002F4E95" w:rsidP="004F216D">
          <w:pPr>
            <w:spacing w:line="360" w:lineRule="auto"/>
          </w:pPr>
          <w:r>
            <w:rPr>
              <w:b/>
              <w:bCs/>
              <w:noProof/>
            </w:rPr>
            <w:fldChar w:fldCharType="end"/>
          </w:r>
        </w:p>
      </w:sdtContent>
    </w:sdt>
    <w:p w14:paraId="3B7DC6FD" w14:textId="77777777" w:rsidR="00B034F3" w:rsidRPr="002F4E95" w:rsidRDefault="00B034F3" w:rsidP="004F216D">
      <w:pPr>
        <w:spacing w:line="360" w:lineRule="auto"/>
        <w:jc w:val="center"/>
        <w:rPr>
          <w:iCs/>
        </w:rPr>
      </w:pPr>
    </w:p>
    <w:p w14:paraId="6347A502" w14:textId="77777777" w:rsidR="00B034F3" w:rsidRDefault="00B034F3" w:rsidP="004F216D">
      <w:pPr>
        <w:spacing w:line="360" w:lineRule="auto"/>
        <w:jc w:val="center"/>
      </w:pPr>
    </w:p>
    <w:p w14:paraId="4E923A68" w14:textId="77777777" w:rsidR="00B034F3" w:rsidRDefault="00000000" w:rsidP="004F216D">
      <w:pPr>
        <w:spacing w:line="360" w:lineRule="auto"/>
        <w:jc w:val="center"/>
        <w:rPr>
          <w:sz w:val="32"/>
          <w:szCs w:val="32"/>
        </w:rPr>
      </w:pPr>
      <w:r>
        <w:rPr>
          <w:sz w:val="32"/>
          <w:szCs w:val="32"/>
        </w:rPr>
        <w:br w:type="page"/>
      </w:r>
    </w:p>
    <w:p w14:paraId="5AD78B36" w14:textId="77777777" w:rsidR="00B034F3" w:rsidRDefault="00000000" w:rsidP="004F216D">
      <w:pPr>
        <w:spacing w:line="360" w:lineRule="auto"/>
        <w:jc w:val="center"/>
        <w:rPr>
          <w:sz w:val="32"/>
          <w:szCs w:val="32"/>
        </w:rPr>
      </w:pPr>
      <w:r>
        <w:rPr>
          <w:sz w:val="32"/>
          <w:szCs w:val="32"/>
        </w:rPr>
        <w:lastRenderedPageBreak/>
        <w:t>DANH MỤC TỪ VIẾT TẮT (nếu có)</w:t>
      </w:r>
    </w:p>
    <w:tbl>
      <w:tblPr>
        <w:tblStyle w:val="TableGrid"/>
        <w:tblW w:w="0" w:type="auto"/>
        <w:tblLook w:val="04A0" w:firstRow="1" w:lastRow="0" w:firstColumn="1" w:lastColumn="0" w:noHBand="0" w:noVBand="1"/>
      </w:tblPr>
      <w:tblGrid>
        <w:gridCol w:w="2263"/>
        <w:gridCol w:w="6799"/>
      </w:tblGrid>
      <w:tr w:rsidR="00B034F3" w14:paraId="69DC15A8" w14:textId="77777777">
        <w:tc>
          <w:tcPr>
            <w:tcW w:w="2263" w:type="dxa"/>
            <w:vAlign w:val="center"/>
          </w:tcPr>
          <w:p w14:paraId="1A0471E2" w14:textId="77777777" w:rsidR="00B034F3" w:rsidRDefault="00000000" w:rsidP="004F216D">
            <w:pPr>
              <w:spacing w:before="120" w:line="360" w:lineRule="auto"/>
              <w:jc w:val="center"/>
              <w:rPr>
                <w:b/>
              </w:rPr>
            </w:pPr>
            <w:r>
              <w:rPr>
                <w:b/>
              </w:rPr>
              <w:t>TỪ VIẾT TẮT</w:t>
            </w:r>
          </w:p>
        </w:tc>
        <w:tc>
          <w:tcPr>
            <w:tcW w:w="6799" w:type="dxa"/>
            <w:vAlign w:val="center"/>
          </w:tcPr>
          <w:p w14:paraId="3791A7B8" w14:textId="77777777" w:rsidR="00B034F3" w:rsidRDefault="00000000" w:rsidP="004F216D">
            <w:pPr>
              <w:spacing w:before="120" w:line="360" w:lineRule="auto"/>
              <w:jc w:val="center"/>
              <w:rPr>
                <w:b/>
              </w:rPr>
            </w:pPr>
            <w:r>
              <w:rPr>
                <w:b/>
              </w:rPr>
              <w:t>DIỄN GIẢI</w:t>
            </w:r>
          </w:p>
        </w:tc>
      </w:tr>
      <w:tr w:rsidR="00B034F3" w14:paraId="3A2AF48B" w14:textId="77777777">
        <w:tc>
          <w:tcPr>
            <w:tcW w:w="2263" w:type="dxa"/>
          </w:tcPr>
          <w:p w14:paraId="3B37C9BD" w14:textId="77777777" w:rsidR="00B034F3" w:rsidRDefault="00B034F3" w:rsidP="004F216D">
            <w:pPr>
              <w:spacing w:line="360" w:lineRule="auto"/>
              <w:jc w:val="center"/>
            </w:pPr>
          </w:p>
        </w:tc>
        <w:tc>
          <w:tcPr>
            <w:tcW w:w="6799" w:type="dxa"/>
          </w:tcPr>
          <w:p w14:paraId="66432D3A" w14:textId="77777777" w:rsidR="00B034F3" w:rsidRDefault="00B034F3" w:rsidP="004F216D">
            <w:pPr>
              <w:spacing w:line="360" w:lineRule="auto"/>
              <w:jc w:val="center"/>
            </w:pPr>
          </w:p>
        </w:tc>
      </w:tr>
      <w:tr w:rsidR="00B034F3" w14:paraId="1C4A442B" w14:textId="77777777">
        <w:tc>
          <w:tcPr>
            <w:tcW w:w="2263" w:type="dxa"/>
          </w:tcPr>
          <w:p w14:paraId="1CF4569C" w14:textId="77777777" w:rsidR="00B034F3" w:rsidRDefault="00B034F3" w:rsidP="004F216D">
            <w:pPr>
              <w:spacing w:line="360" w:lineRule="auto"/>
              <w:jc w:val="center"/>
            </w:pPr>
          </w:p>
        </w:tc>
        <w:tc>
          <w:tcPr>
            <w:tcW w:w="6799" w:type="dxa"/>
          </w:tcPr>
          <w:p w14:paraId="64AB578A" w14:textId="77777777" w:rsidR="00B034F3" w:rsidRDefault="00B034F3" w:rsidP="004F216D">
            <w:pPr>
              <w:spacing w:line="360" w:lineRule="auto"/>
              <w:jc w:val="center"/>
            </w:pPr>
          </w:p>
        </w:tc>
      </w:tr>
    </w:tbl>
    <w:p w14:paraId="6825E2D6" w14:textId="77777777" w:rsidR="00B034F3" w:rsidRDefault="00000000" w:rsidP="004F216D">
      <w:pPr>
        <w:spacing w:line="360" w:lineRule="auto"/>
        <w:jc w:val="center"/>
        <w:rPr>
          <w:sz w:val="32"/>
          <w:szCs w:val="32"/>
        </w:rPr>
      </w:pPr>
      <w:r>
        <w:rPr>
          <w:sz w:val="32"/>
          <w:szCs w:val="32"/>
        </w:rPr>
        <w:br w:type="page"/>
      </w:r>
    </w:p>
    <w:p w14:paraId="107C14F2" w14:textId="77777777" w:rsidR="00B034F3" w:rsidRDefault="00000000" w:rsidP="004F216D">
      <w:pPr>
        <w:spacing w:line="360" w:lineRule="auto"/>
        <w:jc w:val="center"/>
        <w:rPr>
          <w:sz w:val="32"/>
          <w:szCs w:val="32"/>
        </w:rPr>
      </w:pPr>
      <w:r>
        <w:rPr>
          <w:sz w:val="32"/>
          <w:szCs w:val="32"/>
        </w:rPr>
        <w:lastRenderedPageBreak/>
        <w:t>DANH MỤC HÌNH ẢNH</w:t>
      </w:r>
    </w:p>
    <w:p w14:paraId="033C3C4B" w14:textId="77777777" w:rsidR="00B034F3" w:rsidRDefault="00000000" w:rsidP="004F216D">
      <w:pPr>
        <w:spacing w:line="360" w:lineRule="auto"/>
        <w:jc w:val="center"/>
        <w:rPr>
          <w:sz w:val="32"/>
          <w:szCs w:val="32"/>
        </w:rPr>
      </w:pPr>
      <w:r>
        <w:rPr>
          <w:sz w:val="32"/>
          <w:szCs w:val="32"/>
        </w:rPr>
        <w:br w:type="page"/>
      </w:r>
    </w:p>
    <w:p w14:paraId="1F7D91E8" w14:textId="77777777" w:rsidR="00B034F3" w:rsidRDefault="00000000" w:rsidP="004F216D">
      <w:pPr>
        <w:spacing w:line="360" w:lineRule="auto"/>
        <w:jc w:val="center"/>
        <w:rPr>
          <w:sz w:val="32"/>
          <w:szCs w:val="32"/>
          <w:lang w:val="vi-VN"/>
        </w:rPr>
      </w:pPr>
      <w:r>
        <w:rPr>
          <w:sz w:val="32"/>
          <w:szCs w:val="32"/>
        </w:rPr>
        <w:lastRenderedPageBreak/>
        <w:t>DANH MỤC BẢNG BIỂU</w:t>
      </w:r>
    </w:p>
    <w:p w14:paraId="2714515A" w14:textId="77777777" w:rsidR="00A53EB8" w:rsidRDefault="00A53EB8" w:rsidP="004F216D">
      <w:pPr>
        <w:spacing w:line="360" w:lineRule="auto"/>
        <w:jc w:val="center"/>
        <w:rPr>
          <w:sz w:val="32"/>
          <w:szCs w:val="32"/>
          <w:lang w:val="vi-VN"/>
        </w:rPr>
      </w:pPr>
    </w:p>
    <w:p w14:paraId="78D88037" w14:textId="77777777" w:rsidR="00A53EB8" w:rsidRDefault="00A53EB8" w:rsidP="004F216D">
      <w:pPr>
        <w:spacing w:line="360" w:lineRule="auto"/>
        <w:jc w:val="center"/>
        <w:rPr>
          <w:sz w:val="32"/>
          <w:szCs w:val="32"/>
          <w:lang w:val="vi-VN"/>
        </w:rPr>
      </w:pPr>
    </w:p>
    <w:p w14:paraId="5205DC9D" w14:textId="77777777" w:rsidR="00A53EB8" w:rsidRDefault="00A53EB8" w:rsidP="004F216D">
      <w:pPr>
        <w:spacing w:line="360" w:lineRule="auto"/>
        <w:jc w:val="center"/>
        <w:rPr>
          <w:sz w:val="32"/>
          <w:szCs w:val="32"/>
          <w:lang w:val="vi-VN"/>
        </w:rPr>
      </w:pPr>
    </w:p>
    <w:p w14:paraId="3BBF1E24" w14:textId="77777777" w:rsidR="00A53EB8" w:rsidRDefault="00A53EB8" w:rsidP="004F216D">
      <w:pPr>
        <w:spacing w:line="360" w:lineRule="auto"/>
        <w:jc w:val="center"/>
        <w:rPr>
          <w:sz w:val="32"/>
          <w:szCs w:val="32"/>
          <w:lang w:val="vi-VN"/>
        </w:rPr>
      </w:pPr>
    </w:p>
    <w:p w14:paraId="0B94ED66" w14:textId="77777777" w:rsidR="00A53EB8" w:rsidRDefault="00A53EB8" w:rsidP="004F216D">
      <w:pPr>
        <w:spacing w:line="360" w:lineRule="auto"/>
        <w:jc w:val="center"/>
        <w:rPr>
          <w:sz w:val="32"/>
          <w:szCs w:val="32"/>
          <w:lang w:val="vi-VN"/>
        </w:rPr>
      </w:pPr>
    </w:p>
    <w:p w14:paraId="798C74B9" w14:textId="77777777" w:rsidR="00A53EB8" w:rsidRDefault="00A53EB8" w:rsidP="004F216D">
      <w:pPr>
        <w:spacing w:line="360" w:lineRule="auto"/>
        <w:jc w:val="center"/>
        <w:rPr>
          <w:sz w:val="32"/>
          <w:szCs w:val="32"/>
          <w:lang w:val="vi-VN"/>
        </w:rPr>
      </w:pPr>
    </w:p>
    <w:p w14:paraId="2E913631" w14:textId="77777777" w:rsidR="00A53EB8" w:rsidRDefault="00A53EB8" w:rsidP="004F216D">
      <w:pPr>
        <w:spacing w:line="360" w:lineRule="auto"/>
        <w:jc w:val="center"/>
        <w:rPr>
          <w:sz w:val="32"/>
          <w:szCs w:val="32"/>
          <w:lang w:val="vi-VN"/>
        </w:rPr>
      </w:pPr>
    </w:p>
    <w:p w14:paraId="7AD72F78" w14:textId="77777777" w:rsidR="00A53EB8" w:rsidRDefault="00A53EB8" w:rsidP="004F216D">
      <w:pPr>
        <w:spacing w:line="360" w:lineRule="auto"/>
        <w:jc w:val="center"/>
        <w:rPr>
          <w:sz w:val="32"/>
          <w:szCs w:val="32"/>
          <w:lang w:val="vi-VN"/>
        </w:rPr>
      </w:pPr>
    </w:p>
    <w:p w14:paraId="6F83A35F" w14:textId="77777777" w:rsidR="00A53EB8" w:rsidRDefault="00A53EB8" w:rsidP="004F216D">
      <w:pPr>
        <w:spacing w:line="360" w:lineRule="auto"/>
        <w:jc w:val="center"/>
        <w:rPr>
          <w:sz w:val="32"/>
          <w:szCs w:val="32"/>
          <w:lang w:val="vi-VN"/>
        </w:rPr>
      </w:pPr>
    </w:p>
    <w:p w14:paraId="5503DAB6" w14:textId="77777777" w:rsidR="00A53EB8" w:rsidRDefault="00A53EB8" w:rsidP="004F216D">
      <w:pPr>
        <w:spacing w:line="360" w:lineRule="auto"/>
        <w:jc w:val="center"/>
        <w:rPr>
          <w:sz w:val="32"/>
          <w:szCs w:val="32"/>
          <w:lang w:val="vi-VN"/>
        </w:rPr>
      </w:pPr>
    </w:p>
    <w:p w14:paraId="2F75E637" w14:textId="77777777" w:rsidR="00A53EB8" w:rsidRDefault="00A53EB8" w:rsidP="004F216D">
      <w:pPr>
        <w:spacing w:line="360" w:lineRule="auto"/>
        <w:jc w:val="center"/>
        <w:rPr>
          <w:sz w:val="32"/>
          <w:szCs w:val="32"/>
          <w:lang w:val="vi-VN"/>
        </w:rPr>
      </w:pPr>
    </w:p>
    <w:p w14:paraId="791E37CC" w14:textId="77777777" w:rsidR="00A53EB8" w:rsidRDefault="00A53EB8" w:rsidP="004F216D">
      <w:pPr>
        <w:spacing w:line="360" w:lineRule="auto"/>
        <w:jc w:val="center"/>
        <w:rPr>
          <w:sz w:val="32"/>
          <w:szCs w:val="32"/>
          <w:lang w:val="vi-VN"/>
        </w:rPr>
      </w:pPr>
    </w:p>
    <w:p w14:paraId="6199ABA2" w14:textId="77777777" w:rsidR="00A53EB8" w:rsidRDefault="00A53EB8" w:rsidP="004F216D">
      <w:pPr>
        <w:spacing w:line="360" w:lineRule="auto"/>
        <w:jc w:val="center"/>
        <w:rPr>
          <w:sz w:val="32"/>
          <w:szCs w:val="32"/>
          <w:lang w:val="vi-VN"/>
        </w:rPr>
      </w:pPr>
    </w:p>
    <w:p w14:paraId="26F93C11" w14:textId="77777777" w:rsidR="00A53EB8" w:rsidRDefault="00A53EB8" w:rsidP="004F216D">
      <w:pPr>
        <w:spacing w:line="360" w:lineRule="auto"/>
        <w:jc w:val="center"/>
        <w:rPr>
          <w:sz w:val="32"/>
          <w:szCs w:val="32"/>
          <w:lang w:val="vi-VN"/>
        </w:rPr>
      </w:pPr>
    </w:p>
    <w:p w14:paraId="13D4A285" w14:textId="77777777" w:rsidR="00A53EB8" w:rsidRDefault="00A53EB8" w:rsidP="004F216D">
      <w:pPr>
        <w:spacing w:line="360" w:lineRule="auto"/>
        <w:jc w:val="center"/>
        <w:rPr>
          <w:sz w:val="32"/>
          <w:szCs w:val="32"/>
          <w:lang w:val="vi-VN"/>
        </w:rPr>
      </w:pPr>
    </w:p>
    <w:p w14:paraId="3D755E82" w14:textId="77777777" w:rsidR="00A53EB8" w:rsidRDefault="00A53EB8" w:rsidP="004F216D">
      <w:pPr>
        <w:spacing w:line="360" w:lineRule="auto"/>
        <w:jc w:val="center"/>
        <w:rPr>
          <w:sz w:val="32"/>
          <w:szCs w:val="32"/>
          <w:lang w:val="vi-VN"/>
        </w:rPr>
      </w:pPr>
    </w:p>
    <w:p w14:paraId="4B21768C" w14:textId="77777777" w:rsidR="00A53EB8" w:rsidRDefault="00A53EB8" w:rsidP="004F216D">
      <w:pPr>
        <w:spacing w:line="360" w:lineRule="auto"/>
        <w:jc w:val="center"/>
        <w:rPr>
          <w:sz w:val="32"/>
          <w:szCs w:val="32"/>
          <w:lang w:val="vi-VN"/>
        </w:rPr>
      </w:pPr>
    </w:p>
    <w:p w14:paraId="378F6BBA" w14:textId="77777777" w:rsidR="00A53EB8" w:rsidRDefault="00A53EB8" w:rsidP="004F216D">
      <w:pPr>
        <w:spacing w:line="360" w:lineRule="auto"/>
        <w:jc w:val="center"/>
        <w:rPr>
          <w:sz w:val="32"/>
          <w:szCs w:val="32"/>
          <w:lang w:val="vi-VN"/>
        </w:rPr>
      </w:pPr>
    </w:p>
    <w:p w14:paraId="5831C5C2" w14:textId="77777777" w:rsidR="00A53EB8" w:rsidRDefault="00A53EB8" w:rsidP="004F216D">
      <w:pPr>
        <w:spacing w:line="360" w:lineRule="auto"/>
        <w:jc w:val="center"/>
        <w:rPr>
          <w:sz w:val="32"/>
          <w:szCs w:val="32"/>
          <w:lang w:val="vi-VN"/>
        </w:rPr>
      </w:pPr>
    </w:p>
    <w:p w14:paraId="2DDFDB92" w14:textId="77777777" w:rsidR="00A53EB8" w:rsidRDefault="00A53EB8" w:rsidP="004F216D">
      <w:pPr>
        <w:spacing w:line="360" w:lineRule="auto"/>
        <w:jc w:val="center"/>
        <w:rPr>
          <w:sz w:val="32"/>
          <w:szCs w:val="32"/>
          <w:lang w:val="vi-VN"/>
        </w:rPr>
      </w:pPr>
    </w:p>
    <w:p w14:paraId="48DD9C52" w14:textId="77777777" w:rsidR="00A53EB8" w:rsidRDefault="00A53EB8" w:rsidP="004F216D">
      <w:pPr>
        <w:spacing w:line="360" w:lineRule="auto"/>
        <w:jc w:val="center"/>
        <w:rPr>
          <w:sz w:val="32"/>
          <w:szCs w:val="32"/>
          <w:lang w:val="vi-VN"/>
        </w:rPr>
      </w:pPr>
    </w:p>
    <w:p w14:paraId="655C1CE2" w14:textId="77777777" w:rsidR="00A53EB8" w:rsidRDefault="00A53EB8" w:rsidP="004F216D">
      <w:pPr>
        <w:spacing w:line="360" w:lineRule="auto"/>
        <w:jc w:val="center"/>
        <w:rPr>
          <w:sz w:val="32"/>
          <w:szCs w:val="32"/>
          <w:lang w:val="vi-VN"/>
        </w:rPr>
      </w:pPr>
    </w:p>
    <w:p w14:paraId="64FDDE76" w14:textId="77777777" w:rsidR="00A53EB8" w:rsidRDefault="00A53EB8" w:rsidP="004F216D">
      <w:pPr>
        <w:spacing w:line="360" w:lineRule="auto"/>
        <w:jc w:val="center"/>
        <w:rPr>
          <w:sz w:val="32"/>
          <w:szCs w:val="32"/>
          <w:lang w:val="vi-VN"/>
        </w:rPr>
      </w:pPr>
    </w:p>
    <w:p w14:paraId="5AC7C379" w14:textId="77777777" w:rsidR="00A53EB8" w:rsidRDefault="00A53EB8" w:rsidP="004F216D">
      <w:pPr>
        <w:spacing w:line="360" w:lineRule="auto"/>
        <w:jc w:val="center"/>
        <w:rPr>
          <w:sz w:val="32"/>
          <w:szCs w:val="32"/>
          <w:lang w:val="vi-VN"/>
        </w:rPr>
      </w:pPr>
    </w:p>
    <w:p w14:paraId="4E35A581" w14:textId="77777777" w:rsidR="00A53EB8" w:rsidRDefault="00A53EB8" w:rsidP="004F216D">
      <w:pPr>
        <w:spacing w:line="360" w:lineRule="auto"/>
        <w:jc w:val="center"/>
        <w:rPr>
          <w:sz w:val="32"/>
          <w:szCs w:val="32"/>
          <w:lang w:val="vi-VN"/>
        </w:rPr>
      </w:pPr>
    </w:p>
    <w:p w14:paraId="5B42C68F" w14:textId="77777777" w:rsidR="00A53EB8" w:rsidRDefault="00A53EB8" w:rsidP="004F216D">
      <w:pPr>
        <w:spacing w:line="360" w:lineRule="auto"/>
        <w:jc w:val="center"/>
        <w:rPr>
          <w:sz w:val="32"/>
          <w:szCs w:val="32"/>
          <w:lang w:val="vi-VN"/>
        </w:rPr>
      </w:pPr>
    </w:p>
    <w:p w14:paraId="2BC852DD" w14:textId="77777777" w:rsidR="00A53EB8" w:rsidRDefault="00A53EB8" w:rsidP="004F216D">
      <w:pPr>
        <w:spacing w:line="360" w:lineRule="auto"/>
        <w:jc w:val="center"/>
        <w:rPr>
          <w:b/>
          <w:sz w:val="32"/>
          <w:szCs w:val="32"/>
        </w:rPr>
      </w:pPr>
    </w:p>
    <w:p w14:paraId="3F1FA5E0" w14:textId="77777777" w:rsidR="00A53EB8" w:rsidRDefault="00A53EB8" w:rsidP="004F216D">
      <w:pPr>
        <w:spacing w:line="360" w:lineRule="auto"/>
        <w:jc w:val="center"/>
        <w:rPr>
          <w:b/>
          <w:bCs/>
          <w:sz w:val="32"/>
          <w:szCs w:val="32"/>
          <w:lang w:val="vi-VN"/>
        </w:rPr>
      </w:pPr>
      <w:bookmarkStart w:id="2" w:name="_Toc510183216"/>
      <w:r w:rsidRPr="00A53EB8">
        <w:rPr>
          <w:b/>
          <w:bCs/>
          <w:sz w:val="32"/>
          <w:szCs w:val="32"/>
        </w:rPr>
        <w:t>BẢNG PHÂN CÔNG CÔNG VIỆC</w:t>
      </w:r>
      <w:bookmarkEnd w:id="2"/>
    </w:p>
    <w:p w14:paraId="3C2B680E" w14:textId="77777777" w:rsidR="00A53EB8" w:rsidRPr="00A53EB8" w:rsidRDefault="00A53EB8" w:rsidP="004F216D">
      <w:pPr>
        <w:spacing w:line="360" w:lineRule="auto"/>
        <w:jc w:val="center"/>
        <w:rPr>
          <w:b/>
          <w:bCs/>
          <w:sz w:val="32"/>
          <w:szCs w:val="32"/>
          <w:lang w:val="vi-VN"/>
        </w:rPr>
      </w:pPr>
    </w:p>
    <w:tbl>
      <w:tblPr>
        <w:tblStyle w:val="TableGrid"/>
        <w:tblW w:w="0" w:type="auto"/>
        <w:tblLayout w:type="fixed"/>
        <w:tblLook w:val="04A0" w:firstRow="1" w:lastRow="0" w:firstColumn="1" w:lastColumn="0" w:noHBand="0" w:noVBand="1"/>
      </w:tblPr>
      <w:tblGrid>
        <w:gridCol w:w="3020"/>
        <w:gridCol w:w="3354"/>
        <w:gridCol w:w="2688"/>
      </w:tblGrid>
      <w:tr w:rsidR="00A53EB8" w14:paraId="3CB80324" w14:textId="77777777" w:rsidTr="007631D8">
        <w:tc>
          <w:tcPr>
            <w:tcW w:w="3020" w:type="dxa"/>
            <w:vAlign w:val="center"/>
          </w:tcPr>
          <w:p w14:paraId="6843A737" w14:textId="77777777" w:rsidR="00A53EB8" w:rsidRDefault="00A53EB8" w:rsidP="004F216D">
            <w:pPr>
              <w:spacing w:line="360" w:lineRule="auto"/>
              <w:jc w:val="center"/>
              <w:rPr>
                <w:b/>
              </w:rPr>
            </w:pPr>
            <w:r>
              <w:rPr>
                <w:b/>
              </w:rPr>
              <w:t>HỌ TÊN SINH VIÊN</w:t>
            </w:r>
          </w:p>
        </w:tc>
        <w:tc>
          <w:tcPr>
            <w:tcW w:w="3354" w:type="dxa"/>
            <w:vAlign w:val="center"/>
          </w:tcPr>
          <w:p w14:paraId="0672E9C9" w14:textId="77777777" w:rsidR="00A53EB8" w:rsidRDefault="00A53EB8" w:rsidP="004F216D">
            <w:pPr>
              <w:spacing w:line="360" w:lineRule="auto"/>
              <w:jc w:val="center"/>
              <w:rPr>
                <w:b/>
              </w:rPr>
            </w:pPr>
            <w:r>
              <w:rPr>
                <w:b/>
              </w:rPr>
              <w:t>CÔNG VIỆC THỰC HIỆN</w:t>
            </w:r>
          </w:p>
        </w:tc>
        <w:tc>
          <w:tcPr>
            <w:tcW w:w="2688" w:type="dxa"/>
            <w:vAlign w:val="center"/>
          </w:tcPr>
          <w:p w14:paraId="017F80B7" w14:textId="77777777" w:rsidR="00A53EB8" w:rsidRDefault="00A53EB8" w:rsidP="004F216D">
            <w:pPr>
              <w:spacing w:line="360" w:lineRule="auto"/>
              <w:jc w:val="center"/>
              <w:rPr>
                <w:b/>
              </w:rPr>
            </w:pPr>
            <w:r>
              <w:rPr>
                <w:b/>
              </w:rPr>
              <w:t>TH</w:t>
            </w:r>
            <w:r>
              <w:rPr>
                <w:b/>
                <w:lang w:val="vi-VN"/>
              </w:rPr>
              <w:t>ỜI GIAN</w:t>
            </w:r>
          </w:p>
          <w:p w14:paraId="1379A4E8" w14:textId="77777777" w:rsidR="00A53EB8" w:rsidRDefault="00A53EB8" w:rsidP="004F216D">
            <w:pPr>
              <w:spacing w:line="360" w:lineRule="auto"/>
              <w:jc w:val="center"/>
              <w:rPr>
                <w:b/>
                <w:lang w:val="vi-VN"/>
              </w:rPr>
            </w:pPr>
            <w:r>
              <w:rPr>
                <w:b/>
                <w:lang w:val="vi-VN"/>
              </w:rPr>
              <w:t>THỰC HIỆN</w:t>
            </w:r>
          </w:p>
        </w:tc>
      </w:tr>
      <w:tr w:rsidR="00A53EB8" w14:paraId="3FBB4288" w14:textId="77777777" w:rsidTr="007631D8">
        <w:tc>
          <w:tcPr>
            <w:tcW w:w="3020" w:type="dxa"/>
          </w:tcPr>
          <w:p w14:paraId="7A5D5D85" w14:textId="77777777" w:rsidR="00A53EB8" w:rsidRDefault="00A53EB8" w:rsidP="004F216D">
            <w:pPr>
              <w:spacing w:line="360" w:lineRule="auto"/>
              <w:jc w:val="center"/>
            </w:pPr>
          </w:p>
        </w:tc>
        <w:tc>
          <w:tcPr>
            <w:tcW w:w="3354" w:type="dxa"/>
          </w:tcPr>
          <w:p w14:paraId="6AD9ACF4" w14:textId="77777777" w:rsidR="00A53EB8" w:rsidRDefault="00A53EB8" w:rsidP="004F216D">
            <w:pPr>
              <w:spacing w:line="360" w:lineRule="auto"/>
              <w:jc w:val="center"/>
            </w:pPr>
          </w:p>
        </w:tc>
        <w:tc>
          <w:tcPr>
            <w:tcW w:w="2688" w:type="dxa"/>
          </w:tcPr>
          <w:p w14:paraId="3BCCED60" w14:textId="77777777" w:rsidR="00A53EB8" w:rsidRDefault="00A53EB8" w:rsidP="004F216D">
            <w:pPr>
              <w:spacing w:line="360" w:lineRule="auto"/>
              <w:jc w:val="center"/>
            </w:pPr>
          </w:p>
        </w:tc>
      </w:tr>
      <w:tr w:rsidR="00A53EB8" w14:paraId="214A8BA4" w14:textId="77777777" w:rsidTr="007631D8">
        <w:tc>
          <w:tcPr>
            <w:tcW w:w="3020" w:type="dxa"/>
          </w:tcPr>
          <w:p w14:paraId="0DF44043" w14:textId="77777777" w:rsidR="00A53EB8" w:rsidRDefault="00A53EB8" w:rsidP="004F216D">
            <w:pPr>
              <w:spacing w:line="360" w:lineRule="auto"/>
              <w:jc w:val="center"/>
            </w:pPr>
          </w:p>
        </w:tc>
        <w:tc>
          <w:tcPr>
            <w:tcW w:w="3354" w:type="dxa"/>
          </w:tcPr>
          <w:p w14:paraId="6E52108C" w14:textId="77777777" w:rsidR="00A53EB8" w:rsidRDefault="00A53EB8" w:rsidP="004F216D">
            <w:pPr>
              <w:spacing w:line="360" w:lineRule="auto"/>
              <w:jc w:val="center"/>
            </w:pPr>
          </w:p>
        </w:tc>
        <w:tc>
          <w:tcPr>
            <w:tcW w:w="2688" w:type="dxa"/>
          </w:tcPr>
          <w:p w14:paraId="5D51AC44" w14:textId="77777777" w:rsidR="00A53EB8" w:rsidRDefault="00A53EB8" w:rsidP="004F216D">
            <w:pPr>
              <w:spacing w:line="360" w:lineRule="auto"/>
              <w:jc w:val="center"/>
            </w:pPr>
          </w:p>
        </w:tc>
      </w:tr>
      <w:tr w:rsidR="00A53EB8" w14:paraId="2BE74846" w14:textId="77777777" w:rsidTr="007631D8">
        <w:tc>
          <w:tcPr>
            <w:tcW w:w="3020" w:type="dxa"/>
          </w:tcPr>
          <w:p w14:paraId="43DBCB60" w14:textId="77777777" w:rsidR="00A53EB8" w:rsidRDefault="00A53EB8" w:rsidP="004F216D">
            <w:pPr>
              <w:spacing w:line="360" w:lineRule="auto"/>
              <w:jc w:val="center"/>
            </w:pPr>
          </w:p>
        </w:tc>
        <w:tc>
          <w:tcPr>
            <w:tcW w:w="3354" w:type="dxa"/>
          </w:tcPr>
          <w:p w14:paraId="6215EF93" w14:textId="77777777" w:rsidR="00A53EB8" w:rsidRDefault="00A53EB8" w:rsidP="004F216D">
            <w:pPr>
              <w:spacing w:line="360" w:lineRule="auto"/>
              <w:jc w:val="center"/>
            </w:pPr>
          </w:p>
        </w:tc>
        <w:tc>
          <w:tcPr>
            <w:tcW w:w="2688" w:type="dxa"/>
          </w:tcPr>
          <w:p w14:paraId="7E94C219" w14:textId="77777777" w:rsidR="00A53EB8" w:rsidRDefault="00A53EB8" w:rsidP="004F216D">
            <w:pPr>
              <w:spacing w:line="360" w:lineRule="auto"/>
              <w:jc w:val="center"/>
            </w:pPr>
          </w:p>
        </w:tc>
      </w:tr>
      <w:tr w:rsidR="00A53EB8" w14:paraId="56BB044C" w14:textId="77777777" w:rsidTr="007631D8">
        <w:tc>
          <w:tcPr>
            <w:tcW w:w="3020" w:type="dxa"/>
          </w:tcPr>
          <w:p w14:paraId="62CC5D66" w14:textId="77777777" w:rsidR="00A53EB8" w:rsidRDefault="00A53EB8" w:rsidP="004F216D">
            <w:pPr>
              <w:spacing w:line="360" w:lineRule="auto"/>
              <w:jc w:val="center"/>
            </w:pPr>
          </w:p>
        </w:tc>
        <w:tc>
          <w:tcPr>
            <w:tcW w:w="3354" w:type="dxa"/>
          </w:tcPr>
          <w:p w14:paraId="55280631" w14:textId="77777777" w:rsidR="00A53EB8" w:rsidRDefault="00A53EB8" w:rsidP="004F216D">
            <w:pPr>
              <w:spacing w:line="360" w:lineRule="auto"/>
              <w:jc w:val="center"/>
            </w:pPr>
          </w:p>
        </w:tc>
        <w:tc>
          <w:tcPr>
            <w:tcW w:w="2688" w:type="dxa"/>
          </w:tcPr>
          <w:p w14:paraId="7B827477" w14:textId="77777777" w:rsidR="00A53EB8" w:rsidRDefault="00A53EB8" w:rsidP="004F216D">
            <w:pPr>
              <w:spacing w:line="360" w:lineRule="auto"/>
              <w:jc w:val="center"/>
            </w:pPr>
          </w:p>
        </w:tc>
      </w:tr>
    </w:tbl>
    <w:p w14:paraId="5FA0B63E" w14:textId="77777777" w:rsidR="00A53EB8" w:rsidRDefault="00A53EB8" w:rsidP="004F216D">
      <w:pPr>
        <w:spacing w:line="360" w:lineRule="auto"/>
        <w:jc w:val="center"/>
      </w:pPr>
    </w:p>
    <w:p w14:paraId="337C522C" w14:textId="77777777" w:rsidR="00A53EB8" w:rsidRDefault="00A53EB8" w:rsidP="004F216D">
      <w:pPr>
        <w:spacing w:line="360" w:lineRule="auto"/>
        <w:jc w:val="center"/>
      </w:pPr>
      <w:r>
        <w:br w:type="page"/>
      </w:r>
    </w:p>
    <w:p w14:paraId="38E1BB73" w14:textId="77777777" w:rsidR="00A53EB8" w:rsidRPr="00A53EB8" w:rsidRDefault="00A53EB8" w:rsidP="004F216D">
      <w:pPr>
        <w:spacing w:line="360" w:lineRule="auto"/>
        <w:jc w:val="center"/>
        <w:rPr>
          <w:sz w:val="32"/>
          <w:szCs w:val="32"/>
          <w:lang w:val="vi-VN"/>
        </w:rPr>
        <w:sectPr w:rsidR="00A53EB8" w:rsidRPr="00A53EB8">
          <w:footerReference w:type="default" r:id="rId12"/>
          <w:pgSz w:w="11907" w:h="16840"/>
          <w:pgMar w:top="1134" w:right="1134" w:bottom="1134" w:left="1701" w:header="720" w:footer="720" w:gutter="0"/>
          <w:pgNumType w:start="1"/>
          <w:cols w:space="720"/>
        </w:sectPr>
      </w:pPr>
    </w:p>
    <w:p w14:paraId="0B57F7B3" w14:textId="77777777" w:rsidR="00B034F3" w:rsidRDefault="00B034F3" w:rsidP="004F216D">
      <w:pPr>
        <w:spacing w:line="360" w:lineRule="auto"/>
        <w:jc w:val="center"/>
      </w:pPr>
    </w:p>
    <w:p w14:paraId="5EDDE098" w14:textId="77777777" w:rsidR="007A7F27" w:rsidRPr="00A53EB8" w:rsidRDefault="007A7F27" w:rsidP="004F216D">
      <w:pPr>
        <w:spacing w:before="120" w:after="120" w:line="360" w:lineRule="auto"/>
        <w:jc w:val="center"/>
        <w:rPr>
          <w:b/>
          <w:bCs/>
          <w:sz w:val="32"/>
          <w:szCs w:val="32"/>
        </w:rPr>
      </w:pPr>
      <w:bookmarkStart w:id="3" w:name="_Hlk216389117"/>
      <w:r w:rsidRPr="00A53EB8">
        <w:rPr>
          <w:b/>
          <w:bCs/>
          <w:sz w:val="32"/>
          <w:szCs w:val="32"/>
        </w:rPr>
        <w:t>MỞ ĐẦU</w:t>
      </w:r>
    </w:p>
    <w:p w14:paraId="00FE0628" w14:textId="77777777" w:rsidR="007A7F27" w:rsidRPr="007A7F27" w:rsidRDefault="007A7F27" w:rsidP="004F216D">
      <w:pPr>
        <w:numPr>
          <w:ilvl w:val="0"/>
          <w:numId w:val="85"/>
        </w:numPr>
        <w:spacing w:before="120" w:after="120" w:line="360" w:lineRule="auto"/>
        <w:ind w:left="709" w:hanging="397"/>
        <w:jc w:val="both"/>
        <w:rPr>
          <w:b/>
          <w:sz w:val="28"/>
          <w:szCs w:val="28"/>
        </w:rPr>
      </w:pPr>
      <w:r w:rsidRPr="007A7F27">
        <w:rPr>
          <w:b/>
          <w:sz w:val="28"/>
          <w:szCs w:val="28"/>
        </w:rPr>
        <w:t>Lý do chọn đề tài</w:t>
      </w:r>
    </w:p>
    <w:p w14:paraId="0FE8173F" w14:textId="77777777" w:rsidR="00A53EB8" w:rsidRPr="00A53EB8" w:rsidRDefault="00A53EB8" w:rsidP="004F216D">
      <w:pPr>
        <w:spacing w:line="360" w:lineRule="auto"/>
      </w:pPr>
      <w:r w:rsidRPr="00A53EB8">
        <w:t>Trong bối cảnh thương mại điện tử phát triển mạnh mẽ, nhu cầu thiết kế giao diện người dùng (UI/UX) ngày càng trở nên quan trọng và đóng vai trò then chốt trong việc tạo ra trải nghiệm trực quan, thuận tiện cho người dùng. Đặc biệt, các website bán giày – một lĩnh vực có tính cạnh tranh cao – đòi hỏi giao diện phải được thiết kế hiện đại, hấp dẫn và dễ sử dụng để thu hút khách hàng.</w:t>
      </w:r>
    </w:p>
    <w:p w14:paraId="55D09338" w14:textId="0ACD4F3B" w:rsidR="00A53EB8" w:rsidRPr="00A53EB8" w:rsidRDefault="00A53EB8" w:rsidP="004F216D">
      <w:pPr>
        <w:spacing w:line="360" w:lineRule="auto"/>
      </w:pPr>
      <w:r w:rsidRPr="00A53EB8">
        <w:t>Bên cạnh đó, Figma đang trở thành một trong những công cụ thiết kế giao diện phổ biến nhất hiện nay nhờ khả năng làm việc trực tuyến, hỗ trợ cộng tác nhóm và cung cấp đầy đủ các tính năng từ wireframe, thiết kế giao diện cho đến prototype. Tuy nhiên, việc ứng dụng Figma vào quy trình thiết kế giao diện website</w:t>
      </w:r>
      <w:r>
        <w:rPr>
          <w:lang w:val="vi-VN"/>
        </w:rPr>
        <w:t xml:space="preserve"> vẫn chưa</w:t>
      </w:r>
      <w:r w:rsidRPr="00A53EB8">
        <w:t xml:space="preserve"> </w:t>
      </w:r>
      <w:r>
        <w:t>thật</w:t>
      </w:r>
      <w:r>
        <w:rPr>
          <w:lang w:val="vi-VN"/>
        </w:rPr>
        <w:t xml:space="preserve"> sự</w:t>
      </w:r>
      <w:r w:rsidRPr="00A53EB8">
        <w:t xml:space="preserve"> hiệu quả.</w:t>
      </w:r>
    </w:p>
    <w:p w14:paraId="3DACA230" w14:textId="25D6905E" w:rsidR="00A53EB8" w:rsidRPr="00A53EB8" w:rsidRDefault="00A53EB8" w:rsidP="004F216D">
      <w:pPr>
        <w:spacing w:line="360" w:lineRule="auto"/>
        <w:rPr>
          <w:lang w:val="vi-VN"/>
        </w:rPr>
      </w:pPr>
      <w:r w:rsidRPr="00A53EB8">
        <w:t>Xuất phát từ nhu cầu thực tế và mong muốn hiểu rõ hơn về quy trình thiết kế UI/UX hiện đại, em quyết định lựa chọn đề tài:</w:t>
      </w:r>
      <w:r w:rsidRPr="00A53EB8">
        <w:br/>
      </w:r>
      <w:r w:rsidRPr="00A53EB8">
        <w:rPr>
          <w:rStyle w:val="Strong"/>
          <w:b w:val="0"/>
          <w:bCs w:val="0"/>
        </w:rPr>
        <w:t>“Tìm hiểu và ứng dụng Figma trong thiết kế giao diện website bán giày”.</w:t>
      </w:r>
    </w:p>
    <w:p w14:paraId="03F09539" w14:textId="77777777" w:rsidR="007A7F27" w:rsidRPr="007A7F27" w:rsidRDefault="007A7F27" w:rsidP="004F216D">
      <w:pPr>
        <w:numPr>
          <w:ilvl w:val="0"/>
          <w:numId w:val="85"/>
        </w:numPr>
        <w:spacing w:before="120" w:after="120" w:line="360" w:lineRule="auto"/>
        <w:ind w:left="709" w:hanging="397"/>
        <w:jc w:val="both"/>
        <w:rPr>
          <w:b/>
          <w:sz w:val="28"/>
          <w:szCs w:val="28"/>
        </w:rPr>
      </w:pPr>
      <w:r w:rsidRPr="007A7F27">
        <w:rPr>
          <w:b/>
          <w:sz w:val="28"/>
          <w:szCs w:val="28"/>
        </w:rPr>
        <w:t>Mục tiêu nghiên cứu</w:t>
      </w:r>
    </w:p>
    <w:p w14:paraId="3F99522F" w14:textId="32A4A07D" w:rsidR="007A7F27" w:rsidRPr="007A7F27" w:rsidRDefault="007A7F27" w:rsidP="004F216D">
      <w:pPr>
        <w:spacing w:before="120" w:after="120" w:line="360" w:lineRule="auto"/>
        <w:ind w:left="312" w:firstLine="397"/>
        <w:jc w:val="both"/>
        <w:rPr>
          <w:b/>
          <w:lang w:val="vi-VN"/>
        </w:rPr>
      </w:pPr>
      <w:r w:rsidRPr="007A7F27">
        <w:rPr>
          <w:lang w:val="vi-VN"/>
        </w:rPr>
        <w:t>Tìm hiểu và ứng dụng Figma trong thiết kế giao diện website</w:t>
      </w:r>
    </w:p>
    <w:p w14:paraId="77F2A62E" w14:textId="77777777" w:rsidR="007A7F27" w:rsidRPr="007A7F27" w:rsidRDefault="007A7F27" w:rsidP="004F216D">
      <w:pPr>
        <w:numPr>
          <w:ilvl w:val="0"/>
          <w:numId w:val="85"/>
        </w:numPr>
        <w:spacing w:before="120" w:after="120" w:line="360" w:lineRule="auto"/>
        <w:ind w:left="709" w:hanging="397"/>
        <w:jc w:val="both"/>
        <w:rPr>
          <w:b/>
          <w:sz w:val="28"/>
          <w:szCs w:val="28"/>
        </w:rPr>
      </w:pPr>
      <w:r w:rsidRPr="007A7F27">
        <w:rPr>
          <w:b/>
          <w:sz w:val="28"/>
          <w:szCs w:val="28"/>
        </w:rPr>
        <w:t>Đối tượng và phạm vi nghiên cứu</w:t>
      </w:r>
    </w:p>
    <w:p w14:paraId="32DE37C9" w14:textId="37DC61FE" w:rsidR="007A7F27" w:rsidRDefault="007A7F27" w:rsidP="004F216D">
      <w:pPr>
        <w:pStyle w:val="ListParagraph"/>
        <w:numPr>
          <w:ilvl w:val="0"/>
          <w:numId w:val="84"/>
        </w:numPr>
        <w:spacing w:before="120" w:after="120" w:line="360" w:lineRule="auto"/>
        <w:ind w:left="993"/>
        <w:jc w:val="both"/>
      </w:pPr>
      <w:r>
        <w:t xml:space="preserve">Đối tượng: </w:t>
      </w:r>
      <w:r w:rsidR="00A53EB8" w:rsidRPr="00A53EB8">
        <w:t>Công cụ Figma và quy trình thiết kế giao diện người dùng (UI/UX) cho website thương mại điện tử</w:t>
      </w:r>
      <w:r>
        <w:t>.</w:t>
      </w:r>
    </w:p>
    <w:p w14:paraId="120EE447" w14:textId="78384018" w:rsidR="007A7F27" w:rsidRDefault="007A7F27" w:rsidP="004F216D">
      <w:pPr>
        <w:pStyle w:val="ListParagraph"/>
        <w:numPr>
          <w:ilvl w:val="0"/>
          <w:numId w:val="84"/>
        </w:numPr>
        <w:spacing w:before="120" w:after="120" w:line="360" w:lineRule="auto"/>
        <w:ind w:left="993"/>
        <w:jc w:val="both"/>
      </w:pPr>
      <w:r>
        <w:t>Phạm vi nghiên cứu: T</w:t>
      </w:r>
      <w:bookmarkEnd w:id="3"/>
      <w:r w:rsidR="00A53EB8" w:rsidRPr="00A53EB8">
        <w:t>hiết kế giao diện website bán giày ở mức độ UI/UX</w:t>
      </w:r>
      <w:r>
        <w:t>.</w:t>
      </w:r>
    </w:p>
    <w:p w14:paraId="557FD5CB" w14:textId="77777777" w:rsidR="00B034F3" w:rsidRDefault="00000000" w:rsidP="004F216D">
      <w:pPr>
        <w:pStyle w:val="Heading1"/>
        <w:spacing w:line="360" w:lineRule="auto"/>
        <w:rPr>
          <w:b/>
          <w:bCs/>
        </w:rPr>
      </w:pPr>
      <w:r>
        <w:br w:type="page"/>
      </w:r>
      <w:bookmarkStart w:id="4" w:name="_Toc510183218"/>
      <w:bookmarkStart w:id="5" w:name="_Toc216426702"/>
      <w:r>
        <w:rPr>
          <w:b/>
          <w:bCs/>
        </w:rPr>
        <w:lastRenderedPageBreak/>
        <w:t>TỔNG QUAN</w:t>
      </w:r>
      <w:bookmarkEnd w:id="5"/>
    </w:p>
    <w:p w14:paraId="2439B8CB" w14:textId="77777777" w:rsidR="00B034F3" w:rsidRDefault="00000000" w:rsidP="004F216D">
      <w:pPr>
        <w:pStyle w:val="Heading2"/>
        <w:spacing w:line="360" w:lineRule="auto"/>
        <w:jc w:val="left"/>
        <w:rPr>
          <w:lang w:val="vi-VN"/>
        </w:rPr>
      </w:pPr>
      <w:r>
        <w:t xml:space="preserve"> </w:t>
      </w:r>
      <w:bookmarkStart w:id="6" w:name="_Toc216426703"/>
      <w:r>
        <w:t>Giới thiệu t</w:t>
      </w:r>
      <w:r>
        <w:rPr>
          <w:lang w:val="vi-VN"/>
        </w:rPr>
        <w:t>ổng quan về</w:t>
      </w:r>
      <w:r>
        <w:t xml:space="preserve"> đề tài</w:t>
      </w:r>
      <w:bookmarkEnd w:id="6"/>
    </w:p>
    <w:p w14:paraId="55731ABD" w14:textId="265944CA" w:rsidR="00B034F3" w:rsidRDefault="008F7865" w:rsidP="004F216D">
      <w:pPr>
        <w:spacing w:line="360" w:lineRule="auto"/>
        <w:ind w:firstLine="576"/>
      </w:pPr>
      <w:r>
        <w:t xml:space="preserve">Trong những năm gần đây, nhu cầu về các sản phẩm công nghệ có giao diện thân thiện, dễ sử dụng và mang tính thẩm mỹ cao ngày càng tăng. Các doanh nghiệp, tổ chức và cá nhân đều chú trọng đầu tư vào việc </w:t>
      </w:r>
      <w:r>
        <w:rPr>
          <w:rStyle w:val="Strong"/>
          <w:b w:val="0"/>
          <w:bCs w:val="0"/>
        </w:rPr>
        <w:t>thiết kế giao diện người dùng (UI)</w:t>
      </w:r>
      <w:r>
        <w:t xml:space="preserve"> và </w:t>
      </w:r>
      <w:r>
        <w:rPr>
          <w:rStyle w:val="Strong"/>
          <w:b w:val="0"/>
          <w:bCs w:val="0"/>
        </w:rPr>
        <w:t>trải nghiệm người dùng (UX)</w:t>
      </w:r>
      <w:r>
        <w:t xml:space="preserve"> để nâng cao chất lượng sản phẩm và thu hút khách hàng.</w:t>
      </w:r>
    </w:p>
    <w:p w14:paraId="3BD59A14" w14:textId="2E616F73" w:rsidR="00B034F3" w:rsidRDefault="008F7865" w:rsidP="004F216D">
      <w:pPr>
        <w:spacing w:line="360" w:lineRule="auto"/>
        <w:ind w:firstLine="576"/>
        <w:rPr>
          <w:i/>
          <w:lang w:val="vi-VN"/>
        </w:rPr>
      </w:pPr>
      <w:r>
        <w:t>Tuy nhiên, quá trình thiết kế giao diện thường gặp nhiều khó khăn như: khó phối hợp giữa nhà thiết kế và lập trình viên; việc chia sẻ, chỉnh sửa file thiết kế còn phức tạp; cần cài đặt phần mềm nặng, tốn dung lượng và phụ thuộc vào hệ điều hành.</w:t>
      </w:r>
    </w:p>
    <w:p w14:paraId="0C84CDCE" w14:textId="16E2843A" w:rsidR="00B034F3" w:rsidRDefault="008F7865" w:rsidP="004F216D">
      <w:pPr>
        <w:spacing w:line="360" w:lineRule="auto"/>
        <w:ind w:firstLine="576"/>
      </w:pPr>
      <w:r>
        <w:t xml:space="preserve">Để giải quyết những vấn đề đó, </w:t>
      </w:r>
      <w:r>
        <w:rPr>
          <w:rStyle w:val="Strong"/>
          <w:b w:val="0"/>
          <w:bCs w:val="0"/>
        </w:rPr>
        <w:t>Figma</w:t>
      </w:r>
      <w:r>
        <w:t xml:space="preserve"> ra đời như một </w:t>
      </w:r>
      <w:r>
        <w:rPr>
          <w:rStyle w:val="Strong"/>
          <w:b w:val="0"/>
          <w:bCs w:val="0"/>
        </w:rPr>
        <w:t>giải pháp thiết kế giao diện trực tuyến toàn diện</w:t>
      </w:r>
      <w:r>
        <w:t xml:space="preserve">. Figma cho phép người dùng </w:t>
      </w:r>
      <w:r>
        <w:rPr>
          <w:rStyle w:val="Strong"/>
          <w:b w:val="0"/>
          <w:bCs w:val="0"/>
        </w:rPr>
        <w:t>thiết kế, chỉnh sửa và làm việc nhóm trực tiếp trên trình duyệt web</w:t>
      </w:r>
      <w:r>
        <w:t xml:space="preserve"> mà không cần cài đặt. Tất cả các thay đổi được </w:t>
      </w:r>
      <w:r>
        <w:rPr>
          <w:rStyle w:val="Strong"/>
          <w:b w:val="0"/>
          <w:bCs w:val="0"/>
        </w:rPr>
        <w:t>đồng bộ thời gian thực</w:t>
      </w:r>
      <w:r>
        <w:t>, giúp nhóm thiết kế và lập trình có thể trao đổi, phản hồi và điều chỉnh dễ dàng hơn.</w:t>
      </w:r>
    </w:p>
    <w:p w14:paraId="5DD817D3" w14:textId="51A49B25" w:rsidR="00B034F3" w:rsidRDefault="008F7865" w:rsidP="004F216D">
      <w:pPr>
        <w:spacing w:line="360" w:lineRule="auto"/>
        <w:ind w:firstLine="576"/>
      </w:pPr>
      <w:r>
        <w:t xml:space="preserve">Với triết lý </w:t>
      </w:r>
      <w:r>
        <w:rPr>
          <w:rStyle w:val="Strong"/>
          <w:b w:val="0"/>
          <w:bCs w:val="0"/>
        </w:rPr>
        <w:t>“Design Anywhere, Collaborate Everywhere”</w:t>
      </w:r>
      <w:r>
        <w:t>, Figma mở ra cách làm việc mới – nơi mọi người có thể cùng nhau sáng tạo, dù ở bất cứ đâu. Công cụ này không chỉ giúp tiết kiệm thời gian mà còn nâng cao tính chuyên nghiệp và hiệu quả trong quy trình thiết kế giao diện.</w:t>
      </w:r>
    </w:p>
    <w:p w14:paraId="4616D823" w14:textId="74F79738" w:rsidR="00B034F3" w:rsidRDefault="008F7865" w:rsidP="004F216D">
      <w:pPr>
        <w:spacing w:line="360" w:lineRule="auto"/>
        <w:ind w:firstLine="576"/>
        <w:rPr>
          <w:rStyle w:val="Strong"/>
          <w:b w:val="0"/>
          <w:bCs w:val="0"/>
          <w:lang w:val="vi-VN"/>
        </w:rPr>
      </w:pPr>
      <w:r>
        <w:t xml:space="preserve">Đề tài </w:t>
      </w:r>
      <w:r>
        <w:rPr>
          <w:rStyle w:val="Strong"/>
          <w:b w:val="0"/>
          <w:bCs w:val="0"/>
        </w:rPr>
        <w:t>“Tìm hiểu và ứng dụng Figma trong thiết kế giao diện website”</w:t>
      </w:r>
      <w:r>
        <w:t xml:space="preserve"> tập trung nghiên cứu cách sử dụng Figma để </w:t>
      </w:r>
      <w:r>
        <w:rPr>
          <w:rStyle w:val="Strong"/>
          <w:b w:val="0"/>
          <w:bCs w:val="0"/>
        </w:rPr>
        <w:t xml:space="preserve">phân tích, xây dựng và mô phỏng giao diện một website hoàn chỉnh. </w:t>
      </w:r>
    </w:p>
    <w:p w14:paraId="63F9B720" w14:textId="2964E6D9" w:rsidR="007A7F27" w:rsidRPr="007A7F27" w:rsidRDefault="007A7F27" w:rsidP="004F216D">
      <w:pPr>
        <w:pStyle w:val="Heading2-TimesNewRowman"/>
        <w:spacing w:line="360" w:lineRule="auto"/>
      </w:pPr>
      <w:bookmarkStart w:id="7" w:name="_Toc216426704"/>
      <w:r w:rsidRPr="007A7F27">
        <w:t>Mục tiêu của đề tài</w:t>
      </w:r>
      <w:bookmarkEnd w:id="7"/>
    </w:p>
    <w:p w14:paraId="7DF32B8D" w14:textId="77777777" w:rsidR="007A7F27" w:rsidRPr="007A7F27" w:rsidRDefault="007A7F27" w:rsidP="004F216D">
      <w:pPr>
        <w:spacing w:line="360" w:lineRule="auto"/>
        <w:ind w:firstLine="360"/>
      </w:pPr>
      <w:r w:rsidRPr="007A7F27">
        <w:t>Mục tiêu của đề tài là xây dựng một giao diện website bán giày hoàn chỉnh bằng công cụ Figma, đáp ứng các yêu cầu cơ bản của một hệ thống thương mại điện tử. Cụ thể gồm:</w:t>
      </w:r>
    </w:p>
    <w:p w14:paraId="74DAB3C2" w14:textId="77777777" w:rsidR="007A7F27" w:rsidRPr="007A7F27" w:rsidRDefault="007A7F27" w:rsidP="004F216D">
      <w:pPr>
        <w:numPr>
          <w:ilvl w:val="0"/>
          <w:numId w:val="79"/>
        </w:numPr>
        <w:spacing w:line="360" w:lineRule="auto"/>
      </w:pPr>
      <w:r w:rsidRPr="007A7F27">
        <w:t>Thiết kế bố cục tổng thể cho các trang quan trọng như: trang chủ, trang danh mục sản phẩm, trang chi tiết giày, giỏ hàng và thanh toán.</w:t>
      </w:r>
    </w:p>
    <w:p w14:paraId="052F1D48" w14:textId="77777777" w:rsidR="007A7F27" w:rsidRPr="007A7F27" w:rsidRDefault="007A7F27" w:rsidP="004F216D">
      <w:pPr>
        <w:numPr>
          <w:ilvl w:val="0"/>
          <w:numId w:val="79"/>
        </w:numPr>
        <w:spacing w:line="360" w:lineRule="auto"/>
      </w:pPr>
      <w:r w:rsidRPr="007A7F27">
        <w:t>Tạo ra giao diện trực quan, dễ thao tác và phù hợp trải nghiệm của người dùng.</w:t>
      </w:r>
    </w:p>
    <w:p w14:paraId="7B82F3BF" w14:textId="77777777" w:rsidR="007A7F27" w:rsidRPr="007A7F27" w:rsidRDefault="007A7F27" w:rsidP="004F216D">
      <w:pPr>
        <w:numPr>
          <w:ilvl w:val="0"/>
          <w:numId w:val="79"/>
        </w:numPr>
        <w:spacing w:line="360" w:lineRule="auto"/>
      </w:pPr>
      <w:r w:rsidRPr="007A7F27">
        <w:t>Mô phỏng các tương tác thông qua prototype nhằm đánh giá luồng hoạt động trước khi triển khai thực tế.</w:t>
      </w:r>
    </w:p>
    <w:p w14:paraId="69CDE71C" w14:textId="77777777" w:rsidR="007A7F27" w:rsidRPr="007A7F27" w:rsidRDefault="007A7F27" w:rsidP="004F216D">
      <w:pPr>
        <w:numPr>
          <w:ilvl w:val="0"/>
          <w:numId w:val="79"/>
        </w:numPr>
        <w:spacing w:line="360" w:lineRule="auto"/>
      </w:pPr>
      <w:r w:rsidRPr="007A7F27">
        <w:t>Xây dựng bộ thiết kế thống nhất về màu sắc, font chữ, biểu tượng và cấu trúc bố cục.</w:t>
      </w:r>
    </w:p>
    <w:p w14:paraId="1B281FC6" w14:textId="77777777" w:rsidR="007A7F27" w:rsidRPr="007A7F27" w:rsidRDefault="007A7F27" w:rsidP="004F216D">
      <w:pPr>
        <w:numPr>
          <w:ilvl w:val="0"/>
          <w:numId w:val="80"/>
        </w:numPr>
        <w:spacing w:line="360" w:lineRule="auto"/>
      </w:pPr>
      <w:r w:rsidRPr="007A7F27">
        <w:lastRenderedPageBreak/>
        <w:t>Hoàn thiện sản phẩm thiết kế có thể sử dụng như tài liệu bàn giao cho lập trình viên.</w:t>
      </w:r>
    </w:p>
    <w:p w14:paraId="6D57B968" w14:textId="77DC52D2" w:rsidR="007A7F27" w:rsidRPr="007A7F27" w:rsidRDefault="007A7F27" w:rsidP="004F216D">
      <w:pPr>
        <w:spacing w:line="360" w:lineRule="auto"/>
      </w:pPr>
    </w:p>
    <w:p w14:paraId="5970B9C0" w14:textId="71194374" w:rsidR="007A7F27" w:rsidRPr="007A7F27" w:rsidRDefault="007A7F27" w:rsidP="004F216D">
      <w:pPr>
        <w:pStyle w:val="Heading2"/>
        <w:spacing w:line="360" w:lineRule="auto"/>
        <w:jc w:val="left"/>
      </w:pPr>
      <w:bookmarkStart w:id="8" w:name="_Toc216426705"/>
      <w:r w:rsidRPr="007A7F27">
        <w:t>Bài toán cần giải quyết</w:t>
      </w:r>
      <w:bookmarkEnd w:id="8"/>
    </w:p>
    <w:p w14:paraId="5492D50A" w14:textId="77777777" w:rsidR="007A7F27" w:rsidRPr="007A7F27" w:rsidRDefault="007A7F27" w:rsidP="004F216D">
      <w:pPr>
        <w:spacing w:line="360" w:lineRule="auto"/>
        <w:ind w:firstLine="360"/>
      </w:pPr>
      <w:r w:rsidRPr="007A7F27">
        <w:t>Bài toán đặt ra là thiết kế một hệ thống giao diện cho website bán giày, có khả năng hỗ trợ người dùng trong quá trình mua sắm trực tuyến. Hệ thống cần đảm bảo các yêu cầu chủ đạo như:</w:t>
      </w:r>
    </w:p>
    <w:p w14:paraId="2003B5C1" w14:textId="77777777" w:rsidR="007A7F27" w:rsidRPr="007A7F27" w:rsidRDefault="007A7F27" w:rsidP="004F216D">
      <w:pPr>
        <w:numPr>
          <w:ilvl w:val="0"/>
          <w:numId w:val="81"/>
        </w:numPr>
        <w:spacing w:line="360" w:lineRule="auto"/>
      </w:pPr>
      <w:r w:rsidRPr="007A7F27">
        <w:t>Hiển thị danh sách giày đầy đủ, rõ ràng theo từng thương hiệu hoặc danh mục.</w:t>
      </w:r>
    </w:p>
    <w:p w14:paraId="49606DC7" w14:textId="77777777" w:rsidR="007A7F27" w:rsidRPr="007A7F27" w:rsidRDefault="007A7F27" w:rsidP="004F216D">
      <w:pPr>
        <w:numPr>
          <w:ilvl w:val="0"/>
          <w:numId w:val="81"/>
        </w:numPr>
        <w:spacing w:line="360" w:lineRule="auto"/>
      </w:pPr>
      <w:r w:rsidRPr="007A7F27">
        <w:t>Cho phép người dùng theo dõi thông tin chi tiết của từng sản phẩm, lựa chọn size, số lượng và thêm vào giỏ hàng.</w:t>
      </w:r>
    </w:p>
    <w:p w14:paraId="13603BC5" w14:textId="77777777" w:rsidR="007A7F27" w:rsidRPr="007A7F27" w:rsidRDefault="007A7F27" w:rsidP="004F216D">
      <w:pPr>
        <w:numPr>
          <w:ilvl w:val="0"/>
          <w:numId w:val="81"/>
        </w:numPr>
        <w:spacing w:line="360" w:lineRule="auto"/>
      </w:pPr>
      <w:r w:rsidRPr="007A7F27">
        <w:t>Hỗ trợ tìm kiếm nhanh các sản phẩm theo tên, thương hiệu hoặc từ khóa liên quan.</w:t>
      </w:r>
    </w:p>
    <w:p w14:paraId="6DE1AB30" w14:textId="77777777" w:rsidR="007A7F27" w:rsidRPr="007A7F27" w:rsidRDefault="007A7F27" w:rsidP="004F216D">
      <w:pPr>
        <w:numPr>
          <w:ilvl w:val="0"/>
          <w:numId w:val="81"/>
        </w:numPr>
        <w:spacing w:line="360" w:lineRule="auto"/>
      </w:pPr>
      <w:r w:rsidRPr="007A7F27">
        <w:t>Mô phỏng các thao tác tương tác bằng prototype để đánh giá trải nghiệm trước khi triển khai.</w:t>
      </w:r>
    </w:p>
    <w:p w14:paraId="05713A3D" w14:textId="77777777" w:rsidR="007A7F27" w:rsidRPr="007A7F27" w:rsidRDefault="007A7F27" w:rsidP="004F216D">
      <w:pPr>
        <w:numPr>
          <w:ilvl w:val="0"/>
          <w:numId w:val="81"/>
        </w:numPr>
        <w:spacing w:line="360" w:lineRule="auto"/>
      </w:pPr>
      <w:r w:rsidRPr="007A7F27">
        <w:t>Tạo ra một bản thiết kế trực quan, khoa học, giúp dễ dàng chuyển thành mã nguồn hoặc tiếp tục phát triển thành sản phẩm hoàn chỉnh.</w:t>
      </w:r>
    </w:p>
    <w:p w14:paraId="63D3FBEB" w14:textId="0FA25EBB" w:rsidR="007A7F27" w:rsidRPr="007A7F27" w:rsidRDefault="007A7F27" w:rsidP="004F216D">
      <w:pPr>
        <w:spacing w:line="360" w:lineRule="auto"/>
      </w:pPr>
    </w:p>
    <w:p w14:paraId="56744455" w14:textId="2374F153" w:rsidR="007A7F27" w:rsidRPr="007A7F27" w:rsidRDefault="007A7F27" w:rsidP="004F216D">
      <w:pPr>
        <w:pStyle w:val="Heading2-TimesNewRowman"/>
        <w:spacing w:line="360" w:lineRule="auto"/>
      </w:pPr>
      <w:bookmarkStart w:id="9" w:name="_Toc216426706"/>
      <w:r w:rsidRPr="007A7F27">
        <w:t>Giải quyết bài toán</w:t>
      </w:r>
      <w:bookmarkEnd w:id="9"/>
    </w:p>
    <w:p w14:paraId="456E422D" w14:textId="77777777" w:rsidR="007A7F27" w:rsidRPr="007A7F27" w:rsidRDefault="007A7F27" w:rsidP="004F216D">
      <w:pPr>
        <w:spacing w:line="360" w:lineRule="auto"/>
        <w:ind w:firstLine="360"/>
      </w:pPr>
      <w:r w:rsidRPr="007A7F27">
        <w:t>Đề tài sử dụng các phương pháp và công cụ thiết kế hiện đại để giải quyết bài toán nêu trên, bao gồm:</w:t>
      </w:r>
    </w:p>
    <w:p w14:paraId="31ED9543" w14:textId="77777777" w:rsidR="007A7F27" w:rsidRPr="007A7F27" w:rsidRDefault="007A7F27" w:rsidP="004F216D">
      <w:pPr>
        <w:numPr>
          <w:ilvl w:val="0"/>
          <w:numId w:val="82"/>
        </w:numPr>
        <w:spacing w:line="360" w:lineRule="auto"/>
      </w:pPr>
      <w:r w:rsidRPr="007A7F27">
        <w:t>Figma: Nền tảng thiết kế giao diện trực tuyến hỗ trợ thiết kế bố cục, xây dựng component, quản lý màu sắc – font chữ và tạo prototype trực quan. Figma cho phép làm việc nhóm hiệu quả và chia sẻ thiết kế nhanh chóng.</w:t>
      </w:r>
    </w:p>
    <w:p w14:paraId="0283E7D0" w14:textId="77777777" w:rsidR="007A7F27" w:rsidRPr="007A7F27" w:rsidRDefault="007A7F27" w:rsidP="004F216D">
      <w:pPr>
        <w:numPr>
          <w:ilvl w:val="0"/>
          <w:numId w:val="82"/>
        </w:numPr>
        <w:spacing w:line="360" w:lineRule="auto"/>
      </w:pPr>
      <w:r w:rsidRPr="007A7F27">
        <w:t>Wireframe: Được sử dụng ở giai đoạn đầu để phác thảo bố cục cơ bản của website, giúp xác định vị trí các thành phần như banner, danh mục, danh sách sản phẩm, nút bấm…</w:t>
      </w:r>
    </w:p>
    <w:p w14:paraId="1960BA15" w14:textId="77777777" w:rsidR="007A7F27" w:rsidRPr="007A7F27" w:rsidRDefault="007A7F27" w:rsidP="004F216D">
      <w:pPr>
        <w:numPr>
          <w:ilvl w:val="0"/>
          <w:numId w:val="82"/>
        </w:numPr>
        <w:spacing w:line="360" w:lineRule="auto"/>
      </w:pPr>
      <w:r w:rsidRPr="007A7F27">
        <w:t>Prototype: Giúp mô phỏng các hoạt động chính như chuyển trang, xem chi tiết sản phẩm, thêm giày vào giỏ hàng, tìm kiếm… từ đó kiểm tra tính hợp lý của giao diện.</w:t>
      </w:r>
    </w:p>
    <w:p w14:paraId="2ECF6EDB" w14:textId="77777777" w:rsidR="007A7F27" w:rsidRPr="007A7F27" w:rsidRDefault="007A7F27" w:rsidP="004F216D">
      <w:pPr>
        <w:numPr>
          <w:ilvl w:val="0"/>
          <w:numId w:val="82"/>
        </w:numPr>
        <w:spacing w:line="360" w:lineRule="auto"/>
      </w:pPr>
      <w:r w:rsidRPr="007A7F27">
        <w:t>Design System: Xây dựng bộ quy chuẩn thiết kế bao gồm màu sắc chủ đạo, bộ font chữ, icon, button, card sản phẩm nhằm đảm bảo tính đồng nhất và dễ bảo trì.</w:t>
      </w:r>
    </w:p>
    <w:p w14:paraId="66DC8D04" w14:textId="77777777" w:rsidR="007A7F27" w:rsidRPr="007A7F27" w:rsidRDefault="007A7F27" w:rsidP="004F216D">
      <w:pPr>
        <w:pStyle w:val="ListParagraph"/>
        <w:numPr>
          <w:ilvl w:val="0"/>
          <w:numId w:val="83"/>
        </w:numPr>
        <w:spacing w:line="360" w:lineRule="auto"/>
      </w:pPr>
      <w:r w:rsidRPr="007A7F27">
        <w:lastRenderedPageBreak/>
        <w:t>Tham khảo và phân tích: Đối chiếu và học hỏi từ các website bán giày hiện nay như Nike, Adidas, Vans…, từ đó chọn lọc các yếu tố phù hợp để hoàn thiện giao diện.</w:t>
      </w:r>
    </w:p>
    <w:p w14:paraId="541F6193" w14:textId="77777777" w:rsidR="007A7F27" w:rsidRPr="007A7F27" w:rsidRDefault="007A7F27" w:rsidP="004F216D">
      <w:pPr>
        <w:spacing w:line="360" w:lineRule="auto"/>
        <w:rPr>
          <w:lang w:val="vi-VN"/>
        </w:rPr>
      </w:pPr>
    </w:p>
    <w:p w14:paraId="756E926D" w14:textId="77777777" w:rsidR="00B034F3" w:rsidRDefault="00B034F3" w:rsidP="004F216D">
      <w:pPr>
        <w:spacing w:line="360" w:lineRule="auto"/>
        <w:rPr>
          <w:lang w:val="vi-VN"/>
        </w:rPr>
      </w:pPr>
    </w:p>
    <w:p w14:paraId="2DF44607" w14:textId="77777777" w:rsidR="00B034F3" w:rsidRDefault="00B034F3" w:rsidP="004F216D">
      <w:pPr>
        <w:spacing w:line="360" w:lineRule="auto"/>
        <w:rPr>
          <w:lang w:val="vi-VN"/>
        </w:rPr>
      </w:pPr>
    </w:p>
    <w:p w14:paraId="0F2F39B6" w14:textId="77777777" w:rsidR="00B034F3" w:rsidRDefault="00B034F3" w:rsidP="004F216D">
      <w:pPr>
        <w:spacing w:line="360" w:lineRule="auto"/>
        <w:rPr>
          <w:lang w:val="vi-VN"/>
        </w:rPr>
      </w:pPr>
    </w:p>
    <w:p w14:paraId="21C5B351" w14:textId="77777777" w:rsidR="00B034F3" w:rsidRDefault="00B034F3" w:rsidP="004F216D">
      <w:pPr>
        <w:spacing w:line="360" w:lineRule="auto"/>
        <w:rPr>
          <w:lang w:val="vi-VN"/>
        </w:rPr>
      </w:pPr>
    </w:p>
    <w:p w14:paraId="387CE6BE" w14:textId="77777777" w:rsidR="00B034F3" w:rsidRDefault="00B034F3" w:rsidP="004F216D">
      <w:pPr>
        <w:spacing w:line="360" w:lineRule="auto"/>
        <w:rPr>
          <w:lang w:val="vi-VN"/>
        </w:rPr>
      </w:pPr>
    </w:p>
    <w:p w14:paraId="2AACE955" w14:textId="77777777" w:rsidR="00B034F3" w:rsidRDefault="00B034F3" w:rsidP="004F216D">
      <w:pPr>
        <w:spacing w:line="360" w:lineRule="auto"/>
        <w:rPr>
          <w:lang w:val="vi-VN"/>
        </w:rPr>
      </w:pPr>
    </w:p>
    <w:p w14:paraId="76806832" w14:textId="77777777" w:rsidR="00A53EB8" w:rsidRDefault="00A53EB8" w:rsidP="004F216D">
      <w:pPr>
        <w:spacing w:line="360" w:lineRule="auto"/>
        <w:rPr>
          <w:lang w:val="vi-VN"/>
        </w:rPr>
      </w:pPr>
    </w:p>
    <w:p w14:paraId="6B8F9941" w14:textId="77777777" w:rsidR="00A53EB8" w:rsidRDefault="00A53EB8" w:rsidP="004F216D">
      <w:pPr>
        <w:spacing w:line="360" w:lineRule="auto"/>
        <w:rPr>
          <w:lang w:val="vi-VN"/>
        </w:rPr>
      </w:pPr>
    </w:p>
    <w:p w14:paraId="70FA500D" w14:textId="77777777" w:rsidR="00A53EB8" w:rsidRDefault="00A53EB8" w:rsidP="004F216D">
      <w:pPr>
        <w:spacing w:line="360" w:lineRule="auto"/>
        <w:rPr>
          <w:lang w:val="vi-VN"/>
        </w:rPr>
      </w:pPr>
    </w:p>
    <w:p w14:paraId="59510DC6" w14:textId="77777777" w:rsidR="00A53EB8" w:rsidRDefault="00A53EB8" w:rsidP="004F216D">
      <w:pPr>
        <w:spacing w:line="360" w:lineRule="auto"/>
        <w:rPr>
          <w:lang w:val="vi-VN"/>
        </w:rPr>
      </w:pPr>
    </w:p>
    <w:p w14:paraId="762EDF5C" w14:textId="77777777" w:rsidR="00A53EB8" w:rsidRDefault="00A53EB8" w:rsidP="004F216D">
      <w:pPr>
        <w:spacing w:line="360" w:lineRule="auto"/>
        <w:rPr>
          <w:lang w:val="vi-VN"/>
        </w:rPr>
      </w:pPr>
    </w:p>
    <w:p w14:paraId="3525BC4A" w14:textId="77777777" w:rsidR="00A53EB8" w:rsidRDefault="00A53EB8" w:rsidP="004F216D">
      <w:pPr>
        <w:spacing w:line="360" w:lineRule="auto"/>
        <w:rPr>
          <w:lang w:val="vi-VN"/>
        </w:rPr>
      </w:pPr>
    </w:p>
    <w:p w14:paraId="579FFCA4" w14:textId="77777777" w:rsidR="00A53EB8" w:rsidRDefault="00A53EB8" w:rsidP="004F216D">
      <w:pPr>
        <w:spacing w:line="360" w:lineRule="auto"/>
        <w:rPr>
          <w:lang w:val="vi-VN"/>
        </w:rPr>
      </w:pPr>
    </w:p>
    <w:p w14:paraId="75977801" w14:textId="77777777" w:rsidR="00A53EB8" w:rsidRDefault="00A53EB8" w:rsidP="004F216D">
      <w:pPr>
        <w:spacing w:line="360" w:lineRule="auto"/>
        <w:rPr>
          <w:lang w:val="vi-VN"/>
        </w:rPr>
      </w:pPr>
    </w:p>
    <w:p w14:paraId="0ED6B7AC" w14:textId="77777777" w:rsidR="00A53EB8" w:rsidRDefault="00A53EB8" w:rsidP="004F216D">
      <w:pPr>
        <w:spacing w:line="360" w:lineRule="auto"/>
        <w:rPr>
          <w:lang w:val="vi-VN"/>
        </w:rPr>
      </w:pPr>
    </w:p>
    <w:p w14:paraId="63706BED" w14:textId="77777777" w:rsidR="00A53EB8" w:rsidRDefault="00A53EB8" w:rsidP="004F216D">
      <w:pPr>
        <w:spacing w:line="360" w:lineRule="auto"/>
        <w:rPr>
          <w:lang w:val="vi-VN"/>
        </w:rPr>
      </w:pPr>
    </w:p>
    <w:p w14:paraId="11496F8F" w14:textId="77777777" w:rsidR="00A53EB8" w:rsidRDefault="00A53EB8" w:rsidP="004F216D">
      <w:pPr>
        <w:spacing w:line="360" w:lineRule="auto"/>
        <w:rPr>
          <w:lang w:val="vi-VN"/>
        </w:rPr>
      </w:pPr>
    </w:p>
    <w:p w14:paraId="2562A479" w14:textId="77777777" w:rsidR="00A53EB8" w:rsidRDefault="00A53EB8" w:rsidP="004F216D">
      <w:pPr>
        <w:spacing w:line="360" w:lineRule="auto"/>
        <w:rPr>
          <w:lang w:val="vi-VN"/>
        </w:rPr>
      </w:pPr>
    </w:p>
    <w:p w14:paraId="16D6A690" w14:textId="77777777" w:rsidR="00A53EB8" w:rsidRDefault="00A53EB8" w:rsidP="004F216D">
      <w:pPr>
        <w:spacing w:line="360" w:lineRule="auto"/>
        <w:rPr>
          <w:lang w:val="vi-VN"/>
        </w:rPr>
      </w:pPr>
    </w:p>
    <w:p w14:paraId="4EC931D9" w14:textId="77777777" w:rsidR="00A53EB8" w:rsidRDefault="00A53EB8" w:rsidP="004F216D">
      <w:pPr>
        <w:spacing w:line="360" w:lineRule="auto"/>
        <w:rPr>
          <w:lang w:val="vi-VN"/>
        </w:rPr>
      </w:pPr>
    </w:p>
    <w:p w14:paraId="29C30248" w14:textId="77777777" w:rsidR="00A53EB8" w:rsidRDefault="00A53EB8" w:rsidP="004F216D">
      <w:pPr>
        <w:spacing w:line="360" w:lineRule="auto"/>
        <w:rPr>
          <w:lang w:val="vi-VN"/>
        </w:rPr>
      </w:pPr>
    </w:p>
    <w:p w14:paraId="311F8486" w14:textId="77777777" w:rsidR="00A53EB8" w:rsidRPr="00A53EB8" w:rsidRDefault="00A53EB8" w:rsidP="004F216D">
      <w:pPr>
        <w:spacing w:line="360" w:lineRule="auto"/>
        <w:rPr>
          <w:lang w:val="vi-VN"/>
        </w:rPr>
      </w:pPr>
    </w:p>
    <w:p w14:paraId="46802158" w14:textId="77777777" w:rsidR="00B034F3" w:rsidRDefault="00000000" w:rsidP="004F216D">
      <w:pPr>
        <w:pStyle w:val="Heading1"/>
        <w:spacing w:line="360" w:lineRule="auto"/>
        <w:rPr>
          <w:b/>
          <w:bCs/>
          <w:lang w:val="vi-VN"/>
        </w:rPr>
      </w:pPr>
      <w:bookmarkStart w:id="10" w:name="_Toc216426707"/>
      <w:r>
        <w:rPr>
          <w:b/>
          <w:bCs/>
          <w:lang w:val="vi-VN"/>
        </w:rPr>
        <w:lastRenderedPageBreak/>
        <w:t>CƠ SỞ LÝ THUYẾT</w:t>
      </w:r>
      <w:bookmarkEnd w:id="4"/>
      <w:bookmarkEnd w:id="10"/>
    </w:p>
    <w:p w14:paraId="3C8C010A" w14:textId="77777777" w:rsidR="00B034F3" w:rsidRDefault="00000000" w:rsidP="004F216D">
      <w:pPr>
        <w:pStyle w:val="Heading2"/>
        <w:spacing w:line="360" w:lineRule="auto"/>
        <w:jc w:val="left"/>
        <w:rPr>
          <w:lang w:val="vi-VN"/>
        </w:rPr>
      </w:pPr>
      <w:bookmarkStart w:id="11" w:name="_Toc216426708"/>
      <w:r>
        <w:rPr>
          <w:lang w:val="vi-VN"/>
        </w:rPr>
        <w:t>Tổng quan về</w:t>
      </w:r>
      <w:r>
        <w:t xml:space="preserve"> Figma</w:t>
      </w:r>
      <w:bookmarkEnd w:id="11"/>
      <w:r>
        <w:tab/>
      </w:r>
    </w:p>
    <w:p w14:paraId="6210AED4" w14:textId="77777777" w:rsidR="00B034F3" w:rsidRDefault="00000000" w:rsidP="004F216D">
      <w:pPr>
        <w:pStyle w:val="Heading3"/>
        <w:spacing w:line="360" w:lineRule="auto"/>
        <w:rPr>
          <w:lang w:val="vi-VN"/>
        </w:rPr>
      </w:pPr>
      <w:bookmarkStart w:id="12" w:name="_Toc216426709"/>
      <w:r>
        <w:t>Lịch sử hình thành</w:t>
      </w:r>
      <w:bookmarkEnd w:id="12"/>
      <w:r>
        <w:t xml:space="preserve"> </w:t>
      </w:r>
    </w:p>
    <w:p w14:paraId="3CE3F608" w14:textId="70952A53" w:rsidR="00B034F3" w:rsidRPr="007A7F27" w:rsidRDefault="008F7865" w:rsidP="004F216D">
      <w:pPr>
        <w:spacing w:line="360" w:lineRule="auto"/>
        <w:ind w:firstLine="720"/>
        <w:rPr>
          <w:lang w:val="vi-VN"/>
        </w:rPr>
      </w:pPr>
      <w:r>
        <w:rPr>
          <w:rFonts w:eastAsia="sans-serif"/>
          <w:shd w:val="clear" w:color="auto" w:fill="FFFFFF"/>
        </w:rPr>
        <w:t>Bản thử nghiệm Figma lần đầu được ra mắt năm 2015, phiên bản </w:t>
      </w:r>
      <w:r>
        <w:rPr>
          <w:rStyle w:val="Strong"/>
          <w:rFonts w:eastAsia="sans-serif"/>
          <w:b w:val="0"/>
          <w:bCs w:val="0"/>
          <w:shd w:val="clear" w:color="auto" w:fill="FFFFFF"/>
        </w:rPr>
        <w:t>Figma</w:t>
      </w:r>
      <w:r>
        <w:rPr>
          <w:rFonts w:eastAsia="sans-serif"/>
          <w:shd w:val="clear" w:color="auto" w:fill="FFFFFF"/>
        </w:rPr>
        <w:t> chính thức sử dụng vào tháng 09 năm 2016 và tạo được vị thế riêng cho mình trong cộng đồng designer chuyên nghiệp.</w:t>
      </w:r>
    </w:p>
    <w:p w14:paraId="10625F49" w14:textId="65D86522" w:rsidR="00B034F3" w:rsidRDefault="008F7865" w:rsidP="004F216D">
      <w:pPr>
        <w:spacing w:line="360" w:lineRule="auto"/>
        <w:ind w:firstLine="720"/>
      </w:pPr>
      <w:r>
        <w:rPr>
          <w:rFonts w:eastAsia="sans-serif"/>
          <w:shd w:val="clear" w:color="auto" w:fill="FFFFFF"/>
        </w:rPr>
        <w:t>Tháng 10 năm 2019 Figma Community ra đời. Tại đây, các nhà </w:t>
      </w:r>
      <w:hyperlink r:id="rId13" w:tgtFrame="https://careerviet.vn/vi/talentcommunity/_blank" w:history="1">
        <w:r w:rsidR="00B034F3">
          <w:rPr>
            <w:rStyle w:val="Hyperlink"/>
            <w:rFonts w:eastAsia="sans-serif"/>
            <w:color w:val="auto"/>
            <w:u w:val="none"/>
            <w:shd w:val="clear" w:color="auto" w:fill="FFFFFF"/>
          </w:rPr>
          <w:t>thiết kế web</w:t>
        </w:r>
      </w:hyperlink>
      <w:r>
        <w:rPr>
          <w:rFonts w:eastAsia="sans-serif"/>
          <w:shd w:val="clear" w:color="auto" w:fill="FFFFFF"/>
        </w:rPr>
        <w:t> có thể xuất bản tác phẩm của mình đến với người xem và có thể phối lại nếu có nhu cầu</w:t>
      </w:r>
      <w:r>
        <w:t>.</w:t>
      </w:r>
    </w:p>
    <w:p w14:paraId="28EE26D9" w14:textId="3114086B" w:rsidR="00B034F3" w:rsidRDefault="008F7865" w:rsidP="004F216D">
      <w:pPr>
        <w:spacing w:line="360" w:lineRule="auto"/>
      </w:pPr>
      <w:r>
        <w:rPr>
          <w:rFonts w:eastAsia="sans-serif"/>
          <w:shd w:val="clear" w:color="auto" w:fill="FFFFFF"/>
        </w:rPr>
        <w:t>Tháng 04 năm 2021, </w:t>
      </w:r>
      <w:r>
        <w:rPr>
          <w:rStyle w:val="Strong"/>
          <w:rFonts w:eastAsia="sans-serif"/>
          <w:b w:val="0"/>
          <w:bCs w:val="0"/>
          <w:shd w:val="clear" w:color="auto" w:fill="FFFFFF"/>
        </w:rPr>
        <w:t>Figma</w:t>
      </w:r>
      <w:r>
        <w:rPr>
          <w:rFonts w:eastAsia="sans-serif"/>
          <w:shd w:val="clear" w:color="auto" w:fill="FFFFFF"/>
        </w:rPr>
        <w:t> đã phát triển thêm một công cụ là FigJam, cho phép người dùng sử dụng các công cụ ghi chú, vẽ và chèn thêm các biểu tượng cảm xúc vào các dự án cộng tác. </w:t>
      </w:r>
      <w:r>
        <w:rPr>
          <w:rStyle w:val="Strong"/>
          <w:rFonts w:eastAsia="sans-serif"/>
          <w:b w:val="0"/>
          <w:bCs w:val="0"/>
          <w:shd w:val="clear" w:color="auto" w:fill="FFFFFF"/>
        </w:rPr>
        <w:t>Figma</w:t>
      </w:r>
      <w:r>
        <w:rPr>
          <w:rFonts w:eastAsia="sans-serif"/>
          <w:shd w:val="clear" w:color="auto" w:fill="FFFFFF"/>
        </w:rPr>
        <w:t> có các tính năng tương tự như Sketch nhưng hỗ trợ khả năng làm việc nhóm tốt hơn</w:t>
      </w:r>
      <w:r>
        <w:t>.</w:t>
      </w:r>
    </w:p>
    <w:p w14:paraId="53551691" w14:textId="77777777" w:rsidR="00B034F3" w:rsidRDefault="00000000" w:rsidP="004F216D">
      <w:pPr>
        <w:pStyle w:val="Heading3"/>
        <w:spacing w:line="360" w:lineRule="auto"/>
        <w:rPr>
          <w:lang w:val="vi-VN"/>
        </w:rPr>
      </w:pPr>
      <w:bookmarkStart w:id="13" w:name="_Toc216426710"/>
      <w:r>
        <w:t>Khái niệm về Figma</w:t>
      </w:r>
      <w:bookmarkEnd w:id="13"/>
    </w:p>
    <w:p w14:paraId="024F9A50" w14:textId="08DFF947" w:rsidR="00B034F3" w:rsidRDefault="008F7865" w:rsidP="004F216D">
      <w:pPr>
        <w:spacing w:line="360" w:lineRule="auto"/>
        <w:ind w:firstLine="720"/>
        <w:rPr>
          <w:rFonts w:eastAsia="SimSun"/>
          <w:lang w:val="vi-VN"/>
        </w:rPr>
      </w:pPr>
      <w:r w:rsidRPr="008F7865">
        <w:rPr>
          <w:rStyle w:val="Strong"/>
          <w:rFonts w:eastAsia="sans-serif"/>
          <w:b w:val="0"/>
          <w:bCs w:val="0"/>
          <w:shd w:val="clear" w:color="auto" w:fill="FFFFFF"/>
        </w:rPr>
        <w:t>Figma</w:t>
      </w:r>
      <w:r w:rsidRPr="008F7865">
        <w:rPr>
          <w:rFonts w:eastAsia="sans-serif"/>
          <w:shd w:val="clear" w:color="auto" w:fill="FFFFFF"/>
        </w:rPr>
        <w:t> là một công cụ thiết kế đồ họa vector chạy trên trình duyệt web, thường dùng để thiết kế UI và dựng prototypes. Figma cung cấp tài nguyên cho mọi khâu của quá trình tổ chức thiết kế, từ brainstorm ý tưởng concept cho đến khởi tạo code từ mẫu thiết kế</w:t>
      </w:r>
      <w:r w:rsidRPr="008F7865">
        <w:rPr>
          <w:rFonts w:eastAsia="SimSun"/>
        </w:rPr>
        <w:t>.</w:t>
      </w:r>
    </w:p>
    <w:p w14:paraId="110CC66B" w14:textId="6505F071" w:rsidR="002F2193" w:rsidRPr="002F2193" w:rsidRDefault="002F2193" w:rsidP="004F216D">
      <w:pPr>
        <w:spacing w:line="360" w:lineRule="auto"/>
        <w:jc w:val="center"/>
        <w:rPr>
          <w:iCs/>
          <w:lang w:val="vi-VN"/>
        </w:rPr>
      </w:pPr>
      <w:r>
        <w:rPr>
          <w:iCs/>
          <w:noProof/>
          <w:lang w:val="vi-VN"/>
        </w:rPr>
        <w:drawing>
          <wp:inline distT="0" distB="0" distL="0" distR="0" wp14:anchorId="2FE5FB10" wp14:editId="09366B87">
            <wp:extent cx="3333750" cy="3200400"/>
            <wp:effectExtent l="0" t="0" r="0" b="0"/>
            <wp:docPr id="13152015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01521" name="Picture 1315201521"/>
                    <pic:cNvPicPr/>
                  </pic:nvPicPr>
                  <pic:blipFill>
                    <a:blip r:embed="rId14">
                      <a:extLst>
                        <a:ext uri="{28A0092B-C50C-407E-A947-70E740481C1C}">
                          <a14:useLocalDpi xmlns:a14="http://schemas.microsoft.com/office/drawing/2010/main" val="0"/>
                        </a:ext>
                      </a:extLst>
                    </a:blip>
                    <a:stretch>
                      <a:fillRect/>
                    </a:stretch>
                  </pic:blipFill>
                  <pic:spPr>
                    <a:xfrm>
                      <a:off x="0" y="0"/>
                      <a:ext cx="3334833" cy="3201440"/>
                    </a:xfrm>
                    <a:prstGeom prst="rect">
                      <a:avLst/>
                    </a:prstGeom>
                  </pic:spPr>
                </pic:pic>
              </a:graphicData>
            </a:graphic>
          </wp:inline>
        </w:drawing>
      </w:r>
    </w:p>
    <w:p w14:paraId="19FB7845" w14:textId="77777777" w:rsidR="002F2193" w:rsidRDefault="002F2193" w:rsidP="004F216D">
      <w:pPr>
        <w:spacing w:line="360" w:lineRule="auto"/>
        <w:rPr>
          <w:rStyle w:val="Strong"/>
          <w:rFonts w:eastAsia="sans-serif"/>
          <w:b w:val="0"/>
          <w:bCs w:val="0"/>
          <w:shd w:val="clear" w:color="auto" w:fill="FFFFFF"/>
          <w:lang w:val="vi-VN"/>
        </w:rPr>
      </w:pPr>
    </w:p>
    <w:p w14:paraId="00FA9681" w14:textId="326394DF" w:rsidR="00E55787" w:rsidRPr="00E55787" w:rsidRDefault="008F7865" w:rsidP="004F216D">
      <w:pPr>
        <w:spacing w:line="360" w:lineRule="auto"/>
        <w:ind w:firstLine="720"/>
        <w:rPr>
          <w:rFonts w:eastAsia="SimSun"/>
          <w:lang w:val="vi-VN"/>
        </w:rPr>
      </w:pPr>
      <w:r>
        <w:rPr>
          <w:rStyle w:val="Strong"/>
          <w:rFonts w:eastAsia="sans-serif"/>
          <w:b w:val="0"/>
          <w:bCs w:val="0"/>
          <w:shd w:val="clear" w:color="auto" w:fill="FFFFFF"/>
        </w:rPr>
        <w:lastRenderedPageBreak/>
        <w:t xml:space="preserve">Figma có thể được xem </w:t>
      </w:r>
      <w:r>
        <w:t>là </w:t>
      </w:r>
      <w:hyperlink r:id="rId15" w:tgtFrame="https://itviec.com/blog/figma-la-gi/_blank" w:history="1">
        <w:r w:rsidR="00B034F3">
          <w:t>Google Docs</w:t>
        </w:r>
      </w:hyperlink>
      <w:r>
        <w:rPr>
          <w:rStyle w:val="Strong"/>
          <w:rFonts w:eastAsia="sans-serif"/>
          <w:b w:val="0"/>
          <w:bCs w:val="0"/>
          <w:shd w:val="clear" w:color="auto" w:fill="FFFFFF"/>
        </w:rPr>
        <w:t> phiên bản dành cho thiết kế.</w:t>
      </w:r>
      <w:r>
        <w:rPr>
          <w:rFonts w:eastAsia="sans-serif"/>
          <w:shd w:val="clear" w:color="auto" w:fill="FFFFFF"/>
        </w:rPr>
        <w:t> Cũng giống như Docs hay Sheets, Figma cho phép nhiều người cộng tác trực tuyến trong một dự án. Các thành viên tham gia dự án có thể cùng chỉnh sửa, bình luận, theo dõi một bản thiết kế trong thời gian thực. Nhờ tính linh hoạt này,  Figma trở thành công cụ thiết kế ưa chuộng cho các dự án nhóm hoặc làm từ xa</w:t>
      </w:r>
      <w:r>
        <w:rPr>
          <w:rFonts w:eastAsia="SimSun"/>
        </w:rPr>
        <w:t>.</w:t>
      </w:r>
    </w:p>
    <w:p w14:paraId="16910F26" w14:textId="77777777" w:rsidR="00B034F3" w:rsidRDefault="00000000" w:rsidP="004F216D">
      <w:pPr>
        <w:pStyle w:val="Heading3"/>
        <w:spacing w:line="360" w:lineRule="auto"/>
        <w:rPr>
          <w:lang w:val="vi-VN"/>
        </w:rPr>
      </w:pPr>
      <w:bookmarkStart w:id="14" w:name="_Toc216426711"/>
      <w:r>
        <w:t>Mục đích và vai trò của Figma</w:t>
      </w:r>
      <w:bookmarkEnd w:id="14"/>
    </w:p>
    <w:p w14:paraId="55FEE445" w14:textId="5659531F" w:rsidR="00B034F3" w:rsidRPr="008F7865" w:rsidRDefault="008F7865" w:rsidP="004F216D">
      <w:pPr>
        <w:spacing w:line="360" w:lineRule="auto"/>
        <w:ind w:firstLine="360"/>
        <w:rPr>
          <w:i/>
          <w:lang w:val="vi-VN"/>
        </w:rPr>
      </w:pPr>
      <w:r w:rsidRPr="008F7865">
        <w:rPr>
          <w:rFonts w:eastAsia="SimSun"/>
        </w:rPr>
        <w:t xml:space="preserve">Figma được xây dựng với mục đích hỗ trợ </w:t>
      </w:r>
      <w:r w:rsidRPr="008F7865">
        <w:rPr>
          <w:rStyle w:val="Strong"/>
          <w:rFonts w:eastAsia="SimSun"/>
          <w:b w:val="0"/>
          <w:bCs w:val="0"/>
        </w:rPr>
        <w:t>thiết kế giao diện kỹ thuật số một cách nhanh chóng, trực quan và linh hoạt</w:t>
      </w:r>
      <w:r w:rsidRPr="008F7865">
        <w:rPr>
          <w:rFonts w:eastAsia="SimSun"/>
        </w:rPr>
        <w:t>. Công cụ này cho phép người thiết kế phác thảo ý tưởng, tạo nguyên mẫu (prototype) và trực tiếp chia sẻ thiết kế cho lập trình viên hoặc khách hàng.</w:t>
      </w:r>
    </w:p>
    <w:p w14:paraId="2E87FF23" w14:textId="77777777" w:rsidR="00B034F3" w:rsidRDefault="00000000" w:rsidP="004F216D">
      <w:pPr>
        <w:pStyle w:val="ListParagraph"/>
        <w:numPr>
          <w:ilvl w:val="0"/>
          <w:numId w:val="2"/>
        </w:numPr>
        <w:spacing w:line="360" w:lineRule="auto"/>
        <w:rPr>
          <w:i/>
          <w:lang w:val="vi-VN"/>
        </w:rPr>
      </w:pPr>
      <w:r>
        <w:rPr>
          <w:rFonts w:eastAsia="SimSun"/>
        </w:rPr>
        <w:t>Vai trò:</w:t>
      </w:r>
      <w:r>
        <w:rPr>
          <w:rFonts w:eastAsia="SimSun"/>
        </w:rPr>
        <w:tab/>
      </w:r>
      <w:r>
        <w:rPr>
          <w:i/>
        </w:rPr>
        <w:t xml:space="preserve"> </w:t>
      </w:r>
    </w:p>
    <w:p w14:paraId="3253B3EA" w14:textId="77777777" w:rsidR="00B034F3" w:rsidRDefault="00000000" w:rsidP="004F216D">
      <w:pPr>
        <w:pStyle w:val="ListParagraph"/>
        <w:numPr>
          <w:ilvl w:val="0"/>
          <w:numId w:val="3"/>
        </w:numPr>
        <w:spacing w:line="360" w:lineRule="auto"/>
      </w:pPr>
      <w:r>
        <w:rPr>
          <w:rStyle w:val="Strong"/>
          <w:b w:val="0"/>
          <w:bCs w:val="0"/>
        </w:rPr>
        <w:t>Tạo wireframe</w:t>
      </w:r>
      <w:r>
        <w:t>: phác thảo bố cục giao diện cơ bản.</w:t>
      </w:r>
    </w:p>
    <w:p w14:paraId="5029D573" w14:textId="77777777" w:rsidR="00B034F3" w:rsidRDefault="00000000" w:rsidP="004F216D">
      <w:pPr>
        <w:pStyle w:val="ListParagraph"/>
        <w:numPr>
          <w:ilvl w:val="0"/>
          <w:numId w:val="3"/>
        </w:numPr>
        <w:spacing w:line="360" w:lineRule="auto"/>
        <w:rPr>
          <w:i/>
          <w:lang w:val="vi-VN"/>
        </w:rPr>
      </w:pPr>
      <w:r>
        <w:rPr>
          <w:rStyle w:val="Strong"/>
          <w:b w:val="0"/>
          <w:bCs w:val="0"/>
        </w:rPr>
        <w:t>Thiết kế giao diện chi tiết (UI Design)</w:t>
      </w:r>
      <w:r>
        <w:t>: hoàn thiện hình ảnh, màu sắc, font chữ và thành phần đồ họa.</w:t>
      </w:r>
    </w:p>
    <w:p w14:paraId="6FEE7484" w14:textId="77777777" w:rsidR="00B034F3" w:rsidRDefault="00000000" w:rsidP="004F216D">
      <w:pPr>
        <w:pStyle w:val="ListParagraph"/>
        <w:numPr>
          <w:ilvl w:val="0"/>
          <w:numId w:val="3"/>
        </w:numPr>
        <w:spacing w:line="360" w:lineRule="auto"/>
        <w:rPr>
          <w:i/>
          <w:lang w:val="vi-VN"/>
        </w:rPr>
      </w:pPr>
      <w:r>
        <w:rPr>
          <w:rStyle w:val="Strong"/>
          <w:b w:val="0"/>
          <w:bCs w:val="0"/>
        </w:rPr>
        <w:t>Xây dựng prototype</w:t>
      </w:r>
      <w:r>
        <w:t>: mô phỏng các tương tác, hành vi của người dùng trên sản phẩm.</w:t>
      </w:r>
    </w:p>
    <w:p w14:paraId="29F8E0B1" w14:textId="77777777" w:rsidR="00B034F3" w:rsidRDefault="00000000" w:rsidP="004F216D">
      <w:pPr>
        <w:pStyle w:val="ListParagraph"/>
        <w:numPr>
          <w:ilvl w:val="0"/>
          <w:numId w:val="3"/>
        </w:numPr>
        <w:spacing w:line="360" w:lineRule="auto"/>
        <w:rPr>
          <w:i/>
          <w:lang w:val="vi-VN"/>
        </w:rPr>
      </w:pPr>
      <w:r>
        <w:rPr>
          <w:rStyle w:val="Strong"/>
          <w:b w:val="0"/>
          <w:bCs w:val="0"/>
        </w:rPr>
        <w:t>Cộng tác nhóm</w:t>
      </w:r>
      <w:r>
        <w:t>: nhiều thành viên có thể cùng xem, chỉnh sửa và nhận xét trên cùng một file thiết kế.</w:t>
      </w:r>
    </w:p>
    <w:p w14:paraId="4BD0C024" w14:textId="77777777" w:rsidR="00B034F3" w:rsidRDefault="00000000" w:rsidP="004F216D">
      <w:pPr>
        <w:pStyle w:val="ListParagraph"/>
        <w:numPr>
          <w:ilvl w:val="0"/>
          <w:numId w:val="3"/>
        </w:numPr>
        <w:spacing w:line="360" w:lineRule="auto"/>
        <w:rPr>
          <w:i/>
          <w:lang w:val="vi-VN"/>
        </w:rPr>
      </w:pPr>
      <w:r>
        <w:rPr>
          <w:rStyle w:val="Strong"/>
          <w:b w:val="0"/>
          <w:bCs w:val="0"/>
        </w:rPr>
        <w:t>Kết nối lập trình viên</w:t>
      </w:r>
      <w:r>
        <w:t>: cung cấp thông tin mã CSS, màu, font… giúp quá trình chuyển đổi từ thiết kế sang lập trình dễ dàng hơn.</w:t>
      </w:r>
    </w:p>
    <w:p w14:paraId="2267F6C1" w14:textId="77777777" w:rsidR="00B034F3" w:rsidRDefault="00000000" w:rsidP="004F216D">
      <w:pPr>
        <w:pStyle w:val="Heading3"/>
        <w:spacing w:line="360" w:lineRule="auto"/>
      </w:pPr>
      <w:bookmarkStart w:id="15" w:name="_Toc216426712"/>
      <w:r>
        <w:t>Ưu điểm</w:t>
      </w:r>
      <w:bookmarkEnd w:id="15"/>
    </w:p>
    <w:p w14:paraId="0971FD25" w14:textId="3894783E" w:rsidR="00B034F3" w:rsidRDefault="008F7865" w:rsidP="004F216D">
      <w:pPr>
        <w:spacing w:line="360" w:lineRule="auto"/>
        <w:ind w:firstLine="360"/>
      </w:pPr>
      <w:r>
        <w:t>Cộng tác thời gian thực:</w:t>
      </w:r>
    </w:p>
    <w:p w14:paraId="623851D5" w14:textId="5845F9D4" w:rsidR="008F7865" w:rsidRDefault="008F7865" w:rsidP="004F216D">
      <w:pPr>
        <w:pStyle w:val="ListParagraph"/>
        <w:numPr>
          <w:ilvl w:val="0"/>
          <w:numId w:val="2"/>
        </w:numPr>
        <w:spacing w:line="360" w:lineRule="auto"/>
      </w:pPr>
      <w:r w:rsidRPr="008F7865">
        <w:t xml:space="preserve">Figma cho phép người dùng thiết kế, phát triển và chia sẻ các </w:t>
      </w:r>
      <w:r w:rsidRPr="008F7865">
        <w:tab/>
        <w:t>thiết kế của họ trên nhiều thiết bị và định dạng khác nhau mà không cần phải cài đặt phần mềm đồ họa trên máy tính của mình. Mọi thay đổi trên file thiết kế sẽ được cập nhật ngay lập tức, bạn cũng có thể xem lại lịch sử chỉnh sửa một các dễ dàng.</w:t>
      </w:r>
    </w:p>
    <w:p w14:paraId="567556BD" w14:textId="7012362A" w:rsidR="008F7865" w:rsidRDefault="008F7865" w:rsidP="004F216D">
      <w:pPr>
        <w:pStyle w:val="ListParagraph"/>
        <w:numPr>
          <w:ilvl w:val="0"/>
          <w:numId w:val="2"/>
        </w:numPr>
        <w:spacing w:line="360" w:lineRule="auto"/>
      </w:pPr>
      <w:r w:rsidRPr="008F7865">
        <w:t xml:space="preserve">Figma cho phép người dùng thiết kế, phát triển và chia sẻ các </w:t>
      </w:r>
      <w:r w:rsidRPr="008F7865">
        <w:tab/>
        <w:t xml:space="preserve">thiết kế của họ trên nhiều thiết bị và định dạng khác nhau mà </w:t>
      </w:r>
      <w:r w:rsidRPr="008F7865">
        <w:tab/>
        <w:t xml:space="preserve">không cần </w:t>
      </w:r>
      <w:r w:rsidRPr="008F7865">
        <w:tab/>
        <w:t xml:space="preserve">phải cài đặt phần mềm đồ họa trên máy tính của mình. Mọi thay đổi trên </w:t>
      </w:r>
      <w:r w:rsidRPr="008F7865">
        <w:tab/>
        <w:t>file thiết kế sẽ được cập nhật ngay lập tức, bạn cũng có thể xem lại lịch sử chỉnh sửa một các dễ dàng.</w:t>
      </w:r>
    </w:p>
    <w:p w14:paraId="75091C4D" w14:textId="104EC082" w:rsidR="00B034F3" w:rsidRPr="008F7865" w:rsidRDefault="008F7865" w:rsidP="004F216D">
      <w:pPr>
        <w:pStyle w:val="ListParagraph"/>
        <w:numPr>
          <w:ilvl w:val="0"/>
          <w:numId w:val="2"/>
        </w:numPr>
        <w:spacing w:line="360" w:lineRule="auto"/>
      </w:pPr>
      <w:r w:rsidRPr="008F7865">
        <w:lastRenderedPageBreak/>
        <w:t xml:space="preserve">Thêm nữa, khi có một người dùng truy cập vào phần mềm, Figma sẽ hiển thị avatar của người đó, chỉ cần bạn click vào thì lập tức sẽ chuyển đến vị trí người dùng đó đang làm việc. Tính năng này cực hữu ích giúp nhà quản lý </w:t>
      </w:r>
      <w:r w:rsidRPr="008F7865">
        <w:tab/>
        <w:t>nắm bắt được tiến độ công việc của các thành viên trong team.</w:t>
      </w:r>
      <w:r>
        <w:tab/>
      </w:r>
    </w:p>
    <w:p w14:paraId="17304669" w14:textId="4B018078" w:rsidR="00B034F3" w:rsidRDefault="008F7865" w:rsidP="004F216D">
      <w:pPr>
        <w:spacing w:line="360" w:lineRule="auto"/>
        <w:ind w:firstLine="360"/>
      </w:pPr>
      <w:r>
        <w:t>Hỗ trợ lưu trữ đám mây:</w:t>
      </w:r>
    </w:p>
    <w:p w14:paraId="247182B6" w14:textId="77777777" w:rsidR="008F7865" w:rsidRPr="008F7865" w:rsidRDefault="008F7865" w:rsidP="004F216D">
      <w:pPr>
        <w:pStyle w:val="ListParagraph"/>
        <w:numPr>
          <w:ilvl w:val="0"/>
          <w:numId w:val="2"/>
        </w:numPr>
        <w:spacing w:line="360" w:lineRule="auto"/>
        <w:rPr>
          <w:rFonts w:cs="Verdana"/>
          <w:color w:val="222222"/>
          <w:szCs w:val="18"/>
        </w:rPr>
      </w:pPr>
      <w:r w:rsidRPr="008F7865">
        <w:t xml:space="preserve">Figma là một ứng dụng dựa trên đám mây, cho phép tất cả các dữ liệu thiết kế được lưu trữ an toàn trên internet. Điều này không chỉ giúp bảo vệ dữ liệu khỏi mất mát do sự cố phần cứng mà còn cho phép truy cập và chia sẻ dễ </w:t>
      </w:r>
      <w:r w:rsidRPr="008F7865">
        <w:tab/>
        <w:t>dàng từ bất kỳ địa điểm nào có kết nối internet. Người dùng có thể làm việc trên các dự án của mình mà không cần lo lắng về việc sao lưu dữ liệu thường xuyên hay hết dung lượng lưu trữ trên thiết bị cá nhân.</w:t>
      </w:r>
      <w:r>
        <w:tab/>
      </w:r>
      <w:r>
        <w:tab/>
      </w:r>
    </w:p>
    <w:p w14:paraId="41A4561F" w14:textId="0757839D" w:rsidR="00B034F3" w:rsidRDefault="008F7865" w:rsidP="004F216D">
      <w:pPr>
        <w:spacing w:line="360" w:lineRule="auto"/>
        <w:ind w:firstLine="360"/>
      </w:pPr>
      <w:r>
        <w:t>Khả năng tương thích cao:</w:t>
      </w:r>
    </w:p>
    <w:p w14:paraId="6AEA187D" w14:textId="77777777" w:rsidR="00EC098E" w:rsidRDefault="00EC098E" w:rsidP="004F216D">
      <w:pPr>
        <w:pStyle w:val="ListParagraph"/>
        <w:numPr>
          <w:ilvl w:val="0"/>
          <w:numId w:val="2"/>
        </w:numPr>
        <w:spacing w:line="360" w:lineRule="auto"/>
        <w:rPr>
          <w:rFonts w:cs="Verdana"/>
          <w:color w:val="222222"/>
          <w:szCs w:val="18"/>
        </w:rPr>
      </w:pPr>
      <w:r w:rsidRPr="00EC098E">
        <w:rPr>
          <w:rFonts w:cs="Verdana"/>
          <w:color w:val="222222"/>
          <w:szCs w:val="18"/>
        </w:rPr>
        <w:t>Figma hoạt động trực tiếp trên trình duyệt mà không cần cài đặt app, cho phép người dùng truy cập và làm việc từ bất kỳ đâu chỉ với kết nối internet. Điều này giúp tiết kiệm thời gian và không gian lưu trữ trên thiết bị.</w:t>
      </w:r>
    </w:p>
    <w:p w14:paraId="5888B528" w14:textId="37A6FBAA" w:rsidR="00B034F3" w:rsidRPr="00EC098E" w:rsidRDefault="00EC098E" w:rsidP="004F216D">
      <w:pPr>
        <w:pStyle w:val="ListParagraph"/>
        <w:numPr>
          <w:ilvl w:val="0"/>
          <w:numId w:val="2"/>
        </w:numPr>
        <w:spacing w:line="360" w:lineRule="auto"/>
        <w:rPr>
          <w:rFonts w:cs="Verdana"/>
          <w:color w:val="222222"/>
          <w:szCs w:val="18"/>
        </w:rPr>
      </w:pPr>
      <w:r w:rsidRPr="00EC098E">
        <w:t>Ngoài ra Figma có cả bản thiết kế App cho Desktops có thể hoạt động hiệu quả trên mọi nền tảng từ Windows, MacOS cho đến Linux hay Chromebooks. Tất cả người dùng có thể thao tác, chỉnh sửa file Figma dễ dàng bằng bất cứ hệ điều hành nào. Bên cạnh đó, Figma còn cung cấp các phiên bản trên điện thoại, cho phép người dùng theo dõi các dự án của mình ở bất kỳ đâu.</w:t>
      </w:r>
      <w:r>
        <w:tab/>
      </w:r>
    </w:p>
    <w:p w14:paraId="3C0B5FE1" w14:textId="750D37DA" w:rsidR="00B034F3" w:rsidRDefault="00EC098E" w:rsidP="004F216D">
      <w:pPr>
        <w:spacing w:line="360" w:lineRule="auto"/>
        <w:ind w:firstLine="360"/>
      </w:pPr>
      <w:r>
        <w:t>Thiết kế Reponsive và tích hợp Prototype:</w:t>
      </w:r>
    </w:p>
    <w:p w14:paraId="4276F780" w14:textId="60D89E91" w:rsidR="00EC098E" w:rsidRDefault="00EC098E" w:rsidP="004F216D">
      <w:pPr>
        <w:pStyle w:val="ListParagraph"/>
        <w:numPr>
          <w:ilvl w:val="0"/>
          <w:numId w:val="2"/>
        </w:numPr>
        <w:spacing w:line="360" w:lineRule="auto"/>
        <w:rPr>
          <w:rFonts w:cs="Verdana"/>
          <w:color w:val="222222"/>
          <w:szCs w:val="18"/>
        </w:rPr>
      </w:pPr>
      <w:r w:rsidRPr="00EC098E">
        <w:rPr>
          <w:rFonts w:cs="Verdana"/>
          <w:color w:val="222222"/>
          <w:szCs w:val="18"/>
        </w:rPr>
        <w:t xml:space="preserve">Với hỗ trợ thiết kế Responsive từ Figma, cho phép thiết kế của bạn tự động điều chỉnh phù hợp với các kích cỡ màn hình khác nhau. Ngoài ra, Figma </w:t>
      </w:r>
      <w:r w:rsidRPr="00EC098E">
        <w:rPr>
          <w:rFonts w:cs="Verdana"/>
          <w:color w:val="222222"/>
          <w:szCs w:val="18"/>
        </w:rPr>
        <w:tab/>
        <w:t>còn cho phép thêm các yếu tố tương tác như cuộn trang, di chuột (hovering), và nhấp chuột, giúp thiết kế trở nên sống động và thực tế hơn.</w:t>
      </w:r>
    </w:p>
    <w:p w14:paraId="458C3158" w14:textId="77777777" w:rsidR="00EC098E" w:rsidRDefault="00EC098E" w:rsidP="004F216D">
      <w:pPr>
        <w:pStyle w:val="ListParagraph"/>
        <w:numPr>
          <w:ilvl w:val="0"/>
          <w:numId w:val="2"/>
        </w:numPr>
        <w:spacing w:line="360" w:lineRule="auto"/>
        <w:rPr>
          <w:rFonts w:cs="Verdana"/>
          <w:color w:val="222222"/>
          <w:szCs w:val="18"/>
        </w:rPr>
      </w:pPr>
      <w:r w:rsidRPr="00EC098E">
        <w:rPr>
          <w:rFonts w:cs="Verdana"/>
          <w:color w:val="222222"/>
          <w:szCs w:val="18"/>
        </w:rPr>
        <w:t>Prototype là một bản mô phỏng cho sản phẩm thiết kế giúp người dùng hình dung ra được cách sản phẩm sẽ hoạt động khi hoàn thành. Thông thường, người ta sẽ thông qua một ứng dụng từ bên thứ ba để dựng Prototype, nhưng với</w:t>
      </w:r>
      <w:r>
        <w:rPr>
          <w:rFonts w:cs="Verdana"/>
          <w:color w:val="222222"/>
          <w:szCs w:val="18"/>
        </w:rPr>
        <w:t xml:space="preserve"> </w:t>
      </w:r>
      <w:r w:rsidRPr="00EC098E">
        <w:rPr>
          <w:rFonts w:cs="Verdana"/>
          <w:color w:val="222222"/>
          <w:szCs w:val="18"/>
        </w:rPr>
        <w:t>Figma bạn hoàn toàn có thể thao tác trực tiếp trên đây cực tiện lợi và nhanh chóng.</w:t>
      </w:r>
    </w:p>
    <w:p w14:paraId="662669FD" w14:textId="7419087C" w:rsidR="00B034F3" w:rsidRDefault="00EC098E" w:rsidP="004F216D">
      <w:pPr>
        <w:spacing w:line="360" w:lineRule="auto"/>
        <w:ind w:firstLine="360"/>
      </w:pPr>
      <w:r>
        <w:t>Feedback thuận tiện:</w:t>
      </w:r>
    </w:p>
    <w:p w14:paraId="6ABD0F69" w14:textId="5A29B7DE" w:rsidR="00B034F3" w:rsidRDefault="00EC098E" w:rsidP="004F216D">
      <w:pPr>
        <w:pStyle w:val="ListParagraph"/>
        <w:numPr>
          <w:ilvl w:val="0"/>
          <w:numId w:val="2"/>
        </w:numPr>
        <w:spacing w:line="360" w:lineRule="auto"/>
        <w:rPr>
          <w:rFonts w:cs="Verdana"/>
          <w:color w:val="222222"/>
          <w:szCs w:val="18"/>
        </w:rPr>
      </w:pPr>
      <w:r w:rsidRPr="00EC098E">
        <w:rPr>
          <w:rFonts w:cs="Verdana"/>
          <w:color w:val="222222"/>
          <w:szCs w:val="18"/>
        </w:rPr>
        <w:lastRenderedPageBreak/>
        <w:t>Figma cho phép người dùng feedback trực tiếp trên file, các feedback này có thể theo dõi qua Email. Nhờ tính năng này bạn có thể thảo luận với team hoặc chỉnh sửa file trực tiếp khi đang họp, nhờ vậy bạn sẽ tiết kiệm được thời gian và làm việc nhóm hiệu quả hơn rất nhiều.</w:t>
      </w:r>
    </w:p>
    <w:p w14:paraId="72051CB0" w14:textId="4067F022" w:rsidR="00B034F3" w:rsidRDefault="00EC098E" w:rsidP="004F216D">
      <w:pPr>
        <w:spacing w:line="360" w:lineRule="auto"/>
        <w:ind w:firstLine="360"/>
      </w:pPr>
      <w:r>
        <w:t>Kho Plugin và Template khổng lồ:</w:t>
      </w:r>
    </w:p>
    <w:p w14:paraId="492A7B35" w14:textId="5D7BB98A" w:rsidR="00B034F3" w:rsidRPr="00EC098E" w:rsidRDefault="00EC098E" w:rsidP="004F216D">
      <w:pPr>
        <w:pStyle w:val="ListParagraph"/>
        <w:numPr>
          <w:ilvl w:val="0"/>
          <w:numId w:val="2"/>
        </w:numPr>
        <w:spacing w:line="360" w:lineRule="auto"/>
        <w:rPr>
          <w:rFonts w:cs="Verdana"/>
          <w:color w:val="222222"/>
          <w:szCs w:val="18"/>
        </w:rPr>
      </w:pPr>
      <w:r w:rsidRPr="00EC098E">
        <w:rPr>
          <w:rFonts w:cs="Verdana"/>
          <w:color w:val="222222"/>
          <w:szCs w:val="18"/>
        </w:rPr>
        <w:t>Figma cung cấp thư viện plugin rất lớn, hỗ trợ tự động hoá và mở rộng khả năng thiết kế. Các plugin phổ biến có thể kể đến như:</w:t>
      </w:r>
      <w:r w:rsidRPr="00EC098E">
        <w:rPr>
          <w:rFonts w:eastAsia="SimSun"/>
        </w:rPr>
        <w:tab/>
      </w:r>
      <w:r w:rsidRPr="00EC098E">
        <w:rPr>
          <w:i/>
        </w:rPr>
        <w:t xml:space="preserve"> </w:t>
      </w:r>
    </w:p>
    <w:p w14:paraId="7DC5700D" w14:textId="77777777" w:rsidR="00B034F3" w:rsidRDefault="00000000" w:rsidP="004F216D">
      <w:pPr>
        <w:pStyle w:val="ListParagraph"/>
        <w:numPr>
          <w:ilvl w:val="0"/>
          <w:numId w:val="3"/>
        </w:numPr>
        <w:spacing w:line="360" w:lineRule="auto"/>
      </w:pPr>
      <w:r>
        <w:rPr>
          <w:rStyle w:val="Strong"/>
          <w:rFonts w:eastAsia="SimSun"/>
          <w:b w:val="0"/>
          <w:bCs w:val="0"/>
        </w:rPr>
        <w:t>Iconify:</w:t>
      </w:r>
      <w:r>
        <w:rPr>
          <w:rFonts w:eastAsia="SimSun"/>
        </w:rPr>
        <w:t xml:space="preserve"> cung cấp hàng nghìn biểu tượng vector miễn phí</w:t>
      </w:r>
      <w:r>
        <w:rPr>
          <w:rFonts w:eastAsia="SimSun"/>
        </w:rPr>
        <w:tab/>
      </w:r>
      <w:r>
        <w:t>.</w:t>
      </w:r>
    </w:p>
    <w:p w14:paraId="1A688DB9" w14:textId="77777777" w:rsidR="00B034F3" w:rsidRDefault="00000000" w:rsidP="004F216D">
      <w:pPr>
        <w:pStyle w:val="ListParagraph"/>
        <w:numPr>
          <w:ilvl w:val="0"/>
          <w:numId w:val="3"/>
        </w:numPr>
        <w:spacing w:line="360" w:lineRule="auto"/>
        <w:rPr>
          <w:i/>
          <w:lang w:val="vi-VN"/>
        </w:rPr>
      </w:pPr>
      <w:r>
        <w:rPr>
          <w:rStyle w:val="Strong"/>
          <w:rFonts w:eastAsia="SimSun"/>
          <w:b w:val="0"/>
          <w:bCs w:val="0"/>
        </w:rPr>
        <w:t>Figmotion:</w:t>
      </w:r>
      <w:r>
        <w:rPr>
          <w:rFonts w:eastAsia="SimSun"/>
        </w:rPr>
        <w:t xml:space="preserve"> giúp tạo hiệu ứng chuyển động và animation trực tiếp trong Figma</w:t>
      </w:r>
      <w:r>
        <w:t>.</w:t>
      </w:r>
    </w:p>
    <w:p w14:paraId="3811B45F" w14:textId="77777777" w:rsidR="00B034F3" w:rsidRDefault="00000000" w:rsidP="004F216D">
      <w:pPr>
        <w:pStyle w:val="ListParagraph"/>
        <w:numPr>
          <w:ilvl w:val="0"/>
          <w:numId w:val="3"/>
        </w:numPr>
        <w:spacing w:line="360" w:lineRule="auto"/>
        <w:rPr>
          <w:i/>
          <w:lang w:val="vi-VN"/>
        </w:rPr>
      </w:pPr>
      <w:r>
        <w:rPr>
          <w:rStyle w:val="Strong"/>
          <w:rFonts w:eastAsia="SimSun"/>
          <w:b w:val="0"/>
          <w:bCs w:val="0"/>
        </w:rPr>
        <w:t>Lorem Ipsum:</w:t>
      </w:r>
      <w:r>
        <w:rPr>
          <w:rFonts w:eastAsia="SimSun"/>
        </w:rPr>
        <w:t xml:space="preserve"> tự động tạo văn bản mẫu để điền vào giao diện.</w:t>
      </w:r>
    </w:p>
    <w:p w14:paraId="66F7FECD" w14:textId="6C406C67" w:rsidR="00EC098E" w:rsidRPr="00EC098E" w:rsidRDefault="00000000" w:rsidP="004F216D">
      <w:pPr>
        <w:pStyle w:val="ListParagraph"/>
        <w:numPr>
          <w:ilvl w:val="0"/>
          <w:numId w:val="3"/>
        </w:numPr>
        <w:spacing w:line="360" w:lineRule="auto"/>
        <w:rPr>
          <w:color w:val="222222"/>
        </w:rPr>
      </w:pPr>
      <w:r>
        <w:rPr>
          <w:rStyle w:val="Strong"/>
          <w:rFonts w:eastAsia="SimSun"/>
          <w:b w:val="0"/>
          <w:bCs w:val="0"/>
        </w:rPr>
        <w:t>Color Palettes / Image Palette:</w:t>
      </w:r>
      <w:r>
        <w:rPr>
          <w:rFonts w:eastAsia="SimSun"/>
        </w:rPr>
        <w:t xml:space="preserve"> hỗ trợ chọn và trích xuất bảng màu chuyên nghiệp</w:t>
      </w:r>
      <w:r>
        <w:t>.</w:t>
      </w:r>
    </w:p>
    <w:p w14:paraId="67D508CE" w14:textId="57C7A485" w:rsidR="00EC098E" w:rsidRPr="00EC098E" w:rsidRDefault="00EC098E" w:rsidP="004F216D">
      <w:pPr>
        <w:pStyle w:val="ListParagraph"/>
        <w:numPr>
          <w:ilvl w:val="0"/>
          <w:numId w:val="2"/>
        </w:numPr>
        <w:spacing w:line="360" w:lineRule="auto"/>
        <w:rPr>
          <w:rFonts w:cs="Verdana"/>
          <w:color w:val="222222"/>
          <w:szCs w:val="18"/>
        </w:rPr>
      </w:pPr>
      <w:r w:rsidRPr="00EC098E">
        <w:rPr>
          <w:rFonts w:eastAsia="SimSun"/>
        </w:rPr>
        <w:t>Cộng đồng thiết kế sử dụng Figma rất lớn và đang phát triển, với hàng loạt plugin, template và widget được tạo ra và chia sẻ bởi cộng đồng. Điều này giúp người dùng dễ dàng tìm thấy các tài nguyên và học hỏi từ các thiết kế của người khác.</w:t>
      </w:r>
      <w:r w:rsidRPr="00EC098E">
        <w:rPr>
          <w:rFonts w:eastAsia="SimSun"/>
        </w:rPr>
        <w:tab/>
      </w:r>
      <w:r w:rsidRPr="00EC098E">
        <w:rPr>
          <w:i/>
        </w:rPr>
        <w:t xml:space="preserve"> </w:t>
      </w:r>
    </w:p>
    <w:p w14:paraId="46431135" w14:textId="5ACDCEFA" w:rsidR="00EC098E" w:rsidRPr="002F2193" w:rsidRDefault="00EC098E" w:rsidP="004F216D">
      <w:pPr>
        <w:pStyle w:val="ListParagraph"/>
        <w:numPr>
          <w:ilvl w:val="0"/>
          <w:numId w:val="2"/>
        </w:numPr>
        <w:spacing w:line="360" w:lineRule="auto"/>
        <w:rPr>
          <w:rFonts w:cs="Verdana"/>
          <w:color w:val="222222"/>
          <w:szCs w:val="18"/>
        </w:rPr>
      </w:pPr>
      <w:r w:rsidRPr="00EC098E">
        <w:rPr>
          <w:rFonts w:cs="Verdana"/>
          <w:color w:val="222222"/>
          <w:szCs w:val="18"/>
        </w:rPr>
        <w:t>Với kho tài nguyên khổng lồ này sẽ giúp người dùng xử lý các thiết kế nhanh chóng và quản lý màu sắc, hình ảnh dễ dàng hơn bao giờ hết.</w:t>
      </w:r>
    </w:p>
    <w:p w14:paraId="359C15AE" w14:textId="5EBE549C" w:rsidR="00B034F3" w:rsidRPr="002F2193" w:rsidRDefault="00000000" w:rsidP="004F216D">
      <w:pPr>
        <w:pStyle w:val="ListParagraph"/>
        <w:numPr>
          <w:ilvl w:val="0"/>
          <w:numId w:val="2"/>
        </w:numPr>
        <w:spacing w:line="360" w:lineRule="auto"/>
      </w:pPr>
      <w:r>
        <w:t>Xuất file ảnh chất lượng cao ở nhiều định dạng:</w:t>
      </w:r>
      <w:r w:rsidR="002F2193">
        <w:rPr>
          <w:lang w:val="vi-VN"/>
        </w:rPr>
        <w:t xml:space="preserve"> </w:t>
      </w:r>
      <w:r w:rsidRPr="002F2193">
        <w:rPr>
          <w:rFonts w:cs="Verdana"/>
          <w:color w:val="222222"/>
          <w:szCs w:val="18"/>
        </w:rPr>
        <w:t>Figma cho phép xuất file ảnh ở nhiều định dạng khác nhau và vẫn đảm bảo chất lượng hình ảnh sắc nét</w:t>
      </w:r>
      <w:r w:rsidR="002F2193">
        <w:rPr>
          <w:rFonts w:cs="Verdana"/>
          <w:color w:val="222222"/>
          <w:szCs w:val="18"/>
          <w:lang w:val="vi-VN"/>
        </w:rPr>
        <w:t xml:space="preserve"> </w:t>
      </w:r>
      <w:r w:rsidRPr="002F2193">
        <w:rPr>
          <w:rFonts w:cs="Verdana"/>
          <w:color w:val="222222"/>
          <w:szCs w:val="18"/>
        </w:rPr>
        <w:t>với</w:t>
      </w:r>
      <w:r w:rsidR="002F2193">
        <w:rPr>
          <w:rFonts w:cs="Verdana"/>
          <w:color w:val="222222"/>
          <w:szCs w:val="18"/>
          <w:lang w:val="vi-VN"/>
        </w:rPr>
        <w:t xml:space="preserve"> các</w:t>
      </w:r>
      <w:r w:rsidRPr="002F2193">
        <w:rPr>
          <w:rFonts w:cs="Verdana"/>
          <w:color w:val="222222"/>
          <w:szCs w:val="18"/>
        </w:rPr>
        <w:t xml:space="preserve"> định dạng PNG, SVG, JPG và </w:t>
      </w:r>
      <w:r w:rsidR="002F2193">
        <w:rPr>
          <w:rFonts w:cs="Verdana"/>
          <w:color w:val="222222"/>
          <w:szCs w:val="18"/>
        </w:rPr>
        <w:t>PDF</w:t>
      </w:r>
      <w:r w:rsidR="002F2193">
        <w:rPr>
          <w:rFonts w:cs="Verdana"/>
          <w:color w:val="222222"/>
          <w:szCs w:val="18"/>
          <w:lang w:val="vi-VN"/>
        </w:rPr>
        <w:t>.</w:t>
      </w:r>
    </w:p>
    <w:p w14:paraId="3DBD66E0" w14:textId="75EF838A" w:rsidR="00B034F3" w:rsidRPr="002F2193" w:rsidRDefault="00000000" w:rsidP="004F216D">
      <w:pPr>
        <w:pStyle w:val="ListParagraph"/>
        <w:numPr>
          <w:ilvl w:val="0"/>
          <w:numId w:val="2"/>
        </w:numPr>
        <w:spacing w:line="360" w:lineRule="auto"/>
      </w:pPr>
      <w:r>
        <w:t xml:space="preserve">Thiết kế nhiều layout trong một sản </w:t>
      </w:r>
      <w:r w:rsidR="002F2193">
        <w:t>phẩm</w:t>
      </w:r>
      <w:r w:rsidRPr="002F2193">
        <w:rPr>
          <w:rFonts w:eastAsia="sans-serif"/>
          <w:color w:val="2D3648"/>
          <w:shd w:val="clear" w:color="auto" w:fill="FFFFFF"/>
        </w:rPr>
        <w:t>.</w:t>
      </w:r>
    </w:p>
    <w:p w14:paraId="26207E03" w14:textId="77777777" w:rsidR="00B034F3" w:rsidRDefault="00000000" w:rsidP="004F216D">
      <w:pPr>
        <w:pStyle w:val="Heading3"/>
        <w:spacing w:line="360" w:lineRule="auto"/>
      </w:pPr>
      <w:bookmarkStart w:id="16" w:name="_Toc216426713"/>
      <w:r>
        <w:t>Nhược điểm</w:t>
      </w:r>
      <w:bookmarkEnd w:id="16"/>
    </w:p>
    <w:p w14:paraId="478EFC60" w14:textId="18332CB5" w:rsidR="00B034F3" w:rsidRDefault="00EC098E" w:rsidP="004F216D">
      <w:pPr>
        <w:spacing w:line="360" w:lineRule="auto"/>
        <w:ind w:firstLine="360"/>
      </w:pPr>
      <w:r>
        <w:t>Phụ thuộc vào kết nối internet:</w:t>
      </w:r>
    </w:p>
    <w:p w14:paraId="44BE40B2" w14:textId="3195578B" w:rsidR="00EC098E" w:rsidRDefault="00EC098E" w:rsidP="004F216D">
      <w:pPr>
        <w:pStyle w:val="ListParagraph"/>
        <w:numPr>
          <w:ilvl w:val="0"/>
          <w:numId w:val="2"/>
        </w:numPr>
        <w:spacing w:line="360" w:lineRule="auto"/>
      </w:pPr>
      <w:r w:rsidRPr="00EC098E">
        <w:t>Do Figma hoạt động chủ yếu trên nền web-based (trực tuyến), người dùng cần có kết nối Internet ổn định để làm việc.</w:t>
      </w:r>
    </w:p>
    <w:p w14:paraId="0A5F0B31" w14:textId="70D2800A" w:rsidR="00EC098E" w:rsidRDefault="00EC098E" w:rsidP="004F216D">
      <w:pPr>
        <w:pStyle w:val="ListParagraph"/>
        <w:numPr>
          <w:ilvl w:val="0"/>
          <w:numId w:val="2"/>
        </w:numPr>
        <w:spacing w:line="360" w:lineRule="auto"/>
      </w:pPr>
      <w:r w:rsidRPr="00EC098E">
        <w:t>Khi mạng yếu, mất kết nối hoặc độ trễ cao, các thao tác chỉnh sửa và đồng bộ sẽ bị gián đoạn, dẫn đến giảm hiệu suất làm việc.</w:t>
      </w:r>
    </w:p>
    <w:p w14:paraId="5374CD0F" w14:textId="74419ED8" w:rsidR="00B034F3" w:rsidRPr="00EC098E" w:rsidRDefault="00EC098E" w:rsidP="004F216D">
      <w:pPr>
        <w:pStyle w:val="ListParagraph"/>
        <w:numPr>
          <w:ilvl w:val="0"/>
          <w:numId w:val="2"/>
        </w:numPr>
        <w:spacing w:line="360" w:lineRule="auto"/>
      </w:pPr>
      <w:r w:rsidRPr="00EC098E">
        <w:lastRenderedPageBreak/>
        <w:t>Mặc dù Figma có chế độ Offline Mode, nhưng tính năng này còn hạn chế: chỉ cho phép chỉnh sửa tạm thời, không hỗ trợ cộng tác nhóm và cần đồng bộ lại thủ công khi có Internet.</w:t>
      </w:r>
      <w:r>
        <w:tab/>
      </w:r>
    </w:p>
    <w:p w14:paraId="42EB9EA7" w14:textId="7D609DEA" w:rsidR="00B034F3" w:rsidRDefault="00EC098E" w:rsidP="004F216D">
      <w:pPr>
        <w:spacing w:line="360" w:lineRule="auto"/>
        <w:ind w:firstLine="360"/>
      </w:pPr>
      <w:r>
        <w:t>Giới hạn hiệu suất với dự án lớn:</w:t>
      </w:r>
    </w:p>
    <w:p w14:paraId="2DBD9356" w14:textId="77155056" w:rsidR="00EC098E" w:rsidRDefault="00EC098E" w:rsidP="004F216D">
      <w:pPr>
        <w:pStyle w:val="ListParagraph"/>
        <w:numPr>
          <w:ilvl w:val="0"/>
          <w:numId w:val="2"/>
        </w:numPr>
        <w:spacing w:line="360" w:lineRule="auto"/>
      </w:pPr>
      <w:r w:rsidRPr="00EC098E">
        <w:t>Khi làm việc với file thiết kế có quy mô lớn (chứa nhiều trang, hình ảnh chất lượng cao hoặc nhiều hiệu ứng phức tạp), Figma có thể gặp tình trạng:</w:t>
      </w:r>
    </w:p>
    <w:p w14:paraId="76634AEF" w14:textId="77777777" w:rsidR="00B034F3" w:rsidRDefault="00000000" w:rsidP="004F216D">
      <w:pPr>
        <w:pStyle w:val="ListParagraph"/>
        <w:numPr>
          <w:ilvl w:val="0"/>
          <w:numId w:val="3"/>
        </w:numPr>
        <w:spacing w:line="360" w:lineRule="auto"/>
      </w:pPr>
      <w:r>
        <w:rPr>
          <w:rFonts w:eastAsia="SimSun"/>
        </w:rPr>
        <w:t>Giật lag khi di chuyển khung làm việc,</w:t>
      </w:r>
    </w:p>
    <w:p w14:paraId="5A3E9880" w14:textId="77777777" w:rsidR="00B034F3" w:rsidRDefault="00000000" w:rsidP="004F216D">
      <w:pPr>
        <w:pStyle w:val="ListParagraph"/>
        <w:numPr>
          <w:ilvl w:val="0"/>
          <w:numId w:val="3"/>
        </w:numPr>
        <w:spacing w:line="360" w:lineRule="auto"/>
        <w:rPr>
          <w:iCs/>
          <w:lang w:val="vi-VN"/>
        </w:rPr>
      </w:pPr>
      <w:r>
        <w:rPr>
          <w:iCs/>
        </w:rPr>
        <w:t>Tải chậm các component hoặc hình ảnh,</w:t>
      </w:r>
    </w:p>
    <w:p w14:paraId="2E6D5313" w14:textId="77777777" w:rsidR="00B034F3" w:rsidRDefault="00000000" w:rsidP="004F216D">
      <w:pPr>
        <w:pStyle w:val="ListParagraph"/>
        <w:numPr>
          <w:ilvl w:val="0"/>
          <w:numId w:val="3"/>
        </w:numPr>
        <w:spacing w:line="360" w:lineRule="auto"/>
        <w:rPr>
          <w:iCs/>
          <w:lang w:val="vi-VN"/>
        </w:rPr>
      </w:pPr>
      <w:r>
        <w:rPr>
          <w:iCs/>
        </w:rPr>
        <w:t>Tốn tài nguyên CPU và RAM, đặc biệt trên máy cấu hình yếu.</w:t>
      </w:r>
    </w:p>
    <w:p w14:paraId="3B99EC28" w14:textId="37309BC0" w:rsidR="00EC098E" w:rsidRDefault="00EC098E" w:rsidP="004F216D">
      <w:pPr>
        <w:pStyle w:val="ListParagraph"/>
        <w:numPr>
          <w:ilvl w:val="0"/>
          <w:numId w:val="2"/>
        </w:numPr>
        <w:spacing w:line="360" w:lineRule="auto"/>
      </w:pPr>
      <w:r w:rsidRPr="00EC098E">
        <w:t>Điều này xảy ra vì Figma render (vẽ đồ họa) bằng trình duyệt web, nên hiệu năng phụ thuộc vào trình duyệt và phần cứng máy tính của người dùng.</w:t>
      </w:r>
    </w:p>
    <w:p w14:paraId="56C8B4D9" w14:textId="02E9FCFE" w:rsidR="00B034F3" w:rsidRDefault="00EC098E" w:rsidP="004F216D">
      <w:pPr>
        <w:spacing w:line="360" w:lineRule="auto"/>
        <w:ind w:firstLine="360"/>
      </w:pPr>
      <w:r>
        <w:t>Một số tính năng nâng cao chỉ có ở phiên bản trả phí:</w:t>
      </w:r>
    </w:p>
    <w:p w14:paraId="20BFD498" w14:textId="28538370" w:rsidR="00EC098E" w:rsidRDefault="00EC098E" w:rsidP="004F216D">
      <w:pPr>
        <w:pStyle w:val="ListParagraph"/>
        <w:numPr>
          <w:ilvl w:val="0"/>
          <w:numId w:val="2"/>
        </w:numPr>
        <w:spacing w:line="360" w:lineRule="auto"/>
      </w:pPr>
      <w:r w:rsidRPr="00EC098E">
        <w:t>Phiên bản miễn phí của Figma đủ mạnh cho người học hoặc dự án nhỏ, nhưng nhiều tính năng quan trọng bị giới hạn, ví dụ:</w:t>
      </w:r>
    </w:p>
    <w:p w14:paraId="53DB28F9" w14:textId="77777777" w:rsidR="00B034F3" w:rsidRDefault="00000000" w:rsidP="004F216D">
      <w:pPr>
        <w:pStyle w:val="ListParagraph"/>
        <w:numPr>
          <w:ilvl w:val="0"/>
          <w:numId w:val="3"/>
        </w:numPr>
        <w:spacing w:line="360" w:lineRule="auto"/>
        <w:rPr>
          <w:iCs/>
          <w:lang w:val="vi-VN"/>
        </w:rPr>
      </w:pPr>
      <w:r>
        <w:t xml:space="preserve">Không tạo được nhiều </w:t>
      </w:r>
      <w:r>
        <w:rPr>
          <w:rStyle w:val="Strong"/>
          <w:b w:val="0"/>
          <w:bCs w:val="0"/>
        </w:rPr>
        <w:t>Team Project</w:t>
      </w:r>
      <w:r>
        <w:t xml:space="preserve"> hoặc </w:t>
      </w:r>
      <w:r>
        <w:rPr>
          <w:rStyle w:val="Strong"/>
          <w:b w:val="0"/>
          <w:bCs w:val="0"/>
        </w:rPr>
        <w:t>Design Library dùng chung.</w:t>
      </w:r>
    </w:p>
    <w:p w14:paraId="19BFC03C" w14:textId="77777777" w:rsidR="00B034F3" w:rsidRDefault="00000000" w:rsidP="004F216D">
      <w:pPr>
        <w:pStyle w:val="ListParagraph"/>
        <w:numPr>
          <w:ilvl w:val="0"/>
          <w:numId w:val="3"/>
        </w:numPr>
        <w:spacing w:line="360" w:lineRule="auto"/>
        <w:rPr>
          <w:iCs/>
          <w:lang w:val="vi-VN"/>
        </w:rPr>
      </w:pPr>
      <w:r>
        <w:rPr>
          <w:iCs/>
        </w:rPr>
        <w:t>Không hỗ trợ đầy đủ cho các phiên bản cũ.</w:t>
      </w:r>
    </w:p>
    <w:p w14:paraId="6C3E8739" w14:textId="77777777" w:rsidR="00B034F3" w:rsidRDefault="00000000" w:rsidP="004F216D">
      <w:pPr>
        <w:pStyle w:val="ListParagraph"/>
        <w:numPr>
          <w:ilvl w:val="0"/>
          <w:numId w:val="3"/>
        </w:numPr>
        <w:spacing w:line="360" w:lineRule="auto"/>
        <w:rPr>
          <w:iCs/>
          <w:lang w:val="vi-VN"/>
        </w:rPr>
      </w:pPr>
      <w:r>
        <w:rPr>
          <w:iCs/>
        </w:rPr>
        <w:t>Giới hạn dung lượng lưu trữ và số lượng và sô lượng editor có thể tham gia cùng lúc.</w:t>
      </w:r>
    </w:p>
    <w:p w14:paraId="35D69636" w14:textId="77777777" w:rsidR="00B034F3" w:rsidRDefault="00000000" w:rsidP="004F216D">
      <w:pPr>
        <w:pStyle w:val="ListParagraph"/>
        <w:numPr>
          <w:ilvl w:val="0"/>
          <w:numId w:val="3"/>
        </w:numPr>
        <w:spacing w:line="360" w:lineRule="auto"/>
        <w:rPr>
          <w:iCs/>
          <w:lang w:val="vi-VN"/>
        </w:rPr>
      </w:pPr>
      <w:r>
        <w:rPr>
          <w:iCs/>
        </w:rPr>
        <w:t>Không có tính năng Advenced Prototyping hoặc Analytics trong bản free.</w:t>
      </w:r>
    </w:p>
    <w:p w14:paraId="044D5CE1" w14:textId="77777777" w:rsidR="00B034F3" w:rsidRDefault="00000000" w:rsidP="004F216D">
      <w:pPr>
        <w:pStyle w:val="ListParagraph"/>
        <w:numPr>
          <w:ilvl w:val="0"/>
          <w:numId w:val="2"/>
        </w:numPr>
        <w:spacing w:line="360" w:lineRule="auto"/>
      </w:pPr>
      <w:r>
        <w:t>Giới hạn khả năng làm việc offline và xuất file:</w:t>
      </w:r>
    </w:p>
    <w:p w14:paraId="7EFEDBD9" w14:textId="77777777" w:rsidR="00B034F3" w:rsidRDefault="00000000" w:rsidP="004F216D">
      <w:pPr>
        <w:pStyle w:val="ListParagraph"/>
        <w:numPr>
          <w:ilvl w:val="0"/>
          <w:numId w:val="3"/>
        </w:numPr>
        <w:spacing w:line="360" w:lineRule="auto"/>
        <w:rPr>
          <w:iCs/>
          <w:lang w:val="vi-VN"/>
        </w:rPr>
      </w:pPr>
      <w:r>
        <w:t xml:space="preserve">Không xuất được trực tiếp các định dạng </w:t>
      </w:r>
      <w:r>
        <w:rPr>
          <w:rStyle w:val="Strong"/>
          <w:b w:val="0"/>
          <w:bCs w:val="0"/>
        </w:rPr>
        <w:t>AI, PSD.</w:t>
      </w:r>
    </w:p>
    <w:p w14:paraId="12451E9A" w14:textId="77777777" w:rsidR="00B034F3" w:rsidRDefault="00000000" w:rsidP="004F216D">
      <w:pPr>
        <w:pStyle w:val="ListParagraph"/>
        <w:numPr>
          <w:ilvl w:val="0"/>
          <w:numId w:val="3"/>
        </w:numPr>
        <w:spacing w:line="360" w:lineRule="auto"/>
        <w:rPr>
          <w:iCs/>
          <w:lang w:val="vi-VN"/>
        </w:rPr>
      </w:pPr>
      <w:r>
        <w:t xml:space="preserve">Một số định dạng như </w:t>
      </w:r>
      <w:r>
        <w:rPr>
          <w:rStyle w:val="Strong"/>
          <w:b w:val="0"/>
          <w:bCs w:val="0"/>
        </w:rPr>
        <w:t>PDF nhiều trang</w:t>
      </w:r>
      <w:r>
        <w:t xml:space="preserve"> có thể bị lỗi căn lề hoặc font</w:t>
      </w:r>
      <w:r>
        <w:rPr>
          <w:iCs/>
        </w:rPr>
        <w:t>.</w:t>
      </w:r>
    </w:p>
    <w:p w14:paraId="00B3BCB6" w14:textId="77777777" w:rsidR="00B034F3" w:rsidRDefault="00000000" w:rsidP="004F216D">
      <w:pPr>
        <w:pStyle w:val="ListParagraph"/>
        <w:numPr>
          <w:ilvl w:val="0"/>
          <w:numId w:val="3"/>
        </w:numPr>
        <w:spacing w:line="360" w:lineRule="auto"/>
        <w:rPr>
          <w:iCs/>
          <w:lang w:val="vi-VN"/>
        </w:rPr>
      </w:pPr>
      <w:r>
        <w:t xml:space="preserve">Chế độ làm việc </w:t>
      </w:r>
      <w:r>
        <w:rPr>
          <w:rStyle w:val="Strong"/>
          <w:b w:val="0"/>
          <w:bCs w:val="0"/>
        </w:rPr>
        <w:t>Offline</w:t>
      </w:r>
      <w:r>
        <w:t xml:space="preserve"> chưa thực sự ổn định, đôi khi mất dữ liệu tạm thời.</w:t>
      </w:r>
    </w:p>
    <w:p w14:paraId="5D2B9F9D" w14:textId="34479E6B" w:rsidR="004A74A7" w:rsidRDefault="00000000" w:rsidP="004F216D">
      <w:pPr>
        <w:pStyle w:val="ListParagraph"/>
        <w:numPr>
          <w:ilvl w:val="0"/>
          <w:numId w:val="2"/>
        </w:numPr>
        <w:spacing w:line="360" w:lineRule="auto"/>
      </w:pPr>
      <w:r>
        <w:t>Hạn chế về công cụ chỉnh sửa ảnh và đồ họa vector nâng cao:</w:t>
      </w:r>
    </w:p>
    <w:p w14:paraId="1103CDEA" w14:textId="7AEDA273" w:rsidR="004A74A7" w:rsidRDefault="004A74A7" w:rsidP="004F216D">
      <w:pPr>
        <w:pStyle w:val="ListParagraph"/>
        <w:numPr>
          <w:ilvl w:val="0"/>
          <w:numId w:val="3"/>
        </w:numPr>
        <w:spacing w:line="360" w:lineRule="auto"/>
        <w:rPr>
          <w:iCs/>
          <w:lang w:val="vi-VN"/>
        </w:rPr>
      </w:pPr>
      <w:r>
        <w:t xml:space="preserve">Figma chủ yếu được tối ưu cho </w:t>
      </w:r>
      <w:r w:rsidRPr="004A74A7">
        <w:rPr>
          <w:rStyle w:val="Strong"/>
          <w:b w:val="0"/>
          <w:bCs w:val="0"/>
        </w:rPr>
        <w:t>thiết kế giao diện (UI)</w:t>
      </w:r>
      <w:r>
        <w:t xml:space="preserve">, chứ không phải </w:t>
      </w:r>
      <w:r w:rsidRPr="004A74A7">
        <w:rPr>
          <w:rStyle w:val="Strong"/>
          <w:b w:val="0"/>
          <w:bCs w:val="0"/>
        </w:rPr>
        <w:t>thiết kế đồ họa phức tạp</w:t>
      </w:r>
      <w:r>
        <w:t>.</w:t>
      </w:r>
    </w:p>
    <w:p w14:paraId="6021F012" w14:textId="0ECD2F8C" w:rsidR="004A74A7" w:rsidRPr="004A74A7" w:rsidRDefault="004A74A7" w:rsidP="004F216D">
      <w:pPr>
        <w:pStyle w:val="ListParagraph"/>
        <w:numPr>
          <w:ilvl w:val="0"/>
          <w:numId w:val="3"/>
        </w:numPr>
        <w:spacing w:line="360" w:lineRule="auto"/>
        <w:rPr>
          <w:iCs/>
          <w:lang w:val="vi-VN"/>
        </w:rPr>
      </w:pPr>
      <w:r>
        <w:t>Các thao tác như cắt ghép ảnh, hiệu chỉnh màu sắc chuyên sâu, hay blend hình đều bị giới hạn.</w:t>
      </w:r>
    </w:p>
    <w:p w14:paraId="69A0D45D" w14:textId="4FFCF1C6" w:rsidR="00B034F3" w:rsidRPr="004A74A7" w:rsidRDefault="004A74A7" w:rsidP="004F216D">
      <w:pPr>
        <w:pStyle w:val="ListParagraph"/>
        <w:numPr>
          <w:ilvl w:val="0"/>
          <w:numId w:val="3"/>
        </w:numPr>
        <w:spacing w:line="360" w:lineRule="auto"/>
        <w:rPr>
          <w:iCs/>
          <w:lang w:val="vi-VN"/>
        </w:rPr>
      </w:pPr>
      <w:r>
        <w:t xml:space="preserve">Người dùng thường phải sử dụng thêm các công cụ khác như </w:t>
      </w:r>
      <w:r w:rsidRPr="004A74A7">
        <w:rPr>
          <w:rStyle w:val="Strong"/>
          <w:b w:val="0"/>
          <w:bCs w:val="0"/>
        </w:rPr>
        <w:t>Adobe Photoshop</w:t>
      </w:r>
      <w:r>
        <w:t xml:space="preserve"> hoặc </w:t>
      </w:r>
      <w:r w:rsidRPr="004A74A7">
        <w:rPr>
          <w:rStyle w:val="Strong"/>
          <w:b w:val="0"/>
          <w:bCs w:val="0"/>
        </w:rPr>
        <w:t>Illustrator</w:t>
      </w:r>
      <w:r>
        <w:t xml:space="preserve"> để xử lý ảnh, rồi mới import vào Figma</w:t>
      </w:r>
    </w:p>
    <w:p w14:paraId="5D859353" w14:textId="06A466C1" w:rsidR="006D1685" w:rsidRDefault="00000000" w:rsidP="004F216D">
      <w:pPr>
        <w:pStyle w:val="ListParagraph"/>
        <w:numPr>
          <w:ilvl w:val="0"/>
          <w:numId w:val="2"/>
        </w:numPr>
        <w:spacing w:line="360" w:lineRule="auto"/>
      </w:pPr>
      <w:r>
        <w:lastRenderedPageBreak/>
        <w:t>Cần kĩ năng UI/UX cơ bản để sử dụng hiệu quả:</w:t>
      </w:r>
    </w:p>
    <w:p w14:paraId="42C8F93F" w14:textId="0AD1F38C" w:rsidR="006D1685" w:rsidRDefault="006D1685" w:rsidP="004F216D">
      <w:pPr>
        <w:pStyle w:val="ListParagraph"/>
        <w:numPr>
          <w:ilvl w:val="0"/>
          <w:numId w:val="3"/>
        </w:numPr>
        <w:spacing w:line="360" w:lineRule="auto"/>
        <w:rPr>
          <w:iCs/>
          <w:lang w:val="vi-VN"/>
        </w:rPr>
      </w:pPr>
      <w:r>
        <w:t xml:space="preserve">Mặc dù Figma có giao diện trực quan, song để sử dụng tối ưu các tính năng như </w:t>
      </w:r>
      <w:r>
        <w:rPr>
          <w:rStyle w:val="Strong"/>
          <w:b w:val="0"/>
          <w:bCs w:val="0"/>
        </w:rPr>
        <w:t>Auto Layout, Component, Prototype</w:t>
      </w:r>
      <w:r>
        <w:t xml:space="preserve">, người dùng cần có kiến thức nền tảng về </w:t>
      </w:r>
      <w:r>
        <w:rPr>
          <w:rStyle w:val="Strong"/>
          <w:b w:val="0"/>
          <w:bCs w:val="0"/>
        </w:rPr>
        <w:t>UI/UX và tư duy thiết kế hệ thống</w:t>
      </w:r>
      <w:r>
        <w:t>.</w:t>
      </w:r>
    </w:p>
    <w:p w14:paraId="79793450" w14:textId="77777777" w:rsidR="006D1685" w:rsidRDefault="006D1685" w:rsidP="004F216D">
      <w:pPr>
        <w:pStyle w:val="ListParagraph"/>
        <w:numPr>
          <w:ilvl w:val="0"/>
          <w:numId w:val="3"/>
        </w:numPr>
        <w:spacing w:line="360" w:lineRule="auto"/>
      </w:pPr>
      <w:r>
        <w:t>Người mới bắt đầu thường gặp khó khăn trong việc sắp xếp bố cục hợp lý hoặc quản lý layer, dẫn đến thiết kế rối và thiếu tính nhất quán.</w:t>
      </w:r>
    </w:p>
    <w:p w14:paraId="132B3130" w14:textId="77777777" w:rsidR="00B034F3" w:rsidRDefault="00B034F3" w:rsidP="004F216D">
      <w:pPr>
        <w:spacing w:line="360" w:lineRule="auto"/>
      </w:pPr>
    </w:p>
    <w:p w14:paraId="4243B306" w14:textId="64F0374B" w:rsidR="004339D6" w:rsidRDefault="004339D6" w:rsidP="004F216D">
      <w:pPr>
        <w:pStyle w:val="Heading3"/>
        <w:spacing w:line="360" w:lineRule="auto"/>
      </w:pPr>
      <w:bookmarkStart w:id="17" w:name="_Toc216426714"/>
      <w:r>
        <w:t>Các công cụ của Figma</w:t>
      </w:r>
      <w:bookmarkEnd w:id="17"/>
      <w:r>
        <w:t xml:space="preserve"> </w:t>
      </w:r>
    </w:p>
    <w:p w14:paraId="7111BF86" w14:textId="6D3483F0" w:rsidR="000876C7" w:rsidRPr="0041610A" w:rsidRDefault="008F7865" w:rsidP="004F216D">
      <w:pPr>
        <w:spacing w:line="360" w:lineRule="auto"/>
        <w:ind w:firstLine="360"/>
      </w:pPr>
      <w:r w:rsidRPr="0041610A">
        <w:t>Figma là công cụ thiết kế giao diện đồ họa giao tiếp (UI) hiện đại, cung cấp phong phú các công cụ cơ bản và nâng cao cho quy trình thiết kế</w:t>
      </w:r>
      <w:r w:rsidR="000876C7" w:rsidRPr="0041610A">
        <w:t xml:space="preserve"> phù hợp với từng nhu cầu và mục đích của người dùng được chia thành các nhóm sau:</w:t>
      </w:r>
    </w:p>
    <w:p w14:paraId="7D68AE87" w14:textId="045BF0D7" w:rsidR="00B26E44" w:rsidRPr="0041610A" w:rsidRDefault="000876C7" w:rsidP="004F216D">
      <w:pPr>
        <w:pStyle w:val="ListParagraph"/>
        <w:numPr>
          <w:ilvl w:val="0"/>
          <w:numId w:val="2"/>
        </w:numPr>
        <w:spacing w:line="360" w:lineRule="auto"/>
      </w:pPr>
      <w:r w:rsidRPr="0041610A">
        <w:t>Nhóm công cụ lựa chọn và thao tác đối tượng:</w:t>
      </w:r>
    </w:p>
    <w:p w14:paraId="3BE4CEDF" w14:textId="30D78BD4" w:rsidR="000876C7" w:rsidRPr="0041610A" w:rsidRDefault="000876C7" w:rsidP="004F216D">
      <w:pPr>
        <w:pStyle w:val="ListParagraph"/>
        <w:numPr>
          <w:ilvl w:val="1"/>
          <w:numId w:val="6"/>
        </w:numPr>
        <w:spacing w:line="360" w:lineRule="auto"/>
      </w:pPr>
      <w:r w:rsidRPr="0041610A">
        <w:t>Move Tool: dùng để chọn, di chuyển và sắp xếp các phần tử trong giao diện.</w:t>
      </w:r>
    </w:p>
    <w:p w14:paraId="53E106B2" w14:textId="6E2B0ADA" w:rsidR="000876C7" w:rsidRPr="000876C7" w:rsidRDefault="000876C7" w:rsidP="004F216D">
      <w:pPr>
        <w:pStyle w:val="ListParagraph"/>
        <w:numPr>
          <w:ilvl w:val="1"/>
          <w:numId w:val="6"/>
        </w:numPr>
        <w:spacing w:line="360" w:lineRule="auto"/>
      </w:pPr>
      <w:r w:rsidRPr="000876C7">
        <w:t>Scale Tool</w:t>
      </w:r>
      <w:r w:rsidRPr="0041610A">
        <w:t>:</w:t>
      </w:r>
      <w:r w:rsidRPr="000876C7">
        <w:t xml:space="preserve"> dùng để thay đổi kích thước đối tượng theo tỷ lệ chính xác.</w:t>
      </w:r>
    </w:p>
    <w:p w14:paraId="7ACAB1A7" w14:textId="0F23127C" w:rsidR="000876C7" w:rsidRPr="0041610A" w:rsidRDefault="000876C7" w:rsidP="004F216D">
      <w:pPr>
        <w:pStyle w:val="ListParagraph"/>
        <w:numPr>
          <w:ilvl w:val="1"/>
          <w:numId w:val="6"/>
        </w:numPr>
        <w:spacing w:line="360" w:lineRule="auto"/>
      </w:pPr>
      <w:r w:rsidRPr="000876C7">
        <w:t>Hand Tool</w:t>
      </w:r>
      <w:r w:rsidRPr="0041610A">
        <w:t>:</w:t>
      </w:r>
      <w:r w:rsidRPr="000876C7">
        <w:t xml:space="preserve"> dùng để di chuyển phạm vi nhìn của khu vực thiết kế mà không làm ảnh hưởng đến các đối tượng bên trong.</w:t>
      </w:r>
    </w:p>
    <w:p w14:paraId="6C1D8BE8" w14:textId="7D4AE244" w:rsidR="000876C7" w:rsidRPr="0041610A" w:rsidRDefault="000876C7" w:rsidP="004F216D">
      <w:pPr>
        <w:pStyle w:val="ListParagraph"/>
        <w:numPr>
          <w:ilvl w:val="0"/>
          <w:numId w:val="6"/>
        </w:numPr>
        <w:spacing w:line="360" w:lineRule="auto"/>
      </w:pPr>
      <w:r w:rsidRPr="0041610A">
        <w:t>Nhóm công cụ tạo cấu trúc bố cục:</w:t>
      </w:r>
    </w:p>
    <w:p w14:paraId="3659D486" w14:textId="44CF4A70" w:rsidR="000876C7" w:rsidRPr="0041610A" w:rsidRDefault="000876C7" w:rsidP="004F216D">
      <w:pPr>
        <w:pStyle w:val="NormalWeb"/>
        <w:numPr>
          <w:ilvl w:val="1"/>
          <w:numId w:val="6"/>
        </w:numPr>
        <w:spacing w:line="360" w:lineRule="auto"/>
        <w:rPr>
          <w:sz w:val="26"/>
          <w:szCs w:val="26"/>
        </w:rPr>
      </w:pPr>
      <w:r w:rsidRPr="0041610A">
        <w:rPr>
          <w:rStyle w:val="Strong"/>
          <w:b w:val="0"/>
          <w:bCs w:val="0"/>
          <w:sz w:val="26"/>
          <w:szCs w:val="26"/>
        </w:rPr>
        <w:t>Frame Tool</w:t>
      </w:r>
      <w:r w:rsidRPr="0041610A">
        <w:rPr>
          <w:sz w:val="26"/>
          <w:szCs w:val="26"/>
        </w:rPr>
        <w:t>: tạo khung làm việc (frame) cho từng trang hoặc nhóm thành phần thiết kế.</w:t>
      </w:r>
    </w:p>
    <w:p w14:paraId="2F3AE615" w14:textId="52E47BBB" w:rsidR="000876C7" w:rsidRPr="0041610A" w:rsidRDefault="000876C7" w:rsidP="004F216D">
      <w:pPr>
        <w:pStyle w:val="NormalWeb"/>
        <w:numPr>
          <w:ilvl w:val="1"/>
          <w:numId w:val="6"/>
        </w:numPr>
        <w:spacing w:line="360" w:lineRule="auto"/>
        <w:rPr>
          <w:sz w:val="26"/>
          <w:szCs w:val="26"/>
        </w:rPr>
      </w:pPr>
      <w:r w:rsidRPr="0041610A">
        <w:rPr>
          <w:rStyle w:val="Strong"/>
          <w:b w:val="0"/>
          <w:bCs w:val="0"/>
          <w:sz w:val="26"/>
          <w:szCs w:val="26"/>
        </w:rPr>
        <w:t>Section Tool</w:t>
      </w:r>
      <w:r w:rsidRPr="0041610A">
        <w:rPr>
          <w:sz w:val="26"/>
          <w:szCs w:val="26"/>
        </w:rPr>
        <w:t>: tổ chức nhiều frame trong một vùng lớn, hỗ trợ quản lý dự án có nhiều màn hình.</w:t>
      </w:r>
    </w:p>
    <w:p w14:paraId="01997F76" w14:textId="49F8AE20" w:rsidR="000876C7" w:rsidRPr="0041610A" w:rsidRDefault="000876C7" w:rsidP="004F216D">
      <w:pPr>
        <w:pStyle w:val="NormalWeb"/>
        <w:numPr>
          <w:ilvl w:val="1"/>
          <w:numId w:val="6"/>
        </w:numPr>
        <w:spacing w:line="360" w:lineRule="auto"/>
        <w:rPr>
          <w:sz w:val="26"/>
          <w:szCs w:val="26"/>
        </w:rPr>
      </w:pPr>
      <w:r w:rsidRPr="0041610A">
        <w:rPr>
          <w:rStyle w:val="Strong"/>
          <w:b w:val="0"/>
          <w:bCs w:val="0"/>
          <w:sz w:val="26"/>
          <w:szCs w:val="26"/>
        </w:rPr>
        <w:t>Slice Tool</w:t>
      </w:r>
      <w:r w:rsidRPr="0041610A">
        <w:rPr>
          <w:sz w:val="26"/>
          <w:szCs w:val="26"/>
        </w:rPr>
        <w:t>: xác định vùng cần xuất hình ảnh hoặc tài nguyên giao diện riêng biệt.</w:t>
      </w:r>
    </w:p>
    <w:p w14:paraId="0DA536F1" w14:textId="0ECB474C" w:rsidR="000876C7" w:rsidRPr="0041610A" w:rsidRDefault="000876C7" w:rsidP="004F216D">
      <w:pPr>
        <w:pStyle w:val="NormalWeb"/>
        <w:numPr>
          <w:ilvl w:val="0"/>
          <w:numId w:val="6"/>
        </w:numPr>
        <w:spacing w:line="360" w:lineRule="auto"/>
        <w:rPr>
          <w:sz w:val="26"/>
          <w:szCs w:val="26"/>
        </w:rPr>
      </w:pPr>
      <w:r w:rsidRPr="0041610A">
        <w:rPr>
          <w:sz w:val="26"/>
          <w:szCs w:val="26"/>
        </w:rPr>
        <w:t>Nhóm công cụ hình khối (Shapes)</w:t>
      </w:r>
      <w:r w:rsidR="00B85271" w:rsidRPr="0041610A">
        <w:rPr>
          <w:sz w:val="26"/>
          <w:szCs w:val="26"/>
        </w:rPr>
        <w:t>:</w:t>
      </w:r>
    </w:p>
    <w:p w14:paraId="669E3F95" w14:textId="1D10BB82" w:rsidR="00B85271" w:rsidRPr="0041610A" w:rsidRDefault="00B85271" w:rsidP="004F216D">
      <w:pPr>
        <w:pStyle w:val="NormalWeb"/>
        <w:numPr>
          <w:ilvl w:val="1"/>
          <w:numId w:val="6"/>
        </w:numPr>
        <w:spacing w:line="360" w:lineRule="auto"/>
        <w:rPr>
          <w:sz w:val="26"/>
          <w:szCs w:val="26"/>
        </w:rPr>
      </w:pPr>
      <w:r w:rsidRPr="0041610A">
        <w:rPr>
          <w:sz w:val="26"/>
          <w:szCs w:val="26"/>
        </w:rPr>
        <w:t>Rectangle: tạo hình chữ nhật cho các thẻ giao diện, nút bấm hoặc nền khối.</w:t>
      </w:r>
    </w:p>
    <w:p w14:paraId="5FFA2665" w14:textId="25F63A40" w:rsidR="00B85271" w:rsidRPr="00B85271" w:rsidRDefault="00B85271" w:rsidP="004F216D">
      <w:pPr>
        <w:pStyle w:val="NormalWeb"/>
        <w:numPr>
          <w:ilvl w:val="1"/>
          <w:numId w:val="6"/>
        </w:numPr>
        <w:spacing w:line="360" w:lineRule="auto"/>
        <w:rPr>
          <w:sz w:val="26"/>
          <w:szCs w:val="26"/>
        </w:rPr>
      </w:pPr>
      <w:r w:rsidRPr="00B85271">
        <w:rPr>
          <w:sz w:val="26"/>
          <w:szCs w:val="26"/>
        </w:rPr>
        <w:t>Ellipse: tạo hình tròn, elip cho avatar, biểu tượng hoặc đồ họa</w:t>
      </w:r>
      <w:r w:rsidRPr="0041610A">
        <w:rPr>
          <w:sz w:val="26"/>
          <w:szCs w:val="26"/>
        </w:rPr>
        <w:t>.</w:t>
      </w:r>
    </w:p>
    <w:p w14:paraId="1A9FE6C8" w14:textId="722582C9" w:rsidR="00B85271" w:rsidRPr="00B85271" w:rsidRDefault="00B85271" w:rsidP="004F216D">
      <w:pPr>
        <w:pStyle w:val="NormalWeb"/>
        <w:numPr>
          <w:ilvl w:val="1"/>
          <w:numId w:val="6"/>
        </w:numPr>
        <w:spacing w:line="360" w:lineRule="auto"/>
        <w:rPr>
          <w:sz w:val="26"/>
          <w:szCs w:val="26"/>
        </w:rPr>
      </w:pPr>
      <w:r w:rsidRPr="00B85271">
        <w:rPr>
          <w:sz w:val="26"/>
          <w:szCs w:val="26"/>
        </w:rPr>
        <w:t>Line: tạo đường phân cách nội dung</w:t>
      </w:r>
      <w:r w:rsidRPr="0041610A">
        <w:rPr>
          <w:sz w:val="26"/>
          <w:szCs w:val="26"/>
        </w:rPr>
        <w:t>.</w:t>
      </w:r>
    </w:p>
    <w:p w14:paraId="03654454" w14:textId="24175B8C" w:rsidR="00B85271" w:rsidRPr="00B85271" w:rsidRDefault="00B85271" w:rsidP="004F216D">
      <w:pPr>
        <w:pStyle w:val="NormalWeb"/>
        <w:numPr>
          <w:ilvl w:val="1"/>
          <w:numId w:val="6"/>
        </w:numPr>
        <w:spacing w:line="360" w:lineRule="auto"/>
        <w:rPr>
          <w:sz w:val="26"/>
          <w:szCs w:val="26"/>
        </w:rPr>
      </w:pPr>
      <w:r w:rsidRPr="00B85271">
        <w:rPr>
          <w:sz w:val="26"/>
          <w:szCs w:val="26"/>
        </w:rPr>
        <w:t>Polygon: tạo hình đa giác tùy chỉnh</w:t>
      </w:r>
      <w:r w:rsidRPr="0041610A">
        <w:rPr>
          <w:sz w:val="26"/>
          <w:szCs w:val="26"/>
        </w:rPr>
        <w:t>.</w:t>
      </w:r>
    </w:p>
    <w:p w14:paraId="5EFAEA6F" w14:textId="2F1FCD85" w:rsidR="00B85271" w:rsidRPr="00B85271" w:rsidRDefault="00B85271" w:rsidP="004F216D">
      <w:pPr>
        <w:pStyle w:val="NormalWeb"/>
        <w:numPr>
          <w:ilvl w:val="1"/>
          <w:numId w:val="6"/>
        </w:numPr>
        <w:spacing w:line="360" w:lineRule="auto"/>
        <w:rPr>
          <w:sz w:val="26"/>
          <w:szCs w:val="26"/>
        </w:rPr>
      </w:pPr>
      <w:r w:rsidRPr="00B85271">
        <w:rPr>
          <w:sz w:val="26"/>
          <w:szCs w:val="26"/>
        </w:rPr>
        <w:t>Star: tạo hình ngôi sao, thường dùng cho hệ thống đánh giá</w:t>
      </w:r>
      <w:r w:rsidRPr="0041610A">
        <w:rPr>
          <w:sz w:val="26"/>
          <w:szCs w:val="26"/>
        </w:rPr>
        <w:t>.</w:t>
      </w:r>
    </w:p>
    <w:p w14:paraId="5B008CB3" w14:textId="721C41FA" w:rsidR="00B85271" w:rsidRPr="00B85271" w:rsidRDefault="00B85271" w:rsidP="004F216D">
      <w:pPr>
        <w:pStyle w:val="NormalWeb"/>
        <w:numPr>
          <w:ilvl w:val="1"/>
          <w:numId w:val="6"/>
        </w:numPr>
        <w:spacing w:line="360" w:lineRule="auto"/>
        <w:rPr>
          <w:sz w:val="26"/>
          <w:szCs w:val="26"/>
        </w:rPr>
      </w:pPr>
      <w:r w:rsidRPr="00B85271">
        <w:rPr>
          <w:sz w:val="26"/>
          <w:szCs w:val="26"/>
        </w:rPr>
        <w:lastRenderedPageBreak/>
        <w:t>Arrow: tạo mũi tên, dùng trong sơ đồ hoặc hướng dẫn</w:t>
      </w:r>
      <w:r w:rsidRPr="0041610A">
        <w:rPr>
          <w:sz w:val="26"/>
          <w:szCs w:val="26"/>
        </w:rPr>
        <w:t>.</w:t>
      </w:r>
    </w:p>
    <w:p w14:paraId="4D38F8BB" w14:textId="7901FEAC" w:rsidR="00B85271" w:rsidRPr="0041610A" w:rsidRDefault="00B85271" w:rsidP="004F216D">
      <w:pPr>
        <w:pStyle w:val="NormalWeb"/>
        <w:numPr>
          <w:ilvl w:val="1"/>
          <w:numId w:val="6"/>
        </w:numPr>
        <w:spacing w:line="360" w:lineRule="auto"/>
        <w:rPr>
          <w:sz w:val="26"/>
          <w:szCs w:val="26"/>
        </w:rPr>
      </w:pPr>
      <w:r w:rsidRPr="00B85271">
        <w:rPr>
          <w:sz w:val="26"/>
          <w:szCs w:val="26"/>
        </w:rPr>
        <w:t>Place Image: chèn hình ảnh vào khung thiết kế</w:t>
      </w:r>
      <w:r w:rsidRPr="0041610A">
        <w:rPr>
          <w:sz w:val="26"/>
          <w:szCs w:val="26"/>
        </w:rPr>
        <w:t>.</w:t>
      </w:r>
    </w:p>
    <w:p w14:paraId="1B5C290F" w14:textId="09A8CAF2" w:rsidR="00B85271" w:rsidRPr="0041610A" w:rsidRDefault="00B85271" w:rsidP="004F216D">
      <w:pPr>
        <w:pStyle w:val="NormalWeb"/>
        <w:numPr>
          <w:ilvl w:val="0"/>
          <w:numId w:val="6"/>
        </w:numPr>
        <w:spacing w:line="360" w:lineRule="auto"/>
        <w:rPr>
          <w:sz w:val="26"/>
          <w:szCs w:val="26"/>
        </w:rPr>
      </w:pPr>
      <w:r w:rsidRPr="0041610A">
        <w:rPr>
          <w:sz w:val="26"/>
          <w:szCs w:val="26"/>
        </w:rPr>
        <w:t>Nhóm công cụ văn bản:</w:t>
      </w:r>
    </w:p>
    <w:p w14:paraId="1ECAFBCE" w14:textId="162D216C" w:rsidR="00B85271" w:rsidRPr="00B85271" w:rsidRDefault="00B85271" w:rsidP="004F216D">
      <w:pPr>
        <w:pStyle w:val="NormalWeb"/>
        <w:numPr>
          <w:ilvl w:val="1"/>
          <w:numId w:val="6"/>
        </w:numPr>
        <w:spacing w:line="360" w:lineRule="auto"/>
        <w:rPr>
          <w:sz w:val="26"/>
          <w:szCs w:val="26"/>
        </w:rPr>
      </w:pPr>
      <w:r w:rsidRPr="0041610A">
        <w:rPr>
          <w:sz w:val="26"/>
          <w:szCs w:val="26"/>
        </w:rPr>
        <w:t>Text Tool: nhập và định dạng nội dung chữ, bao gồm kiểu chữ, kích thước, giãn dòng và các thông số typographic khác.</w:t>
      </w:r>
    </w:p>
    <w:p w14:paraId="297F8070" w14:textId="697B7091" w:rsidR="00B85271" w:rsidRPr="0041610A" w:rsidRDefault="00B85271" w:rsidP="004F216D">
      <w:pPr>
        <w:pStyle w:val="NormalWeb"/>
        <w:numPr>
          <w:ilvl w:val="0"/>
          <w:numId w:val="6"/>
        </w:numPr>
        <w:spacing w:line="360" w:lineRule="auto"/>
        <w:rPr>
          <w:sz w:val="26"/>
          <w:szCs w:val="26"/>
        </w:rPr>
      </w:pPr>
      <w:r w:rsidRPr="0041610A">
        <w:rPr>
          <w:sz w:val="26"/>
          <w:szCs w:val="26"/>
        </w:rPr>
        <w:t>Nhóm công cụ vector:</w:t>
      </w:r>
    </w:p>
    <w:p w14:paraId="27DFC888" w14:textId="024A403C" w:rsidR="00B85271" w:rsidRPr="0041610A" w:rsidRDefault="00B85271" w:rsidP="004F216D">
      <w:pPr>
        <w:pStyle w:val="NormalWeb"/>
        <w:numPr>
          <w:ilvl w:val="1"/>
          <w:numId w:val="6"/>
        </w:numPr>
        <w:spacing w:line="360" w:lineRule="auto"/>
        <w:rPr>
          <w:sz w:val="26"/>
          <w:szCs w:val="26"/>
        </w:rPr>
      </w:pPr>
      <w:r w:rsidRPr="0041610A">
        <w:rPr>
          <w:sz w:val="26"/>
          <w:szCs w:val="26"/>
        </w:rPr>
        <w:t>Pen Tool: tạo đường vector và hình dạng phức tạp bằng cách đặt điểm neo (anchor).</w:t>
      </w:r>
    </w:p>
    <w:p w14:paraId="4F1CCF77" w14:textId="758F00C8" w:rsidR="00B85271" w:rsidRPr="00B85271" w:rsidRDefault="00B85271" w:rsidP="004F216D">
      <w:pPr>
        <w:pStyle w:val="NormalWeb"/>
        <w:numPr>
          <w:ilvl w:val="1"/>
          <w:numId w:val="6"/>
        </w:numPr>
        <w:spacing w:line="360" w:lineRule="auto"/>
        <w:rPr>
          <w:sz w:val="26"/>
          <w:szCs w:val="26"/>
        </w:rPr>
      </w:pPr>
      <w:r w:rsidRPr="00B85271">
        <w:rPr>
          <w:sz w:val="26"/>
          <w:szCs w:val="26"/>
        </w:rPr>
        <w:t xml:space="preserve"> Pencil Tool: vẽ tự do các đường nét mềm, dùng để phác thảo hoặc tạo hình tự nhiên</w:t>
      </w:r>
      <w:r w:rsidRPr="0041610A">
        <w:rPr>
          <w:sz w:val="26"/>
          <w:szCs w:val="26"/>
        </w:rPr>
        <w:t>.</w:t>
      </w:r>
    </w:p>
    <w:p w14:paraId="214FF43D" w14:textId="64A1D316" w:rsidR="00B85271" w:rsidRPr="00B85271" w:rsidRDefault="00B85271" w:rsidP="004F216D">
      <w:pPr>
        <w:pStyle w:val="NormalWeb"/>
        <w:numPr>
          <w:ilvl w:val="1"/>
          <w:numId w:val="6"/>
        </w:numPr>
        <w:spacing w:line="360" w:lineRule="auto"/>
        <w:rPr>
          <w:sz w:val="26"/>
          <w:szCs w:val="26"/>
        </w:rPr>
      </w:pPr>
      <w:r w:rsidRPr="00B85271">
        <w:rPr>
          <w:sz w:val="26"/>
          <w:szCs w:val="26"/>
        </w:rPr>
        <w:t>Vector Edit Mode: chỉnh sửa điểm neo, đường cong và cấu trúc vector</w:t>
      </w:r>
      <w:r w:rsidRPr="0041610A">
        <w:rPr>
          <w:sz w:val="26"/>
          <w:szCs w:val="26"/>
        </w:rPr>
        <w:t>.</w:t>
      </w:r>
    </w:p>
    <w:p w14:paraId="3F550DEE" w14:textId="1405116C" w:rsidR="00B85271" w:rsidRPr="0041610A" w:rsidRDefault="00B85271" w:rsidP="004F216D">
      <w:pPr>
        <w:pStyle w:val="NormalWeb"/>
        <w:numPr>
          <w:ilvl w:val="0"/>
          <w:numId w:val="6"/>
        </w:numPr>
        <w:spacing w:line="360" w:lineRule="auto"/>
        <w:rPr>
          <w:sz w:val="26"/>
          <w:szCs w:val="26"/>
        </w:rPr>
      </w:pPr>
      <w:r w:rsidRPr="0041610A">
        <w:rPr>
          <w:sz w:val="26"/>
          <w:szCs w:val="26"/>
        </w:rPr>
        <w:t>Nhóm tài nguyên và thư viện (Resources):</w:t>
      </w:r>
    </w:p>
    <w:p w14:paraId="25D3FB19" w14:textId="0B0AFDEF" w:rsidR="00B85271" w:rsidRPr="0041610A" w:rsidRDefault="00B85271" w:rsidP="004F216D">
      <w:pPr>
        <w:pStyle w:val="NormalWeb"/>
        <w:numPr>
          <w:ilvl w:val="1"/>
          <w:numId w:val="6"/>
        </w:numPr>
        <w:spacing w:line="360" w:lineRule="auto"/>
        <w:rPr>
          <w:sz w:val="26"/>
          <w:szCs w:val="26"/>
        </w:rPr>
      </w:pPr>
      <w:r w:rsidRPr="0041610A">
        <w:rPr>
          <w:sz w:val="26"/>
          <w:szCs w:val="26"/>
        </w:rPr>
        <w:t>Assets: quản lý component, icon, style và các tài nguyên tái sử dụng.</w:t>
      </w:r>
    </w:p>
    <w:p w14:paraId="5054B0D8" w14:textId="3FBC6B6D" w:rsidR="00B85271" w:rsidRPr="00B85271" w:rsidRDefault="00B85271" w:rsidP="004F216D">
      <w:pPr>
        <w:pStyle w:val="NormalWeb"/>
        <w:numPr>
          <w:ilvl w:val="1"/>
          <w:numId w:val="6"/>
        </w:numPr>
        <w:spacing w:line="360" w:lineRule="auto"/>
        <w:rPr>
          <w:sz w:val="26"/>
          <w:szCs w:val="26"/>
        </w:rPr>
      </w:pPr>
      <w:r w:rsidRPr="00B85271">
        <w:rPr>
          <w:sz w:val="26"/>
          <w:szCs w:val="26"/>
        </w:rPr>
        <w:t>Libraries: đồng bộ tài nguyên thiết kế giữa nhiều tệp và nhiều thành viên</w:t>
      </w:r>
      <w:r w:rsidRPr="0041610A">
        <w:rPr>
          <w:sz w:val="26"/>
          <w:szCs w:val="26"/>
        </w:rPr>
        <w:t>.</w:t>
      </w:r>
    </w:p>
    <w:p w14:paraId="5C11223D" w14:textId="2A42B109" w:rsidR="00B85271" w:rsidRPr="00B85271" w:rsidRDefault="00B85271" w:rsidP="004F216D">
      <w:pPr>
        <w:pStyle w:val="NormalWeb"/>
        <w:numPr>
          <w:ilvl w:val="1"/>
          <w:numId w:val="6"/>
        </w:numPr>
        <w:spacing w:line="360" w:lineRule="auto"/>
        <w:rPr>
          <w:sz w:val="26"/>
          <w:szCs w:val="26"/>
        </w:rPr>
      </w:pPr>
      <w:r w:rsidRPr="00B85271">
        <w:rPr>
          <w:sz w:val="26"/>
          <w:szCs w:val="26"/>
        </w:rPr>
        <w:t>Plugins: mở rộng khả năng của Figma như sinh dữ liệu, chèn biểu tượng, tối ưu hình ảnh</w:t>
      </w:r>
      <w:r w:rsidRPr="0041610A">
        <w:rPr>
          <w:sz w:val="26"/>
          <w:szCs w:val="26"/>
        </w:rPr>
        <w:t>.</w:t>
      </w:r>
    </w:p>
    <w:p w14:paraId="185B5AD9" w14:textId="5B8E7D56" w:rsidR="00B85271" w:rsidRPr="0041610A" w:rsidRDefault="00B85271" w:rsidP="004F216D">
      <w:pPr>
        <w:pStyle w:val="NormalWeb"/>
        <w:numPr>
          <w:ilvl w:val="1"/>
          <w:numId w:val="6"/>
        </w:numPr>
        <w:spacing w:line="360" w:lineRule="auto"/>
        <w:rPr>
          <w:sz w:val="26"/>
          <w:szCs w:val="26"/>
        </w:rPr>
      </w:pPr>
      <w:r w:rsidRPr="00B85271">
        <w:rPr>
          <w:sz w:val="26"/>
          <w:szCs w:val="26"/>
        </w:rPr>
        <w:t xml:space="preserve"> Widgets: các tiện ích tương tác cho FigJam hoặc Figma</w:t>
      </w:r>
      <w:r w:rsidRPr="0041610A">
        <w:rPr>
          <w:sz w:val="26"/>
          <w:szCs w:val="26"/>
        </w:rPr>
        <w:t>.</w:t>
      </w:r>
    </w:p>
    <w:p w14:paraId="717708E7" w14:textId="46A01A0E" w:rsidR="00B85271" w:rsidRPr="0041610A" w:rsidRDefault="00B85271" w:rsidP="004F216D">
      <w:pPr>
        <w:pStyle w:val="NormalWeb"/>
        <w:numPr>
          <w:ilvl w:val="0"/>
          <w:numId w:val="6"/>
        </w:numPr>
        <w:spacing w:line="360" w:lineRule="auto"/>
        <w:rPr>
          <w:sz w:val="26"/>
          <w:szCs w:val="26"/>
        </w:rPr>
      </w:pPr>
      <w:r w:rsidRPr="0041610A">
        <w:rPr>
          <w:sz w:val="26"/>
          <w:szCs w:val="26"/>
        </w:rPr>
        <w:t>Nhóm công cụ chỉnh sửa nâng cao:</w:t>
      </w:r>
    </w:p>
    <w:p w14:paraId="54EB3AFC" w14:textId="51CD5565" w:rsidR="004A5F1F" w:rsidRPr="0041610A" w:rsidRDefault="004A5F1F" w:rsidP="004F216D">
      <w:pPr>
        <w:pStyle w:val="NormalWeb"/>
        <w:numPr>
          <w:ilvl w:val="1"/>
          <w:numId w:val="6"/>
        </w:numPr>
        <w:spacing w:line="360" w:lineRule="auto"/>
        <w:rPr>
          <w:sz w:val="26"/>
          <w:szCs w:val="26"/>
        </w:rPr>
      </w:pPr>
      <w:r w:rsidRPr="0041610A">
        <w:rPr>
          <w:sz w:val="26"/>
          <w:szCs w:val="26"/>
        </w:rPr>
        <w:t>Boolean Operations: kết hợp hoặc cắt ghép hình khối để tạo hình phức tạp</w:t>
      </w:r>
      <w:r w:rsidR="009B5EF9" w:rsidRPr="0041610A">
        <w:rPr>
          <w:sz w:val="26"/>
          <w:szCs w:val="26"/>
        </w:rPr>
        <w:t>.</w:t>
      </w:r>
    </w:p>
    <w:p w14:paraId="5F42B095" w14:textId="4D51ED0A" w:rsidR="004A5F1F" w:rsidRPr="004A5F1F" w:rsidRDefault="004A5F1F" w:rsidP="004F216D">
      <w:pPr>
        <w:pStyle w:val="NormalWeb"/>
        <w:numPr>
          <w:ilvl w:val="1"/>
          <w:numId w:val="6"/>
        </w:numPr>
        <w:spacing w:line="360" w:lineRule="auto"/>
        <w:rPr>
          <w:sz w:val="26"/>
          <w:szCs w:val="26"/>
        </w:rPr>
      </w:pPr>
      <w:r w:rsidRPr="004A5F1F">
        <w:rPr>
          <w:sz w:val="26"/>
          <w:szCs w:val="26"/>
        </w:rPr>
        <w:t>Masking: che hoặc hiển thị nội dung trong phạm vi một hình dạng</w:t>
      </w:r>
      <w:r w:rsidR="009B5EF9" w:rsidRPr="0041610A">
        <w:rPr>
          <w:sz w:val="26"/>
          <w:szCs w:val="26"/>
        </w:rPr>
        <w:t>.</w:t>
      </w:r>
    </w:p>
    <w:p w14:paraId="1C7D3892" w14:textId="5AFF814E" w:rsidR="004A5F1F" w:rsidRPr="004A5F1F" w:rsidRDefault="004A5F1F" w:rsidP="004F216D">
      <w:pPr>
        <w:pStyle w:val="NormalWeb"/>
        <w:numPr>
          <w:ilvl w:val="1"/>
          <w:numId w:val="6"/>
        </w:numPr>
        <w:spacing w:line="360" w:lineRule="auto"/>
        <w:rPr>
          <w:sz w:val="26"/>
          <w:szCs w:val="26"/>
        </w:rPr>
      </w:pPr>
      <w:r w:rsidRPr="004A5F1F">
        <w:rPr>
          <w:sz w:val="26"/>
          <w:szCs w:val="26"/>
        </w:rPr>
        <w:t>Effects: tạo bóng đổ, làm mờ, blend hiệu ứng để tăng chiều sâu giao diện</w:t>
      </w:r>
      <w:r w:rsidR="009B5EF9" w:rsidRPr="0041610A">
        <w:rPr>
          <w:sz w:val="26"/>
          <w:szCs w:val="26"/>
        </w:rPr>
        <w:t>.</w:t>
      </w:r>
    </w:p>
    <w:p w14:paraId="0AEFF6DC" w14:textId="17108406" w:rsidR="004A5F1F" w:rsidRPr="004A5F1F" w:rsidRDefault="004A5F1F" w:rsidP="004F216D">
      <w:pPr>
        <w:pStyle w:val="NormalWeb"/>
        <w:numPr>
          <w:ilvl w:val="1"/>
          <w:numId w:val="6"/>
        </w:numPr>
        <w:spacing w:line="360" w:lineRule="auto"/>
        <w:rPr>
          <w:sz w:val="26"/>
          <w:szCs w:val="26"/>
        </w:rPr>
      </w:pPr>
      <w:r w:rsidRPr="0041610A">
        <w:rPr>
          <w:sz w:val="26"/>
          <w:szCs w:val="26"/>
        </w:rPr>
        <w:t>C</w:t>
      </w:r>
      <w:r w:rsidRPr="004A5F1F">
        <w:rPr>
          <w:sz w:val="26"/>
          <w:szCs w:val="26"/>
        </w:rPr>
        <w:t>olor Styles: quản lý và áp dụng bảng màu thống nhất</w:t>
      </w:r>
      <w:r w:rsidR="009B5EF9" w:rsidRPr="0041610A">
        <w:rPr>
          <w:sz w:val="26"/>
          <w:szCs w:val="26"/>
        </w:rPr>
        <w:t>.</w:t>
      </w:r>
    </w:p>
    <w:p w14:paraId="32DE03C7" w14:textId="6FA5A93A" w:rsidR="004A5F1F" w:rsidRPr="004A5F1F" w:rsidRDefault="004A5F1F" w:rsidP="004F216D">
      <w:pPr>
        <w:pStyle w:val="NormalWeb"/>
        <w:numPr>
          <w:ilvl w:val="1"/>
          <w:numId w:val="6"/>
        </w:numPr>
        <w:spacing w:line="360" w:lineRule="auto"/>
        <w:rPr>
          <w:sz w:val="26"/>
          <w:szCs w:val="26"/>
        </w:rPr>
      </w:pPr>
      <w:r w:rsidRPr="004A5F1F">
        <w:rPr>
          <w:sz w:val="26"/>
          <w:szCs w:val="26"/>
        </w:rPr>
        <w:t>Text Styles: tạo và sử dụng kiểu chữ đồng bộ trong toàn dự án</w:t>
      </w:r>
      <w:r w:rsidR="009B5EF9" w:rsidRPr="0041610A">
        <w:rPr>
          <w:sz w:val="26"/>
          <w:szCs w:val="26"/>
        </w:rPr>
        <w:t>.</w:t>
      </w:r>
    </w:p>
    <w:p w14:paraId="0A43C96E" w14:textId="415A081D" w:rsidR="004A5F1F" w:rsidRPr="004A5F1F" w:rsidRDefault="004A5F1F" w:rsidP="004F216D">
      <w:pPr>
        <w:pStyle w:val="NormalWeb"/>
        <w:numPr>
          <w:ilvl w:val="1"/>
          <w:numId w:val="6"/>
        </w:numPr>
        <w:spacing w:line="360" w:lineRule="auto"/>
        <w:rPr>
          <w:sz w:val="26"/>
          <w:szCs w:val="26"/>
        </w:rPr>
      </w:pPr>
      <w:r w:rsidRPr="004A5F1F">
        <w:rPr>
          <w:sz w:val="26"/>
          <w:szCs w:val="26"/>
        </w:rPr>
        <w:t>Layout Grid: thiết lập lưới bố cục giúp căn chỉnh chính xác</w:t>
      </w:r>
      <w:r w:rsidR="009B5EF9" w:rsidRPr="0041610A">
        <w:rPr>
          <w:sz w:val="26"/>
          <w:szCs w:val="26"/>
        </w:rPr>
        <w:t>.</w:t>
      </w:r>
    </w:p>
    <w:p w14:paraId="217A1CAD" w14:textId="1F50D413" w:rsidR="004A5F1F" w:rsidRPr="0041610A" w:rsidRDefault="009B5EF9" w:rsidP="004F216D">
      <w:pPr>
        <w:pStyle w:val="NormalWeb"/>
        <w:numPr>
          <w:ilvl w:val="0"/>
          <w:numId w:val="6"/>
        </w:numPr>
        <w:spacing w:line="360" w:lineRule="auto"/>
        <w:rPr>
          <w:sz w:val="26"/>
          <w:szCs w:val="26"/>
        </w:rPr>
      </w:pPr>
      <w:r w:rsidRPr="0041610A">
        <w:rPr>
          <w:sz w:val="26"/>
          <w:szCs w:val="26"/>
        </w:rPr>
        <w:t>Auto layout</w:t>
      </w:r>
      <w:r w:rsidR="004A5F1F" w:rsidRPr="0041610A">
        <w:rPr>
          <w:sz w:val="26"/>
          <w:szCs w:val="26"/>
        </w:rPr>
        <w:t>:</w:t>
      </w:r>
    </w:p>
    <w:p w14:paraId="2D4D0D5E" w14:textId="780F5B1B" w:rsidR="009B5EF9" w:rsidRPr="0041610A" w:rsidRDefault="009B5EF9" w:rsidP="004F216D">
      <w:pPr>
        <w:pStyle w:val="NormalWeb"/>
        <w:numPr>
          <w:ilvl w:val="1"/>
          <w:numId w:val="6"/>
        </w:numPr>
        <w:spacing w:line="360" w:lineRule="auto"/>
        <w:rPr>
          <w:sz w:val="26"/>
          <w:szCs w:val="26"/>
        </w:rPr>
      </w:pPr>
      <w:r w:rsidRPr="0041610A">
        <w:rPr>
          <w:sz w:val="26"/>
          <w:szCs w:val="26"/>
        </w:rPr>
        <w:t>Auto Layout: sắp xếp phần tử theo hàng hoặc cột, tự động điều chỉnh khi nội dung thay đổi, hỗ trợ thiết kế giao diện responsive.</w:t>
      </w:r>
    </w:p>
    <w:p w14:paraId="61011CA6" w14:textId="7BEA4339" w:rsidR="009B5EF9" w:rsidRPr="0041610A" w:rsidRDefault="009B5EF9" w:rsidP="004F216D">
      <w:pPr>
        <w:pStyle w:val="NormalWeb"/>
        <w:numPr>
          <w:ilvl w:val="0"/>
          <w:numId w:val="6"/>
        </w:numPr>
        <w:spacing w:line="360" w:lineRule="auto"/>
        <w:rPr>
          <w:sz w:val="26"/>
          <w:szCs w:val="26"/>
        </w:rPr>
      </w:pPr>
      <w:r w:rsidRPr="0041610A">
        <w:rPr>
          <w:sz w:val="26"/>
          <w:szCs w:val="26"/>
        </w:rPr>
        <w:t>Nhóm Component và Variants:</w:t>
      </w:r>
    </w:p>
    <w:p w14:paraId="32C3B445" w14:textId="0F3DF86E" w:rsidR="009B5EF9" w:rsidRPr="0041610A" w:rsidRDefault="009B5EF9" w:rsidP="004F216D">
      <w:pPr>
        <w:pStyle w:val="NormalWeb"/>
        <w:numPr>
          <w:ilvl w:val="1"/>
          <w:numId w:val="6"/>
        </w:numPr>
        <w:spacing w:line="360" w:lineRule="auto"/>
        <w:rPr>
          <w:sz w:val="26"/>
          <w:szCs w:val="26"/>
        </w:rPr>
      </w:pPr>
      <w:r w:rsidRPr="0041610A">
        <w:rPr>
          <w:sz w:val="26"/>
          <w:szCs w:val="26"/>
        </w:rPr>
        <w:lastRenderedPageBreak/>
        <w:t>Component: tạo thành phần tái sử dụng giúp duy trì tính nhất quán của giao diện.</w:t>
      </w:r>
    </w:p>
    <w:p w14:paraId="18E79B34" w14:textId="5C5D8881" w:rsidR="009B5EF9" w:rsidRPr="009B5EF9" w:rsidRDefault="009B5EF9" w:rsidP="004F216D">
      <w:pPr>
        <w:pStyle w:val="NormalWeb"/>
        <w:numPr>
          <w:ilvl w:val="1"/>
          <w:numId w:val="6"/>
        </w:numPr>
        <w:spacing w:line="360" w:lineRule="auto"/>
        <w:rPr>
          <w:sz w:val="26"/>
          <w:szCs w:val="26"/>
        </w:rPr>
      </w:pPr>
      <w:r w:rsidRPr="009B5EF9">
        <w:rPr>
          <w:sz w:val="26"/>
          <w:szCs w:val="26"/>
        </w:rPr>
        <w:t>Variants:</w:t>
      </w:r>
      <w:r w:rsidRPr="0041610A">
        <w:rPr>
          <w:sz w:val="26"/>
          <w:szCs w:val="26"/>
        </w:rPr>
        <w:t xml:space="preserve"> tạo bản sao của đối tượng có add component,</w:t>
      </w:r>
      <w:r w:rsidRPr="009B5EF9">
        <w:rPr>
          <w:sz w:val="26"/>
          <w:szCs w:val="26"/>
        </w:rPr>
        <w:t xml:space="preserve"> tập hợp nhiều trạng thái của component như hover, active, disabled</w:t>
      </w:r>
      <w:r w:rsidRPr="0041610A">
        <w:rPr>
          <w:sz w:val="26"/>
          <w:szCs w:val="26"/>
        </w:rPr>
        <w:t>…</w:t>
      </w:r>
    </w:p>
    <w:p w14:paraId="564A4146" w14:textId="16AF4816" w:rsidR="009B5EF9" w:rsidRPr="0041610A" w:rsidRDefault="009B5EF9" w:rsidP="004F216D">
      <w:pPr>
        <w:pStyle w:val="NormalWeb"/>
        <w:numPr>
          <w:ilvl w:val="0"/>
          <w:numId w:val="6"/>
        </w:numPr>
        <w:spacing w:line="360" w:lineRule="auto"/>
        <w:rPr>
          <w:sz w:val="26"/>
          <w:szCs w:val="26"/>
        </w:rPr>
      </w:pPr>
      <w:r w:rsidRPr="0041610A">
        <w:rPr>
          <w:sz w:val="26"/>
          <w:szCs w:val="26"/>
        </w:rPr>
        <w:t>Nhóm Prototype:</w:t>
      </w:r>
    </w:p>
    <w:p w14:paraId="4D08DF81" w14:textId="6DF14407" w:rsidR="009B5EF9" w:rsidRPr="0041610A" w:rsidRDefault="009B5EF9" w:rsidP="004F216D">
      <w:pPr>
        <w:pStyle w:val="NormalWeb"/>
        <w:numPr>
          <w:ilvl w:val="1"/>
          <w:numId w:val="6"/>
        </w:numPr>
        <w:spacing w:line="360" w:lineRule="auto"/>
        <w:rPr>
          <w:sz w:val="26"/>
          <w:szCs w:val="26"/>
        </w:rPr>
      </w:pPr>
      <w:r w:rsidRPr="0041610A">
        <w:rPr>
          <w:sz w:val="26"/>
          <w:szCs w:val="26"/>
        </w:rPr>
        <w:t>Triggers: thiết lập hành vi tương tác như nhấn, rê chuột hoặc tự động chuyển.</w:t>
      </w:r>
    </w:p>
    <w:p w14:paraId="68732EDA" w14:textId="5BCBAE17" w:rsidR="009B5EF9" w:rsidRPr="009B5EF9" w:rsidRDefault="009B5EF9" w:rsidP="004F216D">
      <w:pPr>
        <w:pStyle w:val="NormalWeb"/>
        <w:numPr>
          <w:ilvl w:val="1"/>
          <w:numId w:val="6"/>
        </w:numPr>
        <w:spacing w:line="360" w:lineRule="auto"/>
        <w:rPr>
          <w:sz w:val="26"/>
          <w:szCs w:val="26"/>
        </w:rPr>
      </w:pPr>
      <w:r w:rsidRPr="009B5EF9">
        <w:rPr>
          <w:sz w:val="26"/>
          <w:szCs w:val="26"/>
        </w:rPr>
        <w:t>Actions: điều hướng giữa các màn hình hoặc mở dạng overlay</w:t>
      </w:r>
      <w:r w:rsidRPr="0041610A">
        <w:rPr>
          <w:sz w:val="26"/>
          <w:szCs w:val="26"/>
        </w:rPr>
        <w:t>.</w:t>
      </w:r>
    </w:p>
    <w:p w14:paraId="25D95CFB" w14:textId="0CA624F4" w:rsidR="009B5EF9" w:rsidRPr="009B5EF9" w:rsidRDefault="009B5EF9" w:rsidP="004F216D">
      <w:pPr>
        <w:pStyle w:val="NormalWeb"/>
        <w:numPr>
          <w:ilvl w:val="1"/>
          <w:numId w:val="6"/>
        </w:numPr>
        <w:spacing w:line="360" w:lineRule="auto"/>
        <w:rPr>
          <w:sz w:val="26"/>
          <w:szCs w:val="26"/>
        </w:rPr>
      </w:pPr>
      <w:r w:rsidRPr="009B5EF9">
        <w:rPr>
          <w:sz w:val="26"/>
          <w:szCs w:val="26"/>
        </w:rPr>
        <w:t>Animat</w:t>
      </w:r>
      <w:r w:rsidR="00ED0167" w:rsidRPr="0041610A">
        <w:rPr>
          <w:sz w:val="26"/>
          <w:szCs w:val="26"/>
        </w:rPr>
        <w:t>ion</w:t>
      </w:r>
      <w:r w:rsidRPr="009B5EF9">
        <w:rPr>
          <w:sz w:val="26"/>
          <w:szCs w:val="26"/>
        </w:rPr>
        <w:t>: tạo hiệu ứng chuyển cảnh mượt mà giữa hai trạng thái</w:t>
      </w:r>
      <w:r w:rsidRPr="0041610A">
        <w:rPr>
          <w:sz w:val="26"/>
          <w:szCs w:val="26"/>
        </w:rPr>
        <w:t>.</w:t>
      </w:r>
    </w:p>
    <w:p w14:paraId="1ED0BF5C" w14:textId="440782D7" w:rsidR="009B5EF9" w:rsidRPr="009B5EF9" w:rsidRDefault="009B5EF9" w:rsidP="004F216D">
      <w:pPr>
        <w:pStyle w:val="NormalWeb"/>
        <w:numPr>
          <w:ilvl w:val="1"/>
          <w:numId w:val="6"/>
        </w:numPr>
        <w:spacing w:line="360" w:lineRule="auto"/>
        <w:rPr>
          <w:sz w:val="26"/>
          <w:szCs w:val="26"/>
        </w:rPr>
      </w:pPr>
      <w:r w:rsidRPr="009B5EF9">
        <w:rPr>
          <w:sz w:val="26"/>
          <w:szCs w:val="26"/>
        </w:rPr>
        <w:t>Animation Settings: điều chỉnh tốc độ, easing và thời gian chuyển cảnh</w:t>
      </w:r>
      <w:r w:rsidRPr="0041610A">
        <w:rPr>
          <w:sz w:val="26"/>
          <w:szCs w:val="26"/>
        </w:rPr>
        <w:t>.</w:t>
      </w:r>
    </w:p>
    <w:p w14:paraId="40E133E1" w14:textId="2BF1903D" w:rsidR="00ED0167" w:rsidRPr="0041610A" w:rsidRDefault="00ED0167" w:rsidP="004F216D">
      <w:pPr>
        <w:pStyle w:val="NormalWeb"/>
        <w:numPr>
          <w:ilvl w:val="0"/>
          <w:numId w:val="6"/>
        </w:numPr>
        <w:spacing w:line="360" w:lineRule="auto"/>
        <w:rPr>
          <w:sz w:val="26"/>
          <w:szCs w:val="26"/>
        </w:rPr>
      </w:pPr>
      <w:r w:rsidRPr="0041610A">
        <w:rPr>
          <w:sz w:val="26"/>
          <w:szCs w:val="26"/>
        </w:rPr>
        <w:t>Dev Mode – hỗ trợ lập trình (chỉ sử dùng được ở phiên bản tính phí):</w:t>
      </w:r>
    </w:p>
    <w:p w14:paraId="34EF3D23" w14:textId="43D7BCBB" w:rsidR="00ED0167" w:rsidRPr="0041610A" w:rsidRDefault="00ED0167" w:rsidP="004F216D">
      <w:pPr>
        <w:pStyle w:val="NormalWeb"/>
        <w:numPr>
          <w:ilvl w:val="1"/>
          <w:numId w:val="6"/>
        </w:numPr>
        <w:spacing w:line="360" w:lineRule="auto"/>
        <w:rPr>
          <w:sz w:val="26"/>
          <w:szCs w:val="26"/>
        </w:rPr>
      </w:pPr>
      <w:r w:rsidRPr="0041610A">
        <w:rPr>
          <w:sz w:val="26"/>
          <w:szCs w:val="26"/>
        </w:rPr>
        <w:t>Inspect Panel: cung cấp thông số thiết kế như kích thước, khoảng cách, màu sắc, font chữ.</w:t>
      </w:r>
    </w:p>
    <w:p w14:paraId="590932A4" w14:textId="46703284" w:rsidR="00ED0167" w:rsidRPr="00ED0167" w:rsidRDefault="00ED0167" w:rsidP="004F216D">
      <w:pPr>
        <w:pStyle w:val="NormalWeb"/>
        <w:numPr>
          <w:ilvl w:val="1"/>
          <w:numId w:val="6"/>
        </w:numPr>
        <w:spacing w:line="360" w:lineRule="auto"/>
        <w:rPr>
          <w:sz w:val="26"/>
          <w:szCs w:val="26"/>
        </w:rPr>
      </w:pPr>
      <w:r w:rsidRPr="00ED0167">
        <w:rPr>
          <w:sz w:val="26"/>
          <w:szCs w:val="26"/>
        </w:rPr>
        <w:t>Code Snippets: tạo mã CSS, iOS và Android từ thiết kế</w:t>
      </w:r>
      <w:r w:rsidRPr="0041610A">
        <w:rPr>
          <w:sz w:val="26"/>
          <w:szCs w:val="26"/>
        </w:rPr>
        <w:t>.</w:t>
      </w:r>
    </w:p>
    <w:p w14:paraId="50E8AFFE" w14:textId="594ED0F6" w:rsidR="00ED0167" w:rsidRPr="0041610A" w:rsidRDefault="00ED0167" w:rsidP="004F216D">
      <w:pPr>
        <w:pStyle w:val="NormalWeb"/>
        <w:numPr>
          <w:ilvl w:val="1"/>
          <w:numId w:val="6"/>
        </w:numPr>
        <w:spacing w:line="360" w:lineRule="auto"/>
        <w:rPr>
          <w:sz w:val="26"/>
          <w:szCs w:val="26"/>
        </w:rPr>
      </w:pPr>
      <w:r w:rsidRPr="00ED0167">
        <w:rPr>
          <w:sz w:val="26"/>
          <w:szCs w:val="26"/>
        </w:rPr>
        <w:t>Export Assets: xuất ảnh hoặc icon dưới dạng PNG, JPG, SVG, PDF</w:t>
      </w:r>
      <w:r w:rsidRPr="0041610A">
        <w:rPr>
          <w:sz w:val="26"/>
          <w:szCs w:val="26"/>
        </w:rPr>
        <w:t>.</w:t>
      </w:r>
    </w:p>
    <w:p w14:paraId="6DB2B50F" w14:textId="635278BB" w:rsidR="00ED0167" w:rsidRPr="0041610A" w:rsidRDefault="00ED0167" w:rsidP="004F216D">
      <w:pPr>
        <w:pStyle w:val="NormalWeb"/>
        <w:numPr>
          <w:ilvl w:val="0"/>
          <w:numId w:val="6"/>
        </w:numPr>
        <w:spacing w:line="360" w:lineRule="auto"/>
        <w:rPr>
          <w:sz w:val="26"/>
          <w:szCs w:val="26"/>
        </w:rPr>
      </w:pPr>
      <w:r w:rsidRPr="0041610A">
        <w:rPr>
          <w:sz w:val="26"/>
          <w:szCs w:val="26"/>
        </w:rPr>
        <w:t>Nhóm công cụ cộng tác:</w:t>
      </w:r>
    </w:p>
    <w:p w14:paraId="20E7CC1C" w14:textId="23B367FF" w:rsidR="0041610A" w:rsidRPr="0041610A" w:rsidRDefault="0041610A" w:rsidP="004F216D">
      <w:pPr>
        <w:pStyle w:val="NormalWeb"/>
        <w:numPr>
          <w:ilvl w:val="1"/>
          <w:numId w:val="6"/>
        </w:numPr>
        <w:spacing w:line="360" w:lineRule="auto"/>
        <w:rPr>
          <w:sz w:val="26"/>
          <w:szCs w:val="26"/>
        </w:rPr>
      </w:pPr>
      <w:r w:rsidRPr="0041610A">
        <w:rPr>
          <w:sz w:val="26"/>
          <w:szCs w:val="26"/>
        </w:rPr>
        <w:t>Comments: trao đổi, phản hồi trực tiếp trên bản thiết kế.</w:t>
      </w:r>
    </w:p>
    <w:p w14:paraId="778E058A" w14:textId="38D3781B" w:rsidR="0041610A" w:rsidRPr="0041610A" w:rsidRDefault="0041610A" w:rsidP="004F216D">
      <w:pPr>
        <w:pStyle w:val="NormalWeb"/>
        <w:numPr>
          <w:ilvl w:val="1"/>
          <w:numId w:val="6"/>
        </w:numPr>
        <w:spacing w:line="360" w:lineRule="auto"/>
        <w:rPr>
          <w:sz w:val="26"/>
          <w:szCs w:val="26"/>
        </w:rPr>
      </w:pPr>
      <w:r w:rsidRPr="0041610A">
        <w:rPr>
          <w:sz w:val="26"/>
          <w:szCs w:val="26"/>
        </w:rPr>
        <w:t>Live Collaboration: chỉnh sửa đồng thời nhiều người trong thời gian thực.</w:t>
      </w:r>
    </w:p>
    <w:p w14:paraId="1E778841" w14:textId="4F3F3DFA" w:rsidR="0041610A" w:rsidRPr="0041610A" w:rsidRDefault="0041610A" w:rsidP="004F216D">
      <w:pPr>
        <w:pStyle w:val="NormalWeb"/>
        <w:numPr>
          <w:ilvl w:val="1"/>
          <w:numId w:val="6"/>
        </w:numPr>
        <w:spacing w:line="360" w:lineRule="auto"/>
        <w:rPr>
          <w:sz w:val="26"/>
          <w:szCs w:val="26"/>
        </w:rPr>
      </w:pPr>
      <w:r w:rsidRPr="0041610A">
        <w:rPr>
          <w:sz w:val="26"/>
          <w:szCs w:val="26"/>
        </w:rPr>
        <w:t>Version History: quản lý lịch sử thay đổi và khôi phục phiên bản cũ.</w:t>
      </w:r>
    </w:p>
    <w:p w14:paraId="7B0AB97A" w14:textId="27CB6DE5" w:rsidR="00B034F3" w:rsidRDefault="00000000" w:rsidP="004F216D">
      <w:pPr>
        <w:pStyle w:val="Heading3"/>
        <w:spacing w:line="360" w:lineRule="auto"/>
      </w:pPr>
      <w:bookmarkStart w:id="18" w:name="_Toc216426715"/>
      <w:r>
        <w:t>Ứng dụng thực tế của Figma</w:t>
      </w:r>
      <w:bookmarkEnd w:id="18"/>
    </w:p>
    <w:p w14:paraId="657A829E" w14:textId="77777777" w:rsidR="00B034F3" w:rsidRDefault="00000000" w:rsidP="004F216D">
      <w:pPr>
        <w:pStyle w:val="ListParagraph"/>
        <w:numPr>
          <w:ilvl w:val="0"/>
          <w:numId w:val="2"/>
        </w:numPr>
        <w:spacing w:line="360" w:lineRule="auto"/>
      </w:pPr>
      <w:r>
        <w:t>Ứng dụng trong thiết kế giao diện website</w:t>
      </w:r>
    </w:p>
    <w:p w14:paraId="27F1C6A2" w14:textId="77777777" w:rsidR="00B034F3" w:rsidRDefault="00000000" w:rsidP="004F216D">
      <w:pPr>
        <w:pStyle w:val="ListParagraph"/>
        <w:numPr>
          <w:ilvl w:val="0"/>
          <w:numId w:val="2"/>
        </w:numPr>
        <w:spacing w:line="360" w:lineRule="auto"/>
      </w:pPr>
      <w:r>
        <w:t>Ứng dụng trong thiết kế ứng dụng di động (Mobile App)</w:t>
      </w:r>
    </w:p>
    <w:p w14:paraId="015E0986" w14:textId="77777777" w:rsidR="00B034F3" w:rsidRDefault="00000000" w:rsidP="004F216D">
      <w:pPr>
        <w:pStyle w:val="ListParagraph"/>
        <w:numPr>
          <w:ilvl w:val="0"/>
          <w:numId w:val="2"/>
        </w:numPr>
        <w:spacing w:line="360" w:lineRule="auto"/>
      </w:pPr>
      <w:r>
        <w:t>Ứng dụng trong thiết kế hệ thống sản phẩm (Design System)</w:t>
      </w:r>
    </w:p>
    <w:p w14:paraId="0FA016E6" w14:textId="77777777" w:rsidR="00B034F3" w:rsidRDefault="00000000" w:rsidP="004F216D">
      <w:pPr>
        <w:pStyle w:val="ListParagraph"/>
        <w:numPr>
          <w:ilvl w:val="0"/>
          <w:numId w:val="2"/>
        </w:numPr>
        <w:spacing w:line="360" w:lineRule="auto"/>
      </w:pPr>
      <w:r>
        <w:t>Ứng dụng trong giáo dục và đào tạo</w:t>
      </w:r>
    </w:p>
    <w:p w14:paraId="0B9B3865" w14:textId="77777777" w:rsidR="00B034F3" w:rsidRDefault="00000000" w:rsidP="004F216D">
      <w:pPr>
        <w:pStyle w:val="ListParagraph"/>
        <w:numPr>
          <w:ilvl w:val="0"/>
          <w:numId w:val="2"/>
        </w:numPr>
        <w:spacing w:line="360" w:lineRule="auto"/>
      </w:pPr>
      <w:r>
        <w:t>Ứng dụng trong doanh nghiệp và công ty công nghệ</w:t>
      </w:r>
    </w:p>
    <w:p w14:paraId="5CCF3A91" w14:textId="77777777" w:rsidR="00B034F3" w:rsidRDefault="00000000" w:rsidP="004F216D">
      <w:pPr>
        <w:pStyle w:val="ListParagraph"/>
        <w:numPr>
          <w:ilvl w:val="0"/>
          <w:numId w:val="2"/>
        </w:numPr>
        <w:spacing w:line="360" w:lineRule="auto"/>
      </w:pPr>
      <w:r>
        <w:t>Ứng dụng trong làm việc nhóm và quản lý dự án</w:t>
      </w:r>
    </w:p>
    <w:p w14:paraId="1506B3E4" w14:textId="77777777" w:rsidR="00B034F3" w:rsidRDefault="00000000" w:rsidP="004F216D">
      <w:pPr>
        <w:pStyle w:val="ListParagraph"/>
        <w:numPr>
          <w:ilvl w:val="0"/>
          <w:numId w:val="2"/>
        </w:numPr>
        <w:spacing w:line="360" w:lineRule="auto"/>
      </w:pPr>
      <w:r>
        <w:t>Ứng dụng trong sáng tạo nội dung và truyền thông</w:t>
      </w:r>
    </w:p>
    <w:p w14:paraId="3D300081" w14:textId="77777777" w:rsidR="00B034F3" w:rsidRDefault="00000000" w:rsidP="004F216D">
      <w:pPr>
        <w:pStyle w:val="ListParagraph"/>
        <w:numPr>
          <w:ilvl w:val="0"/>
          <w:numId w:val="2"/>
        </w:numPr>
        <w:spacing w:line="360" w:lineRule="auto"/>
      </w:pPr>
      <w:r>
        <w:t>Ứng dụng trong nghiên cứu UX</w:t>
      </w:r>
    </w:p>
    <w:p w14:paraId="7590240F" w14:textId="77777777" w:rsidR="00B034F3" w:rsidRDefault="00000000" w:rsidP="004F216D">
      <w:pPr>
        <w:pStyle w:val="ListParagraph"/>
        <w:numPr>
          <w:ilvl w:val="0"/>
          <w:numId w:val="2"/>
        </w:numPr>
        <w:spacing w:line="360" w:lineRule="auto"/>
      </w:pPr>
      <w:r>
        <w:t>Ứng dụng trong khởi nghiệp và phát triển sản phẩm số (Startup)</w:t>
      </w:r>
    </w:p>
    <w:p w14:paraId="35C4536D" w14:textId="77777777" w:rsidR="00B034F3" w:rsidRDefault="00000000" w:rsidP="004F216D">
      <w:pPr>
        <w:pStyle w:val="ListParagraph"/>
        <w:numPr>
          <w:ilvl w:val="0"/>
          <w:numId w:val="2"/>
        </w:numPr>
        <w:spacing w:line="360" w:lineRule="auto"/>
      </w:pPr>
      <w:r>
        <w:t>Ứng dụng trong quy trình thiết kế – phát triển phần mềm</w:t>
      </w:r>
    </w:p>
    <w:p w14:paraId="47C15FBA" w14:textId="77777777" w:rsidR="00B034F3" w:rsidRDefault="00B034F3" w:rsidP="004F216D">
      <w:pPr>
        <w:pStyle w:val="ListParagraph"/>
        <w:spacing w:line="360" w:lineRule="auto"/>
        <w:ind w:left="0"/>
      </w:pPr>
    </w:p>
    <w:p w14:paraId="60824852" w14:textId="77777777" w:rsidR="00B034F3" w:rsidRDefault="00B034F3" w:rsidP="004F216D">
      <w:pPr>
        <w:pStyle w:val="ListParagraph"/>
        <w:spacing w:line="360" w:lineRule="auto"/>
        <w:ind w:firstLine="720"/>
      </w:pPr>
    </w:p>
    <w:p w14:paraId="011D6542" w14:textId="77777777" w:rsidR="00B034F3" w:rsidRDefault="00000000" w:rsidP="004F216D">
      <w:pPr>
        <w:pStyle w:val="Heading2"/>
        <w:spacing w:line="360" w:lineRule="auto"/>
        <w:jc w:val="left"/>
      </w:pPr>
      <w:bookmarkStart w:id="19" w:name="_Toc216426716"/>
      <w:r>
        <w:t>So sánh với các nền tảng khác</w:t>
      </w:r>
      <w:bookmarkEnd w:id="19"/>
    </w:p>
    <w:tbl>
      <w:tblPr>
        <w:tblpPr w:leftFromText="180" w:rightFromText="180" w:vertAnchor="text" w:horzAnchor="page" w:tblpX="1452" w:tblpY="387"/>
        <w:tblOverlap w:val="never"/>
        <w:tblW w:w="9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95"/>
        <w:gridCol w:w="1938"/>
        <w:gridCol w:w="2860"/>
        <w:gridCol w:w="2568"/>
      </w:tblGrid>
      <w:tr w:rsidR="00B034F3" w14:paraId="5225E054" w14:textId="77777777">
        <w:tc>
          <w:tcPr>
            <w:tcW w:w="0" w:type="auto"/>
            <w:shd w:val="clear" w:color="auto" w:fill="FFFFFF"/>
            <w:vAlign w:val="center"/>
          </w:tcPr>
          <w:p w14:paraId="5FC244EE"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br/>
            </w:r>
          </w:p>
        </w:tc>
        <w:tc>
          <w:tcPr>
            <w:tcW w:w="0" w:type="auto"/>
            <w:shd w:val="clear" w:color="auto" w:fill="FFFFFF"/>
            <w:vAlign w:val="center"/>
          </w:tcPr>
          <w:p w14:paraId="3ADB41E5" w14:textId="77777777" w:rsidR="00B034F3" w:rsidRDefault="00000000" w:rsidP="004F216D">
            <w:pPr>
              <w:pStyle w:val="NormalWeb"/>
              <w:spacing w:before="84" w:beforeAutospacing="0" w:after="84" w:afterAutospacing="0" w:line="360" w:lineRule="auto"/>
              <w:jc w:val="center"/>
              <w:rPr>
                <w:sz w:val="26"/>
                <w:szCs w:val="26"/>
              </w:rPr>
            </w:pPr>
            <w:r>
              <w:rPr>
                <w:sz w:val="26"/>
                <w:szCs w:val="26"/>
              </w:rPr>
              <w:t>Figma</w:t>
            </w:r>
          </w:p>
        </w:tc>
        <w:tc>
          <w:tcPr>
            <w:tcW w:w="2860" w:type="dxa"/>
            <w:shd w:val="clear" w:color="auto" w:fill="FFFFFF"/>
            <w:vAlign w:val="center"/>
          </w:tcPr>
          <w:p w14:paraId="087BAE8F" w14:textId="77777777" w:rsidR="00B034F3" w:rsidRDefault="00000000" w:rsidP="004F216D">
            <w:pPr>
              <w:pStyle w:val="NormalWeb"/>
              <w:spacing w:before="84" w:beforeAutospacing="0" w:after="84" w:afterAutospacing="0" w:line="360" w:lineRule="auto"/>
              <w:jc w:val="center"/>
              <w:rPr>
                <w:sz w:val="26"/>
                <w:szCs w:val="26"/>
              </w:rPr>
            </w:pPr>
            <w:r>
              <w:rPr>
                <w:sz w:val="26"/>
                <w:szCs w:val="26"/>
              </w:rPr>
              <w:t>Sketch</w:t>
            </w:r>
          </w:p>
        </w:tc>
        <w:tc>
          <w:tcPr>
            <w:tcW w:w="2568" w:type="dxa"/>
            <w:shd w:val="clear" w:color="auto" w:fill="FFFFFF"/>
            <w:vAlign w:val="center"/>
          </w:tcPr>
          <w:p w14:paraId="0BE4588D" w14:textId="77777777" w:rsidR="00B034F3" w:rsidRDefault="00000000" w:rsidP="004F216D">
            <w:pPr>
              <w:pStyle w:val="NormalWeb"/>
              <w:spacing w:before="84" w:beforeAutospacing="0" w:after="84" w:afterAutospacing="0" w:line="360" w:lineRule="auto"/>
              <w:jc w:val="center"/>
              <w:rPr>
                <w:rStyle w:val="Strong"/>
                <w:rFonts w:eastAsia="sans-serif"/>
                <w:b w:val="0"/>
                <w:bCs w:val="0"/>
                <w:color w:val="2D3648"/>
                <w:sz w:val="26"/>
                <w:szCs w:val="26"/>
              </w:rPr>
            </w:pPr>
            <w:r>
              <w:rPr>
                <w:rStyle w:val="Strong"/>
                <w:rFonts w:eastAsia="sans-serif"/>
                <w:b w:val="0"/>
                <w:bCs w:val="0"/>
                <w:color w:val="2D3648"/>
                <w:sz w:val="26"/>
                <w:szCs w:val="26"/>
              </w:rPr>
              <w:t>Adobe XD</w:t>
            </w:r>
          </w:p>
        </w:tc>
      </w:tr>
      <w:tr w:rsidR="00B034F3" w14:paraId="5A006448" w14:textId="77777777">
        <w:tc>
          <w:tcPr>
            <w:tcW w:w="0" w:type="auto"/>
            <w:shd w:val="clear" w:color="auto" w:fill="FFFFFF"/>
            <w:vAlign w:val="center"/>
          </w:tcPr>
          <w:p w14:paraId="121BDED2" w14:textId="77777777" w:rsidR="00B034F3" w:rsidRDefault="00000000" w:rsidP="004F216D">
            <w:pPr>
              <w:pStyle w:val="NormalWeb"/>
              <w:spacing w:before="84" w:beforeAutospacing="0" w:after="84" w:afterAutospacing="0" w:line="360" w:lineRule="auto"/>
              <w:rPr>
                <w:sz w:val="26"/>
                <w:szCs w:val="26"/>
              </w:rPr>
            </w:pPr>
            <w:r>
              <w:rPr>
                <w:rStyle w:val="Strong"/>
                <w:rFonts w:eastAsia="sans-serif"/>
                <w:b w:val="0"/>
                <w:bCs w:val="0"/>
                <w:color w:val="2D3648"/>
                <w:sz w:val="26"/>
                <w:szCs w:val="26"/>
              </w:rPr>
              <w:t>Nền tảng hoạt động</w:t>
            </w:r>
          </w:p>
        </w:tc>
        <w:tc>
          <w:tcPr>
            <w:tcW w:w="0" w:type="auto"/>
            <w:shd w:val="clear" w:color="auto" w:fill="FFFFFF"/>
            <w:vAlign w:val="center"/>
          </w:tcPr>
          <w:p w14:paraId="523FCBC5"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Trên trình duyệt web</w:t>
            </w:r>
          </w:p>
        </w:tc>
        <w:tc>
          <w:tcPr>
            <w:tcW w:w="2860" w:type="dxa"/>
            <w:shd w:val="clear" w:color="auto" w:fill="FFFFFF"/>
            <w:vAlign w:val="center"/>
          </w:tcPr>
          <w:p w14:paraId="74792838"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Hoạt động trên phần mềm Desktop</w:t>
            </w:r>
          </w:p>
        </w:tc>
        <w:tc>
          <w:tcPr>
            <w:tcW w:w="2568" w:type="dxa"/>
            <w:shd w:val="clear" w:color="auto" w:fill="FFFFFF"/>
            <w:vAlign w:val="center"/>
          </w:tcPr>
          <w:p w14:paraId="6708DC82"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Hoạt động trên phần mềm Desktop hoặc ứng dụng trên điện thoại</w:t>
            </w:r>
          </w:p>
        </w:tc>
      </w:tr>
      <w:tr w:rsidR="00B034F3" w14:paraId="55AD83C5" w14:textId="77777777">
        <w:tc>
          <w:tcPr>
            <w:tcW w:w="0" w:type="auto"/>
            <w:shd w:val="clear" w:color="auto" w:fill="FFFFFF"/>
            <w:vAlign w:val="center"/>
          </w:tcPr>
          <w:p w14:paraId="5C13FE10" w14:textId="77777777" w:rsidR="00B034F3" w:rsidRDefault="00000000" w:rsidP="004F216D">
            <w:pPr>
              <w:pStyle w:val="NormalWeb"/>
              <w:spacing w:before="84" w:beforeAutospacing="0" w:after="84" w:afterAutospacing="0" w:line="360" w:lineRule="auto"/>
              <w:rPr>
                <w:sz w:val="26"/>
                <w:szCs w:val="26"/>
              </w:rPr>
            </w:pPr>
            <w:r>
              <w:rPr>
                <w:rStyle w:val="Strong"/>
                <w:rFonts w:eastAsia="sans-serif"/>
                <w:b w:val="0"/>
                <w:bCs w:val="0"/>
                <w:color w:val="2D3648"/>
                <w:sz w:val="26"/>
                <w:szCs w:val="26"/>
              </w:rPr>
              <w:t>Hệ điều hành</w:t>
            </w:r>
          </w:p>
        </w:tc>
        <w:tc>
          <w:tcPr>
            <w:tcW w:w="0" w:type="auto"/>
            <w:shd w:val="clear" w:color="auto" w:fill="FFFFFF"/>
            <w:vAlign w:val="center"/>
          </w:tcPr>
          <w:p w14:paraId="060698D6"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Windows, Linux, MacOS</w:t>
            </w:r>
          </w:p>
        </w:tc>
        <w:tc>
          <w:tcPr>
            <w:tcW w:w="2860" w:type="dxa"/>
            <w:shd w:val="clear" w:color="auto" w:fill="FFFFFF"/>
            <w:vAlign w:val="center"/>
          </w:tcPr>
          <w:p w14:paraId="4622083B"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MacOS</w:t>
            </w:r>
          </w:p>
        </w:tc>
        <w:tc>
          <w:tcPr>
            <w:tcW w:w="2568" w:type="dxa"/>
            <w:shd w:val="clear" w:color="auto" w:fill="FFFFFF"/>
            <w:vAlign w:val="center"/>
          </w:tcPr>
          <w:p w14:paraId="22A2AC02"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Windows, MacOS, Android, iOS</w:t>
            </w:r>
          </w:p>
        </w:tc>
      </w:tr>
      <w:tr w:rsidR="00B034F3" w14:paraId="226B5A7B" w14:textId="77777777">
        <w:tc>
          <w:tcPr>
            <w:tcW w:w="0" w:type="auto"/>
            <w:shd w:val="clear" w:color="auto" w:fill="FFFFFF"/>
            <w:vAlign w:val="center"/>
          </w:tcPr>
          <w:p w14:paraId="7CA4FB7F" w14:textId="77777777" w:rsidR="00B034F3" w:rsidRDefault="00000000" w:rsidP="004F216D">
            <w:pPr>
              <w:pStyle w:val="NormalWeb"/>
              <w:spacing w:before="84" w:beforeAutospacing="0" w:after="84" w:afterAutospacing="0" w:line="360" w:lineRule="auto"/>
              <w:rPr>
                <w:sz w:val="26"/>
                <w:szCs w:val="26"/>
              </w:rPr>
            </w:pPr>
            <w:r>
              <w:rPr>
                <w:rStyle w:val="Strong"/>
                <w:rFonts w:eastAsia="sans-serif"/>
                <w:b w:val="0"/>
                <w:bCs w:val="0"/>
                <w:color w:val="2D3648"/>
                <w:sz w:val="26"/>
                <w:szCs w:val="26"/>
              </w:rPr>
              <w:t>Tính năng tương tác trong thời gian thực</w:t>
            </w:r>
          </w:p>
        </w:tc>
        <w:tc>
          <w:tcPr>
            <w:tcW w:w="0" w:type="auto"/>
            <w:shd w:val="clear" w:color="auto" w:fill="FFFFFF"/>
            <w:vAlign w:val="center"/>
          </w:tcPr>
          <w:p w14:paraId="60513CA8"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Với tất cả người dùng</w:t>
            </w:r>
          </w:p>
        </w:tc>
        <w:tc>
          <w:tcPr>
            <w:tcW w:w="2860" w:type="dxa"/>
            <w:shd w:val="clear" w:color="auto" w:fill="FFFFFF"/>
            <w:vAlign w:val="center"/>
          </w:tcPr>
          <w:p w14:paraId="2790ED3F"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Cho người đăng ký và phiên bản Sketch 71 trở lên</w:t>
            </w:r>
          </w:p>
        </w:tc>
        <w:tc>
          <w:tcPr>
            <w:tcW w:w="2568" w:type="dxa"/>
            <w:shd w:val="clear" w:color="auto" w:fill="FFFFFF"/>
            <w:vAlign w:val="center"/>
          </w:tcPr>
          <w:p w14:paraId="7DEA5928"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Tính năng Coediting cho dự án được đồng bộ trên cloud</w:t>
            </w:r>
          </w:p>
        </w:tc>
      </w:tr>
      <w:tr w:rsidR="00B034F3" w14:paraId="2C92FE01" w14:textId="77777777">
        <w:tc>
          <w:tcPr>
            <w:tcW w:w="0" w:type="auto"/>
            <w:shd w:val="clear" w:color="auto" w:fill="FFFFFF"/>
            <w:vAlign w:val="center"/>
          </w:tcPr>
          <w:p w14:paraId="0B7AD968" w14:textId="77777777" w:rsidR="00B034F3" w:rsidRDefault="00000000" w:rsidP="004F216D">
            <w:pPr>
              <w:pStyle w:val="NormalWeb"/>
              <w:spacing w:before="84" w:beforeAutospacing="0" w:after="84" w:afterAutospacing="0" w:line="360" w:lineRule="auto"/>
              <w:rPr>
                <w:sz w:val="26"/>
                <w:szCs w:val="26"/>
              </w:rPr>
            </w:pPr>
            <w:r>
              <w:rPr>
                <w:rStyle w:val="Strong"/>
                <w:rFonts w:eastAsia="sans-serif"/>
                <w:b w:val="0"/>
                <w:bCs w:val="0"/>
                <w:color w:val="2D3648"/>
                <w:sz w:val="26"/>
                <w:szCs w:val="26"/>
              </w:rPr>
              <w:t>Làm việc offline</w:t>
            </w:r>
          </w:p>
        </w:tc>
        <w:tc>
          <w:tcPr>
            <w:tcW w:w="0" w:type="auto"/>
            <w:shd w:val="clear" w:color="auto" w:fill="FFFFFF"/>
            <w:vAlign w:val="center"/>
          </w:tcPr>
          <w:p w14:paraId="02F33185"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Không thể</w:t>
            </w:r>
          </w:p>
        </w:tc>
        <w:tc>
          <w:tcPr>
            <w:tcW w:w="2860" w:type="dxa"/>
            <w:shd w:val="clear" w:color="auto" w:fill="FFFFFF"/>
            <w:vAlign w:val="center"/>
          </w:tcPr>
          <w:p w14:paraId="46BF5A69"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Có thể</w:t>
            </w:r>
          </w:p>
        </w:tc>
        <w:tc>
          <w:tcPr>
            <w:tcW w:w="2568" w:type="dxa"/>
            <w:shd w:val="clear" w:color="auto" w:fill="FFFFFF"/>
            <w:vAlign w:val="center"/>
          </w:tcPr>
          <w:p w14:paraId="35FC5699"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Có thể</w:t>
            </w:r>
          </w:p>
        </w:tc>
      </w:tr>
      <w:tr w:rsidR="00B034F3" w14:paraId="354F6A41" w14:textId="77777777">
        <w:tc>
          <w:tcPr>
            <w:tcW w:w="0" w:type="auto"/>
            <w:shd w:val="clear" w:color="auto" w:fill="FFFFFF"/>
            <w:vAlign w:val="center"/>
          </w:tcPr>
          <w:p w14:paraId="1E273EB6" w14:textId="77777777" w:rsidR="00B034F3" w:rsidRDefault="00000000" w:rsidP="004F216D">
            <w:pPr>
              <w:pStyle w:val="NormalWeb"/>
              <w:spacing w:before="84" w:beforeAutospacing="0" w:after="84" w:afterAutospacing="0" w:line="360" w:lineRule="auto"/>
              <w:rPr>
                <w:sz w:val="26"/>
                <w:szCs w:val="26"/>
              </w:rPr>
            </w:pPr>
            <w:r>
              <w:rPr>
                <w:rStyle w:val="Strong"/>
                <w:rFonts w:eastAsia="sans-serif"/>
                <w:b w:val="0"/>
                <w:bCs w:val="0"/>
                <w:color w:val="2D3648"/>
                <w:sz w:val="26"/>
                <w:szCs w:val="26"/>
              </w:rPr>
              <w:t>Tạo Prototype</w:t>
            </w:r>
          </w:p>
        </w:tc>
        <w:tc>
          <w:tcPr>
            <w:tcW w:w="0" w:type="auto"/>
            <w:shd w:val="clear" w:color="auto" w:fill="FFFFFF"/>
            <w:vAlign w:val="center"/>
          </w:tcPr>
          <w:p w14:paraId="629D977E"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Có thể</w:t>
            </w:r>
          </w:p>
        </w:tc>
        <w:tc>
          <w:tcPr>
            <w:tcW w:w="2860" w:type="dxa"/>
            <w:shd w:val="clear" w:color="auto" w:fill="FFFFFF"/>
            <w:vAlign w:val="center"/>
          </w:tcPr>
          <w:p w14:paraId="52C9B2A3"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Mức cơ bản</w:t>
            </w:r>
          </w:p>
        </w:tc>
        <w:tc>
          <w:tcPr>
            <w:tcW w:w="2568" w:type="dxa"/>
            <w:shd w:val="clear" w:color="auto" w:fill="FFFFFF"/>
            <w:vAlign w:val="center"/>
          </w:tcPr>
          <w:p w14:paraId="1ED6E657"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Tốt nhất</w:t>
            </w:r>
          </w:p>
        </w:tc>
      </w:tr>
      <w:tr w:rsidR="00B034F3" w14:paraId="765A9C86" w14:textId="77777777">
        <w:tc>
          <w:tcPr>
            <w:tcW w:w="0" w:type="auto"/>
            <w:shd w:val="clear" w:color="auto" w:fill="FFFFFF"/>
            <w:vAlign w:val="center"/>
          </w:tcPr>
          <w:p w14:paraId="42AC0080" w14:textId="77777777" w:rsidR="00B034F3" w:rsidRDefault="00000000" w:rsidP="004F216D">
            <w:pPr>
              <w:pStyle w:val="NormalWeb"/>
              <w:spacing w:before="84" w:beforeAutospacing="0" w:after="84" w:afterAutospacing="0" w:line="360" w:lineRule="auto"/>
              <w:rPr>
                <w:sz w:val="26"/>
                <w:szCs w:val="26"/>
              </w:rPr>
            </w:pPr>
            <w:r>
              <w:rPr>
                <w:rStyle w:val="Strong"/>
                <w:rFonts w:eastAsia="sans-serif"/>
                <w:b w:val="0"/>
                <w:bCs w:val="0"/>
                <w:color w:val="2D3648"/>
                <w:sz w:val="26"/>
                <w:szCs w:val="26"/>
              </w:rPr>
              <w:t>Giá thành</w:t>
            </w:r>
          </w:p>
        </w:tc>
        <w:tc>
          <w:tcPr>
            <w:tcW w:w="0" w:type="auto"/>
            <w:shd w:val="clear" w:color="auto" w:fill="FFFFFF"/>
            <w:vAlign w:val="center"/>
          </w:tcPr>
          <w:p w14:paraId="5B9C13E0"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Miễn phí với gói Starter</w:t>
            </w:r>
          </w:p>
        </w:tc>
        <w:tc>
          <w:tcPr>
            <w:tcW w:w="2860" w:type="dxa"/>
            <w:shd w:val="clear" w:color="auto" w:fill="FFFFFF"/>
            <w:vAlign w:val="center"/>
          </w:tcPr>
          <w:p w14:paraId="0DB36F5D"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Tốn phí</w:t>
            </w:r>
          </w:p>
        </w:tc>
        <w:tc>
          <w:tcPr>
            <w:tcW w:w="2568" w:type="dxa"/>
            <w:shd w:val="clear" w:color="auto" w:fill="FFFFFF"/>
            <w:vAlign w:val="center"/>
          </w:tcPr>
          <w:p w14:paraId="37C40758"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Miễn phí người dùng cá nhân nhưng tốn phí với người dùng theo nhóm</w:t>
            </w:r>
          </w:p>
        </w:tc>
      </w:tr>
      <w:tr w:rsidR="00B034F3" w14:paraId="1057D7A5" w14:textId="77777777">
        <w:tc>
          <w:tcPr>
            <w:tcW w:w="0" w:type="auto"/>
            <w:shd w:val="clear" w:color="auto" w:fill="FFFFFF"/>
            <w:vAlign w:val="center"/>
          </w:tcPr>
          <w:p w14:paraId="0D33AD8E" w14:textId="77777777" w:rsidR="00B034F3" w:rsidRDefault="00000000" w:rsidP="004F216D">
            <w:pPr>
              <w:pStyle w:val="NormalWeb"/>
              <w:spacing w:before="84" w:beforeAutospacing="0" w:after="84" w:afterAutospacing="0" w:line="360" w:lineRule="auto"/>
              <w:rPr>
                <w:sz w:val="26"/>
                <w:szCs w:val="26"/>
              </w:rPr>
            </w:pPr>
            <w:r>
              <w:rPr>
                <w:rStyle w:val="Strong"/>
                <w:rFonts w:eastAsia="sans-serif"/>
                <w:b w:val="0"/>
                <w:bCs w:val="0"/>
                <w:color w:val="2D3648"/>
                <w:sz w:val="26"/>
                <w:szCs w:val="26"/>
              </w:rPr>
              <w:t>Ưu điểm</w:t>
            </w:r>
          </w:p>
        </w:tc>
        <w:tc>
          <w:tcPr>
            <w:tcW w:w="0" w:type="auto"/>
            <w:shd w:val="clear" w:color="auto" w:fill="FFFFFF"/>
            <w:vAlign w:val="center"/>
          </w:tcPr>
          <w:p w14:paraId="1295D138"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Tương tác tốt</w:t>
            </w:r>
          </w:p>
          <w:p w14:paraId="18880067"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Tự động lưu trữ</w:t>
            </w:r>
          </w:p>
          <w:p w14:paraId="34842598"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Artboard linh hoạt vì có thể liên kết</w:t>
            </w:r>
          </w:p>
        </w:tc>
        <w:tc>
          <w:tcPr>
            <w:tcW w:w="2860" w:type="dxa"/>
            <w:shd w:val="clear" w:color="auto" w:fill="FFFFFF"/>
            <w:vAlign w:val="center"/>
          </w:tcPr>
          <w:p w14:paraId="4CA2F835"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Công cụ lâu năm, thiết kế ổn định</w:t>
            </w:r>
          </w:p>
          <w:p w14:paraId="2318E7BE"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Cập nhật thường xuyên</w:t>
            </w:r>
          </w:p>
          <w:p w14:paraId="0D7F1960"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Kho plugin lớn</w:t>
            </w:r>
          </w:p>
        </w:tc>
        <w:tc>
          <w:tcPr>
            <w:tcW w:w="2568" w:type="dxa"/>
            <w:shd w:val="clear" w:color="auto" w:fill="FFFFFF"/>
            <w:vAlign w:val="center"/>
          </w:tcPr>
          <w:p w14:paraId="5FFD37F0"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Quen thuộc với người dùng Adobe, có thể dùng chung kho dữ liệu Creative Cloud</w:t>
            </w:r>
          </w:p>
        </w:tc>
      </w:tr>
      <w:tr w:rsidR="00B034F3" w14:paraId="3F5C8962" w14:textId="77777777">
        <w:tc>
          <w:tcPr>
            <w:tcW w:w="0" w:type="auto"/>
            <w:shd w:val="clear" w:color="auto" w:fill="FFFFFF"/>
            <w:vAlign w:val="center"/>
          </w:tcPr>
          <w:p w14:paraId="14F8862C" w14:textId="77777777" w:rsidR="00B034F3" w:rsidRDefault="00000000" w:rsidP="004F216D">
            <w:pPr>
              <w:pStyle w:val="NormalWeb"/>
              <w:spacing w:before="84" w:beforeAutospacing="0" w:after="84" w:afterAutospacing="0" w:line="360" w:lineRule="auto"/>
              <w:rPr>
                <w:sz w:val="26"/>
                <w:szCs w:val="26"/>
              </w:rPr>
            </w:pPr>
            <w:r>
              <w:rPr>
                <w:rStyle w:val="Strong"/>
                <w:rFonts w:eastAsia="sans-serif"/>
                <w:b w:val="0"/>
                <w:bCs w:val="0"/>
                <w:color w:val="2D3648"/>
                <w:sz w:val="26"/>
                <w:szCs w:val="26"/>
              </w:rPr>
              <w:t>Nhược điểm</w:t>
            </w:r>
          </w:p>
        </w:tc>
        <w:tc>
          <w:tcPr>
            <w:tcW w:w="0" w:type="auto"/>
            <w:shd w:val="clear" w:color="auto" w:fill="FFFFFF"/>
            <w:vAlign w:val="center"/>
          </w:tcPr>
          <w:p w14:paraId="1D40066D"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Không làm offline.</w:t>
            </w:r>
          </w:p>
          <w:p w14:paraId="3C433F2B"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lastRenderedPageBreak/>
              <w:t>Chạy trên hệ thống có RAM 4GB trở lên</w:t>
            </w:r>
          </w:p>
        </w:tc>
        <w:tc>
          <w:tcPr>
            <w:tcW w:w="2860" w:type="dxa"/>
            <w:shd w:val="clear" w:color="auto" w:fill="FFFFFF"/>
            <w:vAlign w:val="center"/>
          </w:tcPr>
          <w:p w14:paraId="7ADB179B"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lastRenderedPageBreak/>
              <w:t>Chỉ sử dụng trên macOS .</w:t>
            </w:r>
          </w:p>
          <w:p w14:paraId="42257DFC"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t>Tốn phí cao</w:t>
            </w:r>
          </w:p>
          <w:p w14:paraId="335EFCF2"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lastRenderedPageBreak/>
              <w:t>Chức năng Prototyping đơn giản</w:t>
            </w:r>
          </w:p>
        </w:tc>
        <w:tc>
          <w:tcPr>
            <w:tcW w:w="2568" w:type="dxa"/>
            <w:shd w:val="clear" w:color="auto" w:fill="FFFFFF"/>
            <w:vAlign w:val="center"/>
          </w:tcPr>
          <w:p w14:paraId="5E1AA5EE" w14:textId="77777777" w:rsidR="00B034F3" w:rsidRDefault="00000000" w:rsidP="004F216D">
            <w:pPr>
              <w:pStyle w:val="NormalWeb"/>
              <w:spacing w:before="84" w:beforeAutospacing="0" w:after="84" w:afterAutospacing="0" w:line="360" w:lineRule="auto"/>
              <w:rPr>
                <w:sz w:val="26"/>
                <w:szCs w:val="26"/>
              </w:rPr>
            </w:pPr>
            <w:r>
              <w:rPr>
                <w:rFonts w:eastAsia="sans-serif"/>
                <w:color w:val="2D3648"/>
                <w:sz w:val="26"/>
                <w:szCs w:val="26"/>
              </w:rPr>
              <w:lastRenderedPageBreak/>
              <w:t>Chi phí cao khi sử dụng gói chuyên nghiệp</w:t>
            </w:r>
          </w:p>
        </w:tc>
      </w:tr>
    </w:tbl>
    <w:p w14:paraId="5C0F39FC" w14:textId="77777777" w:rsidR="00B034F3" w:rsidRDefault="00B034F3" w:rsidP="004F216D">
      <w:pPr>
        <w:spacing w:line="360" w:lineRule="auto"/>
      </w:pPr>
    </w:p>
    <w:p w14:paraId="4F305A07" w14:textId="77777777" w:rsidR="00B034F3" w:rsidRDefault="00B034F3" w:rsidP="004F216D">
      <w:pPr>
        <w:pStyle w:val="ListParagraph"/>
        <w:spacing w:line="360" w:lineRule="auto"/>
        <w:ind w:left="0"/>
      </w:pPr>
    </w:p>
    <w:p w14:paraId="0CFAA473" w14:textId="77777777" w:rsidR="00B034F3" w:rsidRDefault="00B034F3" w:rsidP="004F216D">
      <w:pPr>
        <w:pStyle w:val="ListParagraph"/>
        <w:spacing w:line="360" w:lineRule="auto"/>
        <w:ind w:left="0"/>
      </w:pPr>
    </w:p>
    <w:p w14:paraId="06838475" w14:textId="77777777" w:rsidR="00B034F3" w:rsidRDefault="00B034F3" w:rsidP="004F216D">
      <w:pPr>
        <w:pStyle w:val="ListParagraph"/>
        <w:spacing w:line="360" w:lineRule="auto"/>
        <w:ind w:left="0"/>
        <w:rPr>
          <w:iCs/>
          <w:lang w:val="vi-VN"/>
        </w:rPr>
      </w:pPr>
    </w:p>
    <w:p w14:paraId="7E7D2436" w14:textId="77777777" w:rsidR="00B034F3" w:rsidRDefault="00B034F3" w:rsidP="004F216D">
      <w:pPr>
        <w:pStyle w:val="ListParagraph"/>
        <w:spacing w:line="360" w:lineRule="auto"/>
        <w:ind w:left="0"/>
      </w:pPr>
    </w:p>
    <w:p w14:paraId="21E33629" w14:textId="77777777" w:rsidR="00B034F3" w:rsidRDefault="00B034F3" w:rsidP="004F216D">
      <w:pPr>
        <w:pStyle w:val="ListParagraph"/>
        <w:spacing w:line="360" w:lineRule="auto"/>
        <w:ind w:firstLine="720"/>
      </w:pPr>
    </w:p>
    <w:p w14:paraId="24A19731" w14:textId="77777777" w:rsidR="00B034F3" w:rsidRDefault="00B034F3" w:rsidP="004F216D">
      <w:pPr>
        <w:pStyle w:val="ListParagraph"/>
        <w:spacing w:line="360" w:lineRule="auto"/>
        <w:ind w:left="0"/>
      </w:pPr>
    </w:p>
    <w:p w14:paraId="6631F389" w14:textId="77777777" w:rsidR="00B034F3" w:rsidRDefault="00000000" w:rsidP="004F216D">
      <w:pPr>
        <w:pStyle w:val="Heading2"/>
        <w:spacing w:line="360" w:lineRule="auto"/>
        <w:jc w:val="left"/>
        <w:rPr>
          <w:lang w:val="vi-VN"/>
        </w:rPr>
      </w:pPr>
      <w:bookmarkStart w:id="20" w:name="_Toc216426717"/>
      <w:r>
        <w:t>Nguyên tắc UI/UX trong thiết kế giao diện với Figma</w:t>
      </w:r>
      <w:bookmarkEnd w:id="20"/>
    </w:p>
    <w:p w14:paraId="2558CC93" w14:textId="77777777" w:rsidR="00B034F3" w:rsidRDefault="00000000" w:rsidP="004F216D">
      <w:pPr>
        <w:pStyle w:val="Heading3"/>
        <w:spacing w:line="360" w:lineRule="auto"/>
      </w:pPr>
      <w:bookmarkStart w:id="21" w:name="_Toc216426718"/>
      <w:r>
        <w:t>Khái niệm</w:t>
      </w:r>
      <w:bookmarkEnd w:id="21"/>
    </w:p>
    <w:p w14:paraId="5AACFC44" w14:textId="77777777" w:rsidR="00B034F3" w:rsidRDefault="00000000" w:rsidP="004F216D">
      <w:pPr>
        <w:pStyle w:val="ListParagraph"/>
        <w:numPr>
          <w:ilvl w:val="0"/>
          <w:numId w:val="2"/>
        </w:numPr>
        <w:spacing w:line="360" w:lineRule="auto"/>
        <w:rPr>
          <w:lang w:val="vi-VN"/>
        </w:rPr>
      </w:pPr>
      <w:r>
        <w:rPr>
          <w:rFonts w:eastAsia="Inter"/>
          <w:color w:val="1D293F"/>
          <w:shd w:val="clear" w:color="auto" w:fill="FFFFFF"/>
        </w:rPr>
        <w:t>Thiết kế UI (User Interface) là thiết kế giao diện cho người dùng, bao gồm tất cả những gì mà người dùng có thể nhìn thấy như bố cục sắp xếp, màu sắc web, font chữ, hình ảnh trên web,… Thiết kế UI là yếu tố quan trọng, đóng vai trò truyền tải thông điệp từ người thiết kế, cũng như nhà cung cấp sản phẩm, dịch vụ đến với người dùng.</w:t>
      </w:r>
    </w:p>
    <w:p w14:paraId="3956A6E1" w14:textId="77777777" w:rsidR="00B034F3" w:rsidRDefault="00000000" w:rsidP="004F216D">
      <w:pPr>
        <w:pStyle w:val="ListParagraph"/>
        <w:numPr>
          <w:ilvl w:val="0"/>
          <w:numId w:val="2"/>
        </w:numPr>
        <w:spacing w:line="360" w:lineRule="auto"/>
        <w:rPr>
          <w:lang w:val="vi-VN"/>
        </w:rPr>
      </w:pPr>
      <w:r>
        <w:rPr>
          <w:rFonts w:eastAsia="Inter"/>
          <w:color w:val="1D293F"/>
          <w:shd w:val="clear" w:color="auto" w:fill="FFFFFF"/>
        </w:rPr>
        <w:t>Thiết kế UX (User Experience) là thiết kế trải nghiệm cho người dùng. Các nhà thiết kế sẽ nghiên cứu những thói quen và đánh giá của người dùng khi sử dụng sản phẩm, dịch vụ như tính tiện ích, web/app đó có dễ sử dụng hay không, tính hiệu quả mang lại. Thiết kế UX đóng vai trò rất quan trọng vì nó sẽ ảnh hưởng khá nhiều đến việc người dùng có muốn ghé lại website/app của bạn hay không.</w:t>
      </w:r>
    </w:p>
    <w:p w14:paraId="4C4CC7F9" w14:textId="77777777" w:rsidR="00B034F3" w:rsidRDefault="00000000" w:rsidP="004F216D">
      <w:pPr>
        <w:pStyle w:val="Heading3"/>
        <w:spacing w:line="360" w:lineRule="auto"/>
      </w:pPr>
      <w:bookmarkStart w:id="22" w:name="_Toc216426719"/>
      <w:r>
        <w:t>Nguyên tắc thiết kế UI</w:t>
      </w:r>
      <w:bookmarkEnd w:id="22"/>
    </w:p>
    <w:p w14:paraId="38A08B2D" w14:textId="77777777" w:rsidR="00B034F3" w:rsidRDefault="00000000" w:rsidP="004F216D">
      <w:pPr>
        <w:pStyle w:val="ListParagraph"/>
        <w:numPr>
          <w:ilvl w:val="0"/>
          <w:numId w:val="2"/>
        </w:numPr>
        <w:spacing w:line="360" w:lineRule="auto"/>
        <w:rPr>
          <w:lang w:val="vi-VN"/>
        </w:rPr>
      </w:pPr>
      <w:r>
        <w:rPr>
          <w:rStyle w:val="Strong"/>
          <w:rFonts w:eastAsia="sans-serif"/>
          <w:b w:val="0"/>
          <w:bCs w:val="0"/>
          <w:color w:val="414042"/>
          <w:shd w:val="clear" w:color="auto" w:fill="FFFFFF"/>
        </w:rPr>
        <w:t>Tính nhất quán:</w:t>
      </w:r>
      <w:r>
        <w:rPr>
          <w:rFonts w:eastAsia="sans-serif"/>
          <w:color w:val="414042"/>
          <w:shd w:val="clear" w:color="auto" w:fill="FFFFFF"/>
        </w:rPr>
        <w:t> Sản phẩm có ngôn ngữ thiết kế nhất quán xuyên suốt, với các yếu tố dễ nhận biết và dễ sử dụng. Các yếu tố thiết kế nhất quán giúp người dùng cảm thấy thoải mái và quen thuộc hơn với sản phẩm</w:t>
      </w:r>
      <w:r>
        <w:rPr>
          <w:rFonts w:eastAsia="Inter"/>
          <w:color w:val="1D293F"/>
          <w:shd w:val="clear" w:color="auto" w:fill="FFFFFF"/>
        </w:rPr>
        <w:t>.</w:t>
      </w:r>
    </w:p>
    <w:p w14:paraId="02081086" w14:textId="77777777" w:rsidR="00B034F3" w:rsidRDefault="00000000" w:rsidP="004F216D">
      <w:pPr>
        <w:pStyle w:val="ListParagraph"/>
        <w:numPr>
          <w:ilvl w:val="0"/>
          <w:numId w:val="2"/>
        </w:numPr>
        <w:spacing w:line="360" w:lineRule="auto"/>
        <w:rPr>
          <w:lang w:val="vi-VN"/>
        </w:rPr>
      </w:pPr>
      <w:r>
        <w:rPr>
          <w:rStyle w:val="Strong"/>
          <w:rFonts w:eastAsia="sans-serif"/>
          <w:b w:val="0"/>
          <w:bCs w:val="0"/>
          <w:color w:val="414042"/>
          <w:shd w:val="clear" w:color="auto" w:fill="FFFFFF"/>
        </w:rPr>
        <w:t>Hệ thống phân cấp trực quan:</w:t>
      </w:r>
      <w:r>
        <w:rPr>
          <w:rFonts w:eastAsia="sans-serif"/>
          <w:color w:val="414042"/>
          <w:shd w:val="clear" w:color="auto" w:fill="FFFFFF"/>
        </w:rPr>
        <w:t> Điều này liên quan đến việc thiết kế các yếu tố để hướng chú ý của người dùng đến thông tin quan trọng nhất trên trang. Bằng cách sử dụng các kỹ thuật như kích thước, màu sắc và độ tương phản, các nhà thiết kế có thể tạo ra một hệ thống phân cấp trực quan giúp người dùng dễ dàng hiểu được thông tin quan trọng nhất trên trang</w:t>
      </w:r>
      <w:r>
        <w:rPr>
          <w:rFonts w:eastAsia="Inter"/>
          <w:color w:val="1D293F"/>
          <w:shd w:val="clear" w:color="auto" w:fill="FFFFFF"/>
        </w:rPr>
        <w:t>.</w:t>
      </w:r>
    </w:p>
    <w:p w14:paraId="0A6E899F" w14:textId="77777777" w:rsidR="00B034F3" w:rsidRDefault="00000000" w:rsidP="004F216D">
      <w:pPr>
        <w:pStyle w:val="ListParagraph"/>
        <w:numPr>
          <w:ilvl w:val="0"/>
          <w:numId w:val="2"/>
        </w:numPr>
        <w:spacing w:line="360" w:lineRule="auto"/>
        <w:rPr>
          <w:lang w:val="vi-VN"/>
        </w:rPr>
      </w:pPr>
      <w:r>
        <w:rPr>
          <w:rStyle w:val="Strong"/>
          <w:rFonts w:eastAsia="sans-serif"/>
          <w:b w:val="0"/>
          <w:bCs w:val="0"/>
          <w:color w:val="414042"/>
          <w:shd w:val="clear" w:color="auto" w:fill="FFFFFF"/>
        </w:rPr>
        <w:lastRenderedPageBreak/>
        <w:t>Phản hồi:</w:t>
      </w:r>
      <w:r>
        <w:rPr>
          <w:rFonts w:eastAsia="sans-serif"/>
          <w:color w:val="414042"/>
          <w:shd w:val="clear" w:color="auto" w:fill="FFFFFF"/>
        </w:rPr>
        <w:t> Sản phẩm cung cấp phản hồi rõ ràng và kịp thời cho người dùng để họ biết liệu mình đã hoàn thành nhiệm vụ thành công hay có lỗi cần sửa chữa. Phản hồi có thể có nhiều dạng, chẳng hạn như hình ảnh, âm thanh hoặc tín hiệu thị giác.</w:t>
      </w:r>
    </w:p>
    <w:p w14:paraId="4DA2614B" w14:textId="77777777" w:rsidR="00B034F3" w:rsidRDefault="00000000" w:rsidP="004F216D">
      <w:pPr>
        <w:pStyle w:val="ListParagraph"/>
        <w:numPr>
          <w:ilvl w:val="0"/>
          <w:numId w:val="2"/>
        </w:numPr>
        <w:spacing w:line="360" w:lineRule="auto"/>
        <w:rPr>
          <w:lang w:val="vi-VN"/>
        </w:rPr>
      </w:pPr>
      <w:r>
        <w:rPr>
          <w:rStyle w:val="Strong"/>
          <w:rFonts w:eastAsia="sans-serif"/>
          <w:b w:val="0"/>
          <w:bCs w:val="0"/>
          <w:color w:val="414042"/>
          <w:shd w:val="clear" w:color="auto" w:fill="FFFFFF"/>
        </w:rPr>
        <w:t>Tính đơn giản:</w:t>
      </w:r>
      <w:r>
        <w:rPr>
          <w:rFonts w:eastAsia="sans-serif"/>
          <w:color w:val="414042"/>
          <w:shd w:val="clear" w:color="auto" w:fill="FFFFFF"/>
        </w:rPr>
        <w:t> Sản phẩm được thiết kế đơn giản nhất có thể, loại bỏ các tính năng không liên quan hoặc gây phiền nhiễu làm giảm trải nghiệm người dùng. Người dùng có thể tập trung vào nhiệm vụ trước mắt bằng cách giữ cho giao diện đơn giản.</w:t>
      </w:r>
    </w:p>
    <w:p w14:paraId="697B647C" w14:textId="77777777" w:rsidR="00B034F3" w:rsidRDefault="00000000" w:rsidP="004F216D">
      <w:pPr>
        <w:pStyle w:val="ListParagraph"/>
        <w:numPr>
          <w:ilvl w:val="0"/>
          <w:numId w:val="2"/>
        </w:numPr>
        <w:spacing w:line="360" w:lineRule="auto"/>
        <w:rPr>
          <w:lang w:val="vi-VN"/>
        </w:rPr>
      </w:pPr>
      <w:r>
        <w:rPr>
          <w:rStyle w:val="Strong"/>
          <w:rFonts w:eastAsia="sans-serif"/>
          <w:b w:val="0"/>
          <w:bCs w:val="0"/>
          <w:color w:val="414042"/>
          <w:shd w:val="clear" w:color="auto" w:fill="FFFFFF"/>
        </w:rPr>
        <w:t>Tính linh hoạt:</w:t>
      </w:r>
      <w:r>
        <w:rPr>
          <w:rFonts w:eastAsia="sans-serif"/>
          <w:color w:val="414042"/>
          <w:shd w:val="clear" w:color="auto" w:fill="FFFFFF"/>
        </w:rPr>
        <w:t> Sản phẩm đáp ứng nhiều nhu cầu và sở thích khác nhau của người dùng, bao gồm các ngôn ngữ, kích thước màn hình và các yếu tố khác. Bằng cách thiết kế linh hoạt, bạn đảm bảo rằng sản phẩm có thể tiếp cận được với tất cả người dùng.</w:t>
      </w:r>
    </w:p>
    <w:p w14:paraId="3DCAC955" w14:textId="77777777" w:rsidR="00B034F3" w:rsidRDefault="00000000" w:rsidP="004F216D">
      <w:pPr>
        <w:pStyle w:val="ListParagraph"/>
        <w:numPr>
          <w:ilvl w:val="0"/>
          <w:numId w:val="2"/>
        </w:numPr>
        <w:spacing w:line="360" w:lineRule="auto"/>
        <w:rPr>
          <w:lang w:val="vi-VN"/>
        </w:rPr>
      </w:pPr>
      <w:r>
        <w:rPr>
          <w:rStyle w:val="Strong"/>
          <w:rFonts w:eastAsia="sans-serif"/>
          <w:b w:val="0"/>
          <w:bCs w:val="0"/>
          <w:color w:val="414042"/>
          <w:shd w:val="clear" w:color="auto" w:fill="FFFFFF"/>
        </w:rPr>
        <w:t>Màu sắc:</w:t>
      </w:r>
      <w:r>
        <w:rPr>
          <w:rFonts w:eastAsia="sans-serif"/>
          <w:color w:val="414042"/>
          <w:shd w:val="clear" w:color="auto" w:fill="FFFFFF"/>
        </w:rPr>
        <w:t> Màu sắc là một phần quan trọng trong thiết kế giao diện người dùng vì nó có thể truyền tải cảm xúc và ý nghĩa. Nhà thiết kế nên lựa chọn màu sắc tổng thể, màu sắc thành phần phù hợp với bộ nhận dạng thương hiệu, triết lý, văn hoá công ty, văn hóa vùng miền, và có khả năng thích ứng với người dùng mắc bệnh mù màu. Loại hình sản phẩm (sản phẩm số, in ấn quảng cáo…).</w:t>
      </w:r>
    </w:p>
    <w:p w14:paraId="279A8504" w14:textId="77777777" w:rsidR="00B034F3" w:rsidRDefault="00000000" w:rsidP="004F216D">
      <w:pPr>
        <w:pStyle w:val="ListParagraph"/>
        <w:numPr>
          <w:ilvl w:val="0"/>
          <w:numId w:val="2"/>
        </w:numPr>
        <w:spacing w:line="360" w:lineRule="auto"/>
        <w:rPr>
          <w:lang w:val="vi-VN"/>
        </w:rPr>
      </w:pPr>
      <w:r>
        <w:rPr>
          <w:rStyle w:val="Strong"/>
          <w:rFonts w:eastAsia="sans-serif"/>
          <w:b w:val="0"/>
          <w:bCs w:val="0"/>
          <w:color w:val="414042"/>
          <w:shd w:val="clear" w:color="auto" w:fill="FFFFFF"/>
        </w:rPr>
        <w:t>Kiểu chữ:</w:t>
      </w:r>
      <w:r>
        <w:rPr>
          <w:rFonts w:eastAsia="sans-serif"/>
          <w:color w:val="414042"/>
          <w:shd w:val="clear" w:color="auto" w:fill="FFFFFF"/>
        </w:rPr>
        <w:t> Kiểu chữ là một khía cạnh quan trọng khác của thiết kế giao diện người dùng, vì nó ảnh hưởng đến khả năng đọc và khả năng truy cập. Nhà thiết kế nên chọn phông chữ dễ đọc, phù hợp với sản phẩm và đối tượng mục tiêu, nền tảng mà người dùng tiếp cận (web, mobile, in ấn…).</w:t>
      </w:r>
    </w:p>
    <w:p w14:paraId="6DEDBAB3" w14:textId="77777777" w:rsidR="00B034F3" w:rsidRDefault="00000000" w:rsidP="004F216D">
      <w:pPr>
        <w:pStyle w:val="ListParagraph"/>
        <w:numPr>
          <w:ilvl w:val="0"/>
          <w:numId w:val="2"/>
        </w:numPr>
        <w:spacing w:line="360" w:lineRule="auto"/>
        <w:rPr>
          <w:lang w:val="vi-VN"/>
        </w:rPr>
      </w:pPr>
      <w:r>
        <w:rPr>
          <w:rStyle w:val="Strong"/>
          <w:rFonts w:eastAsia="sans-serif"/>
          <w:b w:val="0"/>
          <w:bCs w:val="0"/>
          <w:color w:val="414042"/>
          <w:shd w:val="clear" w:color="auto" w:fill="FFFFFF"/>
        </w:rPr>
        <w:t>Khả năng truy cập:</w:t>
      </w:r>
      <w:r>
        <w:rPr>
          <w:rFonts w:eastAsia="sans-serif"/>
          <w:color w:val="414042"/>
          <w:shd w:val="clear" w:color="auto" w:fill="FFFFFF"/>
        </w:rPr>
        <w:t> Giống như trong thiết kế UX, khả năng truy cập cũng rất quan trọng trong thiết kế UI. Nhà thiết kế nên xem xét các yếu tố như độ tương phản màu sắc, kích thước phông chữ và khả năng truy cập bàn phím.</w:t>
      </w:r>
    </w:p>
    <w:p w14:paraId="54205379" w14:textId="77777777" w:rsidR="00B034F3" w:rsidRDefault="00000000" w:rsidP="004F216D">
      <w:pPr>
        <w:pStyle w:val="Heading3"/>
        <w:spacing w:line="360" w:lineRule="auto"/>
      </w:pPr>
      <w:bookmarkStart w:id="23" w:name="_Toc216426720"/>
      <w:r>
        <w:t>Nguyên tắc thiết kế UX</w:t>
      </w:r>
      <w:bookmarkEnd w:id="23"/>
    </w:p>
    <w:p w14:paraId="772F18E7" w14:textId="77777777" w:rsidR="00B034F3" w:rsidRPr="00A461B0" w:rsidRDefault="00000000" w:rsidP="004F216D">
      <w:pPr>
        <w:pStyle w:val="ListParagraph"/>
        <w:numPr>
          <w:ilvl w:val="0"/>
          <w:numId w:val="2"/>
        </w:numPr>
        <w:spacing w:line="360" w:lineRule="auto"/>
        <w:rPr>
          <w:lang w:val="vi-VN"/>
        </w:rPr>
      </w:pPr>
      <w:r w:rsidRPr="00A461B0">
        <w:rPr>
          <w:rStyle w:val="Strong"/>
          <w:rFonts w:eastAsia="sans-serif"/>
          <w:b w:val="0"/>
          <w:bCs w:val="0"/>
          <w:color w:val="414042"/>
          <w:shd w:val="clear" w:color="auto" w:fill="FFFFFF"/>
        </w:rPr>
        <w:t>Tính khả dụng:</w:t>
      </w:r>
      <w:r w:rsidRPr="00A461B0">
        <w:rPr>
          <w:rFonts w:eastAsia="sans-serif"/>
          <w:color w:val="414042"/>
          <w:shd w:val="clear" w:color="auto" w:fill="FFFFFF"/>
        </w:rPr>
        <w:t> Sản phẩm phải trực quan và dễ điều hướng, có hướng dẫn rõ ràng và ngắn gọn. Người dùng có thể hoàn thành nhiệm vụ một cách nhanh chóng và hiệu quả mà không cảm thấy thất vọng hoặc bối rối.</w:t>
      </w:r>
    </w:p>
    <w:p w14:paraId="64DB4EDA" w14:textId="77777777" w:rsidR="00B034F3" w:rsidRPr="00A461B0" w:rsidRDefault="00000000" w:rsidP="004F216D">
      <w:pPr>
        <w:pStyle w:val="ListParagraph"/>
        <w:numPr>
          <w:ilvl w:val="0"/>
          <w:numId w:val="2"/>
        </w:numPr>
        <w:spacing w:line="360" w:lineRule="auto"/>
        <w:rPr>
          <w:lang w:val="vi-VN"/>
        </w:rPr>
      </w:pPr>
      <w:r w:rsidRPr="00A461B0">
        <w:rPr>
          <w:rStyle w:val="Strong"/>
          <w:rFonts w:eastAsia="sans-serif"/>
          <w:b w:val="0"/>
          <w:bCs w:val="0"/>
          <w:color w:val="414042"/>
          <w:shd w:val="clear" w:color="auto" w:fill="FFFFFF"/>
        </w:rPr>
        <w:t>Khả năng tiếp cận:</w:t>
      </w:r>
      <w:r w:rsidRPr="00A461B0">
        <w:rPr>
          <w:rFonts w:eastAsia="sans-serif"/>
          <w:color w:val="414042"/>
          <w:shd w:val="clear" w:color="auto" w:fill="FFFFFF"/>
        </w:rPr>
        <w:t> Sản phẩm phải được thiết kế dành cho tất cả người dùng, kể cả người khuyết tật hoặc những người sử dụng công nghệ hỗ trợ. Điều này có nghĩa là nhà thiết kế nên xem xét các yếu tố như độ tương phản màu sắc, kích thước phông chữ và khả năng truy cập bàn phím.</w:t>
      </w:r>
    </w:p>
    <w:p w14:paraId="4C6CE1A1" w14:textId="56A55E29" w:rsidR="00B034F3" w:rsidRPr="00A461B0" w:rsidRDefault="00000000" w:rsidP="004F216D">
      <w:pPr>
        <w:pStyle w:val="ListParagraph"/>
        <w:numPr>
          <w:ilvl w:val="0"/>
          <w:numId w:val="33"/>
        </w:numPr>
        <w:spacing w:line="360" w:lineRule="auto"/>
        <w:rPr>
          <w:lang w:val="vi-VN"/>
        </w:rPr>
      </w:pPr>
      <w:r w:rsidRPr="00A461B0">
        <w:rPr>
          <w:rStyle w:val="Strong"/>
          <w:rFonts w:eastAsia="sans-serif"/>
          <w:b w:val="0"/>
          <w:bCs w:val="0"/>
          <w:color w:val="414042"/>
          <w:shd w:val="clear" w:color="auto" w:fill="FFFFFF"/>
        </w:rPr>
        <w:lastRenderedPageBreak/>
        <w:t>Cảm xúc:</w:t>
      </w:r>
      <w:r w:rsidRPr="00A461B0">
        <w:rPr>
          <w:rFonts w:eastAsia="sans-serif"/>
          <w:color w:val="414042"/>
          <w:shd w:val="clear" w:color="auto" w:fill="FFFFFF"/>
        </w:rPr>
        <w:t> UX cũng nên đề cập đến vấn đề tạo ra một sản phẩm hấp dẫn và thú vị khi sử dụng. Như vậy, bạn có thể mang đến sản phẩm người dùng yêu thích và gia tăng nhóm người dùng trung thành.</w:t>
      </w:r>
    </w:p>
    <w:p w14:paraId="0818AE90" w14:textId="77777777" w:rsidR="00B034F3" w:rsidRPr="00A461B0" w:rsidRDefault="00000000" w:rsidP="004F216D">
      <w:pPr>
        <w:pStyle w:val="ListParagraph"/>
        <w:numPr>
          <w:ilvl w:val="0"/>
          <w:numId w:val="2"/>
        </w:numPr>
        <w:spacing w:line="360" w:lineRule="auto"/>
        <w:rPr>
          <w:lang w:val="vi-VN"/>
        </w:rPr>
      </w:pPr>
      <w:r w:rsidRPr="00A461B0">
        <w:rPr>
          <w:rStyle w:val="Strong"/>
          <w:rFonts w:eastAsia="sans-serif"/>
          <w:b w:val="0"/>
          <w:bCs w:val="0"/>
          <w:color w:val="414042"/>
          <w:shd w:val="clear" w:color="auto" w:fill="FFFFFF"/>
        </w:rPr>
        <w:t>Sự rõ ràng:</w:t>
      </w:r>
      <w:r w:rsidRPr="00A461B0">
        <w:rPr>
          <w:rFonts w:eastAsia="sans-serif"/>
          <w:color w:val="414042"/>
          <w:shd w:val="clear" w:color="auto" w:fill="FFFFFF"/>
        </w:rPr>
        <w:t> Sản phẩm phải được thiết kế với ngôn ngữ rõ ràng và ngắn gọn để người dùng hiểu được những gì họ nhìn thấy và cần phải thực hiện.</w:t>
      </w:r>
    </w:p>
    <w:p w14:paraId="35ED9252" w14:textId="77777777" w:rsidR="00B034F3" w:rsidRPr="00A461B0" w:rsidRDefault="00000000" w:rsidP="004F216D">
      <w:pPr>
        <w:pStyle w:val="ListParagraph"/>
        <w:numPr>
          <w:ilvl w:val="0"/>
          <w:numId w:val="2"/>
        </w:numPr>
        <w:spacing w:line="360" w:lineRule="auto"/>
        <w:rPr>
          <w:lang w:val="vi-VN"/>
        </w:rPr>
      </w:pPr>
      <w:r w:rsidRPr="00A461B0">
        <w:rPr>
          <w:rStyle w:val="Strong"/>
          <w:rFonts w:eastAsia="sans-serif"/>
          <w:b w:val="0"/>
          <w:bCs w:val="0"/>
          <w:color w:val="414042"/>
          <w:shd w:val="clear" w:color="auto" w:fill="FFFFFF"/>
        </w:rPr>
        <w:t>Hiệu quả:</w:t>
      </w:r>
      <w:r w:rsidRPr="00A461B0">
        <w:rPr>
          <w:rFonts w:eastAsia="sans-serif"/>
          <w:color w:val="414042"/>
          <w:shd w:val="clear" w:color="auto" w:fill="FFFFFF"/>
        </w:rPr>
        <w:t> Sản phẩm phải được thiết kế để người dùng hoàn thành nhiệm vụ một cách hiệu quả nhất có thể, không yêu cầu quy trình hoặc hành động không cần thiết.</w:t>
      </w:r>
    </w:p>
    <w:p w14:paraId="76131C9E" w14:textId="77777777" w:rsidR="00B034F3" w:rsidRPr="00A461B0" w:rsidRDefault="00000000" w:rsidP="004F216D">
      <w:pPr>
        <w:pStyle w:val="ListParagraph"/>
        <w:numPr>
          <w:ilvl w:val="0"/>
          <w:numId w:val="2"/>
        </w:numPr>
        <w:spacing w:line="360" w:lineRule="auto"/>
        <w:rPr>
          <w:lang w:val="vi-VN"/>
        </w:rPr>
      </w:pPr>
      <w:r w:rsidRPr="00A461B0">
        <w:rPr>
          <w:rStyle w:val="Strong"/>
          <w:rFonts w:eastAsia="sans-serif"/>
          <w:b w:val="0"/>
          <w:bCs w:val="0"/>
          <w:color w:val="414042"/>
          <w:shd w:val="clear" w:color="auto" w:fill="FFFFFF"/>
        </w:rPr>
        <w:t>Tính nhất quán:</w:t>
      </w:r>
      <w:r w:rsidRPr="00A461B0">
        <w:rPr>
          <w:rFonts w:eastAsia="sans-serif"/>
          <w:color w:val="414042"/>
          <w:shd w:val="clear" w:color="auto" w:fill="FFFFFF"/>
        </w:rPr>
        <w:t> Sản phẩm phải có ngôn ngữ thiết kế nhất quán xuyên suốt, dễ dàng nhận biết và sử dụng.</w:t>
      </w:r>
    </w:p>
    <w:p w14:paraId="563DC884" w14:textId="77777777" w:rsidR="00B034F3" w:rsidRPr="00A461B0" w:rsidRDefault="00000000" w:rsidP="004F216D">
      <w:pPr>
        <w:pStyle w:val="ListParagraph"/>
        <w:numPr>
          <w:ilvl w:val="0"/>
          <w:numId w:val="2"/>
        </w:numPr>
        <w:spacing w:line="360" w:lineRule="auto"/>
        <w:rPr>
          <w:lang w:val="vi-VN"/>
        </w:rPr>
      </w:pPr>
      <w:r w:rsidRPr="00A461B0">
        <w:rPr>
          <w:rStyle w:val="Strong"/>
          <w:rFonts w:eastAsia="sans-serif"/>
          <w:b w:val="0"/>
          <w:bCs w:val="0"/>
          <w:color w:val="414042"/>
          <w:shd w:val="clear" w:color="auto" w:fill="FFFFFF"/>
        </w:rPr>
        <w:t>Tính đơn giản:</w:t>
      </w:r>
      <w:r w:rsidRPr="00A461B0">
        <w:rPr>
          <w:rFonts w:eastAsia="sans-serif"/>
          <w:color w:val="414042"/>
          <w:shd w:val="clear" w:color="auto" w:fill="FFFFFF"/>
        </w:rPr>
        <w:t> Sản phẩm nên được thiết kế đơn giản nhất có thể, không bao gồm các tính năng không liên quan hoặc gây phiền nhiễu làm giảm trải nghiệm người dùng.</w:t>
      </w:r>
    </w:p>
    <w:p w14:paraId="1B42582E" w14:textId="77777777" w:rsidR="00B034F3" w:rsidRPr="00A461B0" w:rsidRDefault="00000000" w:rsidP="004F216D">
      <w:pPr>
        <w:pStyle w:val="ListParagraph"/>
        <w:numPr>
          <w:ilvl w:val="0"/>
          <w:numId w:val="2"/>
        </w:numPr>
        <w:spacing w:line="360" w:lineRule="auto"/>
        <w:rPr>
          <w:lang w:val="vi-VN"/>
        </w:rPr>
      </w:pPr>
      <w:r w:rsidRPr="00A461B0">
        <w:rPr>
          <w:rStyle w:val="Strong"/>
          <w:rFonts w:eastAsia="sans-serif"/>
          <w:b w:val="0"/>
          <w:bCs w:val="0"/>
          <w:color w:val="414042"/>
          <w:shd w:val="clear" w:color="auto" w:fill="FFFFFF"/>
        </w:rPr>
        <w:t>Tính linh hoạt:</w:t>
      </w:r>
      <w:r w:rsidRPr="00A461B0">
        <w:rPr>
          <w:rFonts w:eastAsia="sans-serif"/>
          <w:color w:val="414042"/>
          <w:shd w:val="clear" w:color="auto" w:fill="FFFFFF"/>
        </w:rPr>
        <w:t> Một sản phẩm phải đáp ứng nhiều nhu cầu và sở thích khác nhau của người dùng như ngôn ngữ, kích thước màn hình và một số yếu tố khác.</w:t>
      </w:r>
    </w:p>
    <w:p w14:paraId="5B3DA996" w14:textId="12776E77" w:rsidR="00B034F3" w:rsidRPr="00A461B0" w:rsidRDefault="00000000" w:rsidP="004F216D">
      <w:pPr>
        <w:pStyle w:val="ListParagraph"/>
        <w:numPr>
          <w:ilvl w:val="0"/>
          <w:numId w:val="2"/>
        </w:numPr>
        <w:spacing w:line="360" w:lineRule="auto"/>
        <w:rPr>
          <w:lang w:val="vi-VN"/>
        </w:rPr>
      </w:pPr>
      <w:r w:rsidRPr="00A461B0">
        <w:rPr>
          <w:rStyle w:val="Strong"/>
          <w:rFonts w:eastAsia="sans-serif"/>
          <w:b w:val="0"/>
          <w:bCs w:val="0"/>
          <w:color w:val="414042"/>
          <w:shd w:val="clear" w:color="auto" w:fill="FFFFFF"/>
        </w:rPr>
        <w:t>Phản hồi:</w:t>
      </w:r>
      <w:r w:rsidRPr="00A461B0">
        <w:rPr>
          <w:rFonts w:eastAsia="sans-serif"/>
          <w:color w:val="414042"/>
          <w:shd w:val="clear" w:color="auto" w:fill="FFFFFF"/>
        </w:rPr>
        <w:t> Sản phẩm cung cấp phản hồi rõ ràng và kịp thời cho người dùng để họ biết liệu mình đã hoàn thành nhiệm vụ thành công hay có lỗi cần sửa chữa.</w:t>
      </w:r>
    </w:p>
    <w:p w14:paraId="679FC744" w14:textId="77777777" w:rsidR="00B034F3" w:rsidRDefault="00B034F3" w:rsidP="004F216D">
      <w:pPr>
        <w:spacing w:line="360" w:lineRule="auto"/>
        <w:rPr>
          <w:lang w:val="vi-VN"/>
        </w:rPr>
      </w:pPr>
    </w:p>
    <w:p w14:paraId="77AC6B7E" w14:textId="3D26F7F7" w:rsidR="00B034F3" w:rsidRDefault="00B034F3" w:rsidP="004F216D">
      <w:pPr>
        <w:spacing w:line="360" w:lineRule="auto"/>
      </w:pPr>
    </w:p>
    <w:p w14:paraId="2CA4C147" w14:textId="77777777" w:rsidR="00B034F3" w:rsidRDefault="00B034F3" w:rsidP="004F216D">
      <w:pPr>
        <w:spacing w:line="360" w:lineRule="auto"/>
        <w:rPr>
          <w:lang w:val="vi-VN"/>
        </w:rPr>
      </w:pPr>
    </w:p>
    <w:p w14:paraId="4797880D" w14:textId="77777777" w:rsidR="00B034F3" w:rsidRDefault="00B034F3" w:rsidP="004F216D">
      <w:pPr>
        <w:spacing w:line="360" w:lineRule="auto"/>
        <w:rPr>
          <w:lang w:val="vi-VN"/>
        </w:rPr>
      </w:pPr>
    </w:p>
    <w:p w14:paraId="1B4B2A99" w14:textId="77777777" w:rsidR="00B034F3" w:rsidRDefault="00B034F3" w:rsidP="004F216D">
      <w:pPr>
        <w:spacing w:line="360" w:lineRule="auto"/>
      </w:pPr>
    </w:p>
    <w:p w14:paraId="2DADFB30" w14:textId="77777777" w:rsidR="00B034F3" w:rsidRDefault="00B034F3" w:rsidP="004F216D">
      <w:pPr>
        <w:spacing w:line="360" w:lineRule="auto"/>
      </w:pPr>
    </w:p>
    <w:p w14:paraId="068A1E7B" w14:textId="77777777" w:rsidR="00B034F3" w:rsidRDefault="00B034F3" w:rsidP="004F216D">
      <w:pPr>
        <w:spacing w:line="360" w:lineRule="auto"/>
      </w:pPr>
    </w:p>
    <w:p w14:paraId="7BC01771" w14:textId="77777777" w:rsidR="00B034F3" w:rsidRDefault="00B034F3" w:rsidP="004F216D">
      <w:pPr>
        <w:spacing w:line="360" w:lineRule="auto"/>
        <w:rPr>
          <w:i/>
        </w:rPr>
      </w:pPr>
    </w:p>
    <w:p w14:paraId="13504430" w14:textId="77777777" w:rsidR="00B034F3" w:rsidRDefault="00B034F3" w:rsidP="004F216D">
      <w:pPr>
        <w:spacing w:line="360" w:lineRule="auto"/>
      </w:pPr>
    </w:p>
    <w:p w14:paraId="09549BEA" w14:textId="77777777" w:rsidR="00B034F3" w:rsidRDefault="00B034F3" w:rsidP="004F216D">
      <w:pPr>
        <w:spacing w:line="360" w:lineRule="auto"/>
        <w:rPr>
          <w:rFonts w:cs="Verdana"/>
          <w:color w:val="222222"/>
          <w:szCs w:val="18"/>
        </w:rPr>
      </w:pPr>
    </w:p>
    <w:p w14:paraId="0DEE1583" w14:textId="77777777" w:rsidR="00B034F3" w:rsidRDefault="00B034F3" w:rsidP="004F216D">
      <w:pPr>
        <w:spacing w:line="360" w:lineRule="auto"/>
      </w:pPr>
    </w:p>
    <w:p w14:paraId="01BBEA3B" w14:textId="77777777" w:rsidR="00B034F3" w:rsidRDefault="00B034F3" w:rsidP="004F216D">
      <w:pPr>
        <w:spacing w:line="360" w:lineRule="auto"/>
        <w:rPr>
          <w:rFonts w:cs="sans-serif"/>
          <w:szCs w:val="28"/>
        </w:rPr>
      </w:pPr>
    </w:p>
    <w:p w14:paraId="21159049" w14:textId="77777777" w:rsidR="00B034F3" w:rsidRDefault="00B034F3" w:rsidP="004F216D">
      <w:pPr>
        <w:spacing w:line="360" w:lineRule="auto"/>
        <w:rPr>
          <w:rFonts w:cs="sans-serif"/>
          <w:szCs w:val="28"/>
        </w:rPr>
      </w:pPr>
    </w:p>
    <w:p w14:paraId="6003081A" w14:textId="77777777" w:rsidR="00B034F3" w:rsidRDefault="00000000" w:rsidP="004F216D">
      <w:pPr>
        <w:spacing w:line="360" w:lineRule="auto"/>
        <w:rPr>
          <w:sz w:val="32"/>
        </w:rPr>
      </w:pPr>
      <w:r>
        <w:br w:type="page"/>
      </w:r>
    </w:p>
    <w:p w14:paraId="6F5AAF60" w14:textId="0188A529" w:rsidR="00B034F3" w:rsidRDefault="0041610A" w:rsidP="004F216D">
      <w:pPr>
        <w:pStyle w:val="Heading1"/>
        <w:spacing w:line="360" w:lineRule="auto"/>
        <w:rPr>
          <w:b/>
          <w:bCs/>
        </w:rPr>
      </w:pPr>
      <w:bookmarkStart w:id="24" w:name="_Toc216426721"/>
      <w:r>
        <w:rPr>
          <w:b/>
          <w:bCs/>
        </w:rPr>
        <w:lastRenderedPageBreak/>
        <w:t>HIỆN THỰC HÓA NGHIÊN</w:t>
      </w:r>
      <w:r w:rsidR="003461E0">
        <w:rPr>
          <w:b/>
          <w:bCs/>
        </w:rPr>
        <w:t xml:space="preserve"> CỨU</w:t>
      </w:r>
      <w:bookmarkEnd w:id="24"/>
    </w:p>
    <w:p w14:paraId="7D6F56F9" w14:textId="036C3979" w:rsidR="004A74A7" w:rsidRPr="004A74A7" w:rsidRDefault="004A74A7" w:rsidP="004F216D">
      <w:pPr>
        <w:pStyle w:val="Heading2"/>
        <w:spacing w:line="360" w:lineRule="auto"/>
        <w:jc w:val="left"/>
        <w:rPr>
          <w:rStyle w:val="Emphasis"/>
          <w:i w:val="0"/>
          <w:iCs w:val="0"/>
        </w:rPr>
      </w:pPr>
      <w:r w:rsidRPr="004A74A7">
        <w:rPr>
          <w:rStyle w:val="Emphasis"/>
          <w:i w:val="0"/>
          <w:iCs w:val="0"/>
        </w:rPr>
        <w:t xml:space="preserve"> </w:t>
      </w:r>
      <w:bookmarkStart w:id="25" w:name="_Toc216426722"/>
      <w:r w:rsidR="00E6583E">
        <w:rPr>
          <w:rStyle w:val="Emphasis"/>
          <w:i w:val="0"/>
          <w:iCs w:val="0"/>
        </w:rPr>
        <w:t>Mô</w:t>
      </w:r>
      <w:r w:rsidR="00E6583E">
        <w:rPr>
          <w:rStyle w:val="Emphasis"/>
          <w:i w:val="0"/>
          <w:iCs w:val="0"/>
          <w:lang w:val="vi-VN"/>
        </w:rPr>
        <w:t xml:space="preserve"> tả bài toán</w:t>
      </w:r>
      <w:bookmarkEnd w:id="25"/>
    </w:p>
    <w:p w14:paraId="60A8EF57" w14:textId="09E0EC62" w:rsidR="00E6583E" w:rsidRPr="00E6583E" w:rsidRDefault="00E6583E" w:rsidP="004F216D">
      <w:pPr>
        <w:spacing w:line="360" w:lineRule="auto"/>
        <w:ind w:firstLine="576"/>
      </w:pPr>
      <w:r w:rsidRPr="00E6583E">
        <w:t>Hiện nay, nhu cầu mua sắm giày dép trực tuyến ngày càng tăng, đòi hỏi các hệ thống thương mại điện tử phải cung cấp giao diện rõ ràng, dễ thao tác và đáp ứng tốt hành vi của người dùng. Để đảm bảo người dùng có thể thuận tiện tìm kiếm sản phẩm, xem thông tin chi tiết, lựa chọn size phù hợp và tiến hành thanh toán, cần xây dựng một giao diện website bán giày có cấu trúc hợp lý và trực quan.</w:t>
      </w:r>
    </w:p>
    <w:p w14:paraId="4BF2CDD2" w14:textId="77777777" w:rsidR="00E6583E" w:rsidRPr="00E6583E" w:rsidRDefault="00E6583E" w:rsidP="004F216D">
      <w:pPr>
        <w:spacing w:line="360" w:lineRule="auto"/>
        <w:ind w:firstLine="576"/>
      </w:pPr>
      <w:r w:rsidRPr="00E6583E">
        <w:t>Hệ thống giao diện được thiết kế nhằm phục vụ người dùng trong quá trình tra cứu và lựa chọn sản phẩm giày. Người dùng có thể xem các danh mục giày theo thương hiệu, phân loại giày theo nhu cầu sử dụng, hoặc tìm kiếm sản phẩm bằng thanh tìm kiếm. Mỗi sản phẩm trên website đều được mô tả bằng các thông tin gồm: tên sản phẩm, thương hiệu, giá bán, hình ảnh, mô tả chi tiết, chất liệu, màu sắc, size có sẵn và mã sản phẩm. Các thông tin này được tổ chức nhằm hỗ trợ người dùng dễ dàng so sánh và đưa ra quyết định mua hàng.</w:t>
      </w:r>
    </w:p>
    <w:p w14:paraId="3CCEDCBD" w14:textId="77777777" w:rsidR="00E6583E" w:rsidRPr="00E6583E" w:rsidRDefault="00E6583E" w:rsidP="004F216D">
      <w:pPr>
        <w:spacing w:line="360" w:lineRule="auto"/>
        <w:ind w:firstLine="576"/>
      </w:pPr>
      <w:r w:rsidRPr="00E6583E">
        <w:t>Hệ thống hỗ trợ người dùng đăng ký tài khoản để quản lý thông tin cá nhân, theo dõi đơn hàng và sử dụng giỏ hàng. Khi người dùng thêm sản phẩm vào giỏ, hệ thống sẽ lưu lại số lượng, tính tổng giá trị đơn hàng và cho phép điều chỉnh số lượng sản phẩm. Trong trường hợp người dùng thay đổi lựa chọn, hệ thống cho phép xóa sản phẩm hoặc cập nhật số lượng.</w:t>
      </w:r>
    </w:p>
    <w:p w14:paraId="66F70444" w14:textId="77777777" w:rsidR="00E6583E" w:rsidRPr="00E6583E" w:rsidRDefault="00E6583E" w:rsidP="004F216D">
      <w:pPr>
        <w:spacing w:line="360" w:lineRule="auto"/>
        <w:ind w:firstLine="576"/>
      </w:pPr>
      <w:r w:rsidRPr="00E6583E">
        <w:t>Bên cạnh đó, để đảm bảo quá trình thao tác được thống nhất và logic, hệ thống cần mô phỏng đầy đủ các bước xử lý như: xem sản phẩm, thêm vào giỏ hàng, tiến hành thanh toán và xác nhận đơn hàng. Các bước này được thiết kế bằng Figma để xây dựng nguyên mẫu giao diện (prototype), hỗ trợ kiểm thử luồng tương tác trước khi triển khai thực tế.</w:t>
      </w:r>
    </w:p>
    <w:p w14:paraId="2D6B9B17" w14:textId="77777777" w:rsidR="00E6583E" w:rsidRPr="00E6583E" w:rsidRDefault="00E6583E" w:rsidP="004F216D">
      <w:pPr>
        <w:spacing w:line="360" w:lineRule="auto"/>
        <w:ind w:firstLine="576"/>
      </w:pPr>
      <w:r w:rsidRPr="00E6583E">
        <w:t>Việc xây dựng giao diện bằng Figma giúp xác định bố cục trang, các thành phần chức năng và các bước thao tác chính, từ đó đảm bảo tính trực quan, dễ sử dụng và phù hợp với trải nghiệm người dùng trong môi trường mua sắm trực tuyến.</w:t>
      </w:r>
    </w:p>
    <w:p w14:paraId="643FD105" w14:textId="77777777" w:rsidR="00E1146F" w:rsidRDefault="004A74A7" w:rsidP="004F216D">
      <w:pPr>
        <w:spacing w:line="360" w:lineRule="auto"/>
      </w:pPr>
      <w:r w:rsidRPr="004A74A7">
        <w:t>Khảo sát và thu thập yêu cầu</w:t>
      </w:r>
      <w:bookmarkStart w:id="26" w:name="_Toc216168154"/>
    </w:p>
    <w:p w14:paraId="532AD676" w14:textId="745461FB" w:rsidR="00E6583E" w:rsidRPr="00E6583E" w:rsidRDefault="00E6583E" w:rsidP="004F216D">
      <w:pPr>
        <w:pStyle w:val="Heading2-TimesNewRowman"/>
        <w:spacing w:line="360" w:lineRule="auto"/>
      </w:pPr>
      <w:bookmarkStart w:id="27" w:name="_Toc216426723"/>
      <w:r>
        <w:lastRenderedPageBreak/>
        <w:t>Phân tích đặt tả hệ thống</w:t>
      </w:r>
      <w:bookmarkStart w:id="28" w:name="_Toc216168155"/>
      <w:bookmarkEnd w:id="26"/>
      <w:bookmarkEnd w:id="27"/>
    </w:p>
    <w:p w14:paraId="02349CF2" w14:textId="0C37D5D0" w:rsidR="00E6583E" w:rsidRDefault="00E6583E" w:rsidP="004F216D">
      <w:pPr>
        <w:pStyle w:val="Heading3"/>
        <w:spacing w:line="360" w:lineRule="auto"/>
        <w:rPr>
          <w:lang w:val="vi-VN"/>
        </w:rPr>
      </w:pPr>
      <w:bookmarkStart w:id="29" w:name="_Toc216426724"/>
      <w:r w:rsidRPr="00F3529F">
        <w:t>Đặt tả yêu cầu chức năng</w:t>
      </w:r>
      <w:bookmarkEnd w:id="28"/>
      <w:bookmarkEnd w:id="29"/>
    </w:p>
    <w:p w14:paraId="72AA0897" w14:textId="5ACA4247" w:rsidR="00E6583E" w:rsidRPr="00E6583E" w:rsidRDefault="00E6583E" w:rsidP="004F216D">
      <w:pPr>
        <w:pStyle w:val="NormalWeb"/>
        <w:numPr>
          <w:ilvl w:val="0"/>
          <w:numId w:val="74"/>
        </w:numPr>
        <w:spacing w:line="360" w:lineRule="auto"/>
        <w:rPr>
          <w:sz w:val="26"/>
          <w:szCs w:val="26"/>
        </w:rPr>
      </w:pPr>
      <w:r w:rsidRPr="00E6583E">
        <w:rPr>
          <w:rStyle w:val="Strong"/>
          <w:b w:val="0"/>
          <w:bCs w:val="0"/>
          <w:sz w:val="26"/>
          <w:szCs w:val="26"/>
        </w:rPr>
        <w:t>Tìm kiếm sản phẩm:</w:t>
      </w:r>
      <w:r w:rsidRPr="00E6583E">
        <w:rPr>
          <w:sz w:val="26"/>
          <w:szCs w:val="26"/>
          <w:lang w:val="vi-VN"/>
        </w:rPr>
        <w:t xml:space="preserve"> </w:t>
      </w:r>
      <w:r w:rsidRPr="00E6583E">
        <w:rPr>
          <w:sz w:val="26"/>
          <w:szCs w:val="26"/>
        </w:rPr>
        <w:t>Cho phép người dùng tìm kiếm giày theo tên, thương hiệu hoặc từ khóa liên quan. Hệ thống gợi ý các sản phẩm phù hợp với nội dung tìm kiếm.</w:t>
      </w:r>
    </w:p>
    <w:p w14:paraId="00186E8A" w14:textId="322191FE" w:rsidR="00E6583E" w:rsidRPr="00E6583E" w:rsidRDefault="00E6583E" w:rsidP="004F216D">
      <w:pPr>
        <w:pStyle w:val="NormalWeb"/>
        <w:numPr>
          <w:ilvl w:val="0"/>
          <w:numId w:val="74"/>
        </w:numPr>
        <w:spacing w:line="360" w:lineRule="auto"/>
        <w:rPr>
          <w:sz w:val="26"/>
          <w:szCs w:val="26"/>
        </w:rPr>
      </w:pPr>
      <w:r w:rsidRPr="00E6583E">
        <w:rPr>
          <w:rStyle w:val="Strong"/>
          <w:b w:val="0"/>
          <w:bCs w:val="0"/>
          <w:sz w:val="26"/>
          <w:szCs w:val="26"/>
        </w:rPr>
        <w:t>Giỏ hàng:</w:t>
      </w:r>
      <w:r w:rsidRPr="00E6583E">
        <w:rPr>
          <w:sz w:val="26"/>
          <w:szCs w:val="26"/>
          <w:lang w:val="vi-VN"/>
        </w:rPr>
        <w:t xml:space="preserve"> </w:t>
      </w:r>
      <w:r w:rsidRPr="00E6583E">
        <w:rPr>
          <w:sz w:val="26"/>
          <w:szCs w:val="26"/>
        </w:rPr>
        <w:t>Người dùng có thể thêm sản phẩm vào giỏ hàng, xem danh sách sản phẩm đã chọn, điều chỉnh số lượng hoặc xóa sản phẩm khỏi giỏ. Tổng giá trị đơn hàng được cập nhật tự động.</w:t>
      </w:r>
    </w:p>
    <w:p w14:paraId="445543FA" w14:textId="3345AF04" w:rsidR="00E6583E" w:rsidRPr="00E6583E" w:rsidRDefault="00E6583E" w:rsidP="004F216D">
      <w:pPr>
        <w:pStyle w:val="NormalWeb"/>
        <w:numPr>
          <w:ilvl w:val="0"/>
          <w:numId w:val="74"/>
        </w:numPr>
        <w:spacing w:line="360" w:lineRule="auto"/>
        <w:rPr>
          <w:sz w:val="26"/>
          <w:szCs w:val="26"/>
        </w:rPr>
      </w:pPr>
      <w:r w:rsidRPr="00E6583E">
        <w:rPr>
          <w:rStyle w:val="Strong"/>
          <w:b w:val="0"/>
          <w:bCs w:val="0"/>
          <w:sz w:val="26"/>
          <w:szCs w:val="26"/>
        </w:rPr>
        <w:t>Đăng ký và đăng nhập người dùng:</w:t>
      </w:r>
      <w:r w:rsidRPr="00E6583E">
        <w:rPr>
          <w:b/>
          <w:bCs/>
          <w:sz w:val="26"/>
          <w:szCs w:val="26"/>
          <w:lang w:val="vi-VN"/>
        </w:rPr>
        <w:t xml:space="preserve"> </w:t>
      </w:r>
      <w:r w:rsidRPr="00E6583E">
        <w:rPr>
          <w:sz w:val="26"/>
          <w:szCs w:val="26"/>
        </w:rPr>
        <w:t>Người dùng có thể tạo tài khoản bằng các thông tin như họ tên, email, mật khẩu. Nếu đã có tài khoản, người dùng đăng nhập để tiếp tục mua sắm hoặc theo dõi đơn hàng.</w:t>
      </w:r>
    </w:p>
    <w:p w14:paraId="161DAF3B" w14:textId="789256D5" w:rsidR="00E6583E" w:rsidRPr="00E6583E" w:rsidRDefault="00E6583E" w:rsidP="004F216D">
      <w:pPr>
        <w:pStyle w:val="NormalWeb"/>
        <w:numPr>
          <w:ilvl w:val="0"/>
          <w:numId w:val="74"/>
        </w:numPr>
        <w:spacing w:line="360" w:lineRule="auto"/>
        <w:rPr>
          <w:sz w:val="26"/>
          <w:szCs w:val="26"/>
        </w:rPr>
      </w:pPr>
      <w:r w:rsidRPr="00E6583E">
        <w:rPr>
          <w:rStyle w:val="Strong"/>
          <w:b w:val="0"/>
          <w:bCs w:val="0"/>
          <w:sz w:val="26"/>
          <w:szCs w:val="26"/>
        </w:rPr>
        <w:t>Thanh toán:</w:t>
      </w:r>
      <w:r w:rsidRPr="00E6583E">
        <w:rPr>
          <w:b/>
          <w:bCs/>
          <w:sz w:val="26"/>
          <w:szCs w:val="26"/>
          <w:lang w:val="vi-VN"/>
        </w:rPr>
        <w:t xml:space="preserve"> </w:t>
      </w:r>
      <w:r w:rsidRPr="00E6583E">
        <w:rPr>
          <w:sz w:val="26"/>
          <w:szCs w:val="26"/>
        </w:rPr>
        <w:t>Hỗ trợ người dùng nhập thông tin nhận hàng, lựa chọn hình thức thanh toán và xác nhận đơn hàng trước khi hoàn tất giao dịch.</w:t>
      </w:r>
    </w:p>
    <w:p w14:paraId="0BD830A5" w14:textId="211A156D" w:rsidR="00E6583E" w:rsidRPr="00E6583E" w:rsidRDefault="00E6583E" w:rsidP="004F216D">
      <w:pPr>
        <w:pStyle w:val="NormalWeb"/>
        <w:numPr>
          <w:ilvl w:val="0"/>
          <w:numId w:val="74"/>
        </w:numPr>
        <w:spacing w:line="360" w:lineRule="auto"/>
        <w:rPr>
          <w:sz w:val="26"/>
          <w:szCs w:val="26"/>
        </w:rPr>
      </w:pPr>
      <w:r w:rsidRPr="00E6583E">
        <w:rPr>
          <w:rStyle w:val="Strong"/>
          <w:b w:val="0"/>
          <w:bCs w:val="0"/>
          <w:sz w:val="26"/>
          <w:szCs w:val="26"/>
        </w:rPr>
        <w:t>Quản lý sản phẩm (dành cho Admin):</w:t>
      </w:r>
      <w:r w:rsidRPr="00E6583E">
        <w:rPr>
          <w:rStyle w:val="Strong"/>
          <w:b w:val="0"/>
          <w:bCs w:val="0"/>
          <w:sz w:val="26"/>
          <w:szCs w:val="26"/>
          <w:lang w:val="vi-VN"/>
        </w:rPr>
        <w:t xml:space="preserve"> </w:t>
      </w:r>
      <w:r w:rsidRPr="00E6583E">
        <w:rPr>
          <w:sz w:val="26"/>
          <w:szCs w:val="26"/>
        </w:rPr>
        <w:t>Admin có thể cập nhật các thông tin về sản phẩm như thêm mới, sửa đổi, xóa sản phẩm và kiểm soát dữ liệu kho hàng.</w:t>
      </w:r>
    </w:p>
    <w:p w14:paraId="7FCEE4FB" w14:textId="0E457574" w:rsidR="00E6583E" w:rsidRPr="00E6583E" w:rsidRDefault="00E6583E" w:rsidP="004F216D">
      <w:pPr>
        <w:pStyle w:val="NormalWeb"/>
        <w:numPr>
          <w:ilvl w:val="0"/>
          <w:numId w:val="74"/>
        </w:numPr>
        <w:spacing w:line="360" w:lineRule="auto"/>
        <w:rPr>
          <w:sz w:val="26"/>
          <w:szCs w:val="26"/>
        </w:rPr>
      </w:pPr>
      <w:r w:rsidRPr="00E6583E">
        <w:rPr>
          <w:rStyle w:val="Strong"/>
          <w:b w:val="0"/>
          <w:bCs w:val="0"/>
          <w:sz w:val="26"/>
          <w:szCs w:val="26"/>
        </w:rPr>
        <w:t>Quản lý người dùng (dành cho Admin):</w:t>
      </w:r>
      <w:r w:rsidRPr="00E6583E">
        <w:rPr>
          <w:b/>
          <w:bCs/>
          <w:sz w:val="26"/>
          <w:szCs w:val="26"/>
          <w:lang w:val="vi-VN"/>
        </w:rPr>
        <w:t xml:space="preserve"> </w:t>
      </w:r>
      <w:r w:rsidRPr="00E6583E">
        <w:rPr>
          <w:sz w:val="26"/>
          <w:szCs w:val="26"/>
        </w:rPr>
        <w:t>Admin có thể xem danh sách người dùng và thực hiện chỉnh sửa hoặc khóa tài khoản khi cần thiết.</w:t>
      </w:r>
    </w:p>
    <w:p w14:paraId="3926C62F" w14:textId="12A47533" w:rsidR="00E6583E" w:rsidRPr="007A7F27" w:rsidRDefault="00E6583E" w:rsidP="004F216D">
      <w:pPr>
        <w:pStyle w:val="Heading3"/>
        <w:spacing w:line="360" w:lineRule="auto"/>
        <w:rPr>
          <w:lang w:val="vi-VN"/>
        </w:rPr>
      </w:pPr>
      <w:bookmarkStart w:id="30" w:name="_Toc216426725"/>
      <w:r w:rsidRPr="00F3529F">
        <w:t xml:space="preserve">Đặt tả yêu cầu </w:t>
      </w:r>
      <w:r>
        <w:t>phi</w:t>
      </w:r>
      <w:r>
        <w:rPr>
          <w:lang w:val="vi-VN"/>
        </w:rPr>
        <w:t xml:space="preserve"> </w:t>
      </w:r>
      <w:r w:rsidRPr="00F3529F">
        <w:t>chức năng</w:t>
      </w:r>
      <w:bookmarkEnd w:id="30"/>
    </w:p>
    <w:p w14:paraId="7D47DD3D" w14:textId="59BE50D5" w:rsidR="007A7F27" w:rsidRPr="007A7F27" w:rsidRDefault="007A7F27" w:rsidP="004F216D">
      <w:pPr>
        <w:pStyle w:val="ListParagraph"/>
        <w:numPr>
          <w:ilvl w:val="0"/>
          <w:numId w:val="75"/>
        </w:numPr>
        <w:spacing w:line="360" w:lineRule="auto"/>
        <w:rPr>
          <w:lang w:val="vi-VN"/>
        </w:rPr>
      </w:pPr>
      <w:r w:rsidRPr="007A7F27">
        <w:t>Giao diện trực quan, dễ thao tác:</w:t>
      </w:r>
      <w:r w:rsidRPr="007A7F27">
        <w:rPr>
          <w:lang w:val="vi-VN"/>
        </w:rPr>
        <w:t xml:space="preserve"> </w:t>
      </w:r>
      <w:r w:rsidRPr="007A7F27">
        <w:t>Giao diện phải được bố trí rõ ràng, đường dẫn minh bạch, giúp người dùng dễ dàng tìm kiếm và khám phá sản phẩm.</w:t>
      </w:r>
    </w:p>
    <w:p w14:paraId="7A3C7F73" w14:textId="47CE6E9C" w:rsidR="007A7F27" w:rsidRPr="007A7F27" w:rsidRDefault="007A7F27" w:rsidP="004F216D">
      <w:pPr>
        <w:pStyle w:val="ListParagraph"/>
        <w:numPr>
          <w:ilvl w:val="0"/>
          <w:numId w:val="75"/>
        </w:numPr>
        <w:spacing w:line="360" w:lineRule="auto"/>
        <w:rPr>
          <w:lang w:val="vi-VN"/>
        </w:rPr>
      </w:pPr>
      <w:r w:rsidRPr="007A7F27">
        <w:t>Tính nhất quán trong thiết kế:</w:t>
      </w:r>
      <w:r w:rsidRPr="007A7F27">
        <w:rPr>
          <w:lang w:val="vi-VN"/>
        </w:rPr>
        <w:t xml:space="preserve"> </w:t>
      </w:r>
      <w:r w:rsidRPr="007A7F27">
        <w:t>Màu sắc, font chữ, kích thước nút bấm và bố cục được đảm bảo đồng nhất trên toàn bộ website nhằm tạo sự chuyên nghiệp.</w:t>
      </w:r>
    </w:p>
    <w:p w14:paraId="7DF2461A" w14:textId="323B62BF" w:rsidR="007A7F27" w:rsidRPr="007A7F27" w:rsidRDefault="007A7F27" w:rsidP="004F216D">
      <w:pPr>
        <w:pStyle w:val="ListParagraph"/>
        <w:numPr>
          <w:ilvl w:val="0"/>
          <w:numId w:val="75"/>
        </w:numPr>
        <w:spacing w:line="360" w:lineRule="auto"/>
      </w:pPr>
      <w:r w:rsidRPr="007A7F27">
        <w:t>Tốc độ phản hồi:</w:t>
      </w:r>
      <w:r w:rsidRPr="007A7F27">
        <w:rPr>
          <w:lang w:val="vi-VN"/>
        </w:rPr>
        <w:t xml:space="preserve"> </w:t>
      </w:r>
      <w:r w:rsidRPr="007A7F27">
        <w:t>Các thao tác chuyển trang, tải dữ liệu và xem chi tiết sản phẩm phải được hiển thị nhanh chóng để tránh gián đoạn trải nghiệm.</w:t>
      </w:r>
    </w:p>
    <w:p w14:paraId="52783FDE" w14:textId="048CC6F9" w:rsidR="007A7F27" w:rsidRPr="007A7F27" w:rsidRDefault="007A7F27" w:rsidP="004F216D">
      <w:pPr>
        <w:pStyle w:val="ListParagraph"/>
        <w:numPr>
          <w:ilvl w:val="0"/>
          <w:numId w:val="75"/>
        </w:numPr>
        <w:spacing w:line="360" w:lineRule="auto"/>
      </w:pPr>
      <w:r w:rsidRPr="007A7F27">
        <w:t>Khả năng mở rộng:</w:t>
      </w:r>
      <w:r w:rsidRPr="007A7F27">
        <w:rPr>
          <w:lang w:val="vi-VN"/>
        </w:rPr>
        <w:t xml:space="preserve"> </w:t>
      </w:r>
      <w:r w:rsidRPr="007A7F27">
        <w:t>Hệ thống giao diện cần hỗ trợ việc mở rộng thêm danh mục hoặc tính năng trong tương lai mà không làm ảnh hưởng đến cấu trúc hiện tại.</w:t>
      </w:r>
    </w:p>
    <w:p w14:paraId="74D42302" w14:textId="250A1DE9" w:rsidR="007A7F27" w:rsidRPr="007A7F27" w:rsidRDefault="007A7F27" w:rsidP="004F216D">
      <w:pPr>
        <w:pStyle w:val="ListParagraph"/>
        <w:numPr>
          <w:ilvl w:val="0"/>
          <w:numId w:val="75"/>
        </w:numPr>
        <w:spacing w:line="360" w:lineRule="auto"/>
        <w:rPr>
          <w:lang w:val="vi-VN"/>
        </w:rPr>
      </w:pPr>
      <w:r w:rsidRPr="007A7F27">
        <w:t>Tương thích đa thiết bị (Responsive):</w:t>
      </w:r>
      <w:r w:rsidRPr="007A7F27">
        <w:rPr>
          <w:lang w:val="vi-VN"/>
        </w:rPr>
        <w:t xml:space="preserve"> </w:t>
      </w:r>
      <w:r w:rsidRPr="007A7F27">
        <w:t>Bố cục giao diện phải hiển thị tốt trên cả điện thoại, máy tính bảng và máy tính để bàn.</w:t>
      </w:r>
    </w:p>
    <w:p w14:paraId="5A4F74F2" w14:textId="47F1FE8B" w:rsidR="007A7F27" w:rsidRPr="007A7F27" w:rsidRDefault="007A7F27" w:rsidP="004F216D">
      <w:pPr>
        <w:pStyle w:val="ListParagraph"/>
        <w:numPr>
          <w:ilvl w:val="0"/>
          <w:numId w:val="75"/>
        </w:numPr>
        <w:spacing w:line="360" w:lineRule="auto"/>
      </w:pPr>
      <w:r w:rsidRPr="007A7F27">
        <w:lastRenderedPageBreak/>
        <w:t>Tính dễ bảo trì và chỉnh sửa:</w:t>
      </w:r>
      <w:r w:rsidRPr="007A7F27">
        <w:rPr>
          <w:lang w:val="vi-VN"/>
        </w:rPr>
        <w:t xml:space="preserve"> </w:t>
      </w:r>
      <w:r w:rsidRPr="007A7F27">
        <w:t>Các thành phần giao diện được xây dựng theo cấu trúc rõ ràng trong Figma giúp đội ngũ phát triển dễ dàng cập nhật hoặc chỉnh sửa.</w:t>
      </w:r>
    </w:p>
    <w:p w14:paraId="5FC2F76C" w14:textId="67A5B268" w:rsidR="004A74A7" w:rsidRPr="004F216D" w:rsidRDefault="004F216D" w:rsidP="004F216D">
      <w:pPr>
        <w:pStyle w:val="Heading2-TimesNewRowman"/>
        <w:spacing w:line="360" w:lineRule="auto"/>
        <w:rPr>
          <w:lang w:val="vi-VN"/>
        </w:rPr>
      </w:pPr>
      <w:bookmarkStart w:id="31" w:name="_Toc216426726"/>
      <w:r>
        <w:t>Thiết</w:t>
      </w:r>
      <w:r>
        <w:rPr>
          <w:lang w:val="vi-VN"/>
        </w:rPr>
        <w:t xml:space="preserve"> kế hệ thống</w:t>
      </w:r>
      <w:bookmarkEnd w:id="31"/>
    </w:p>
    <w:p w14:paraId="559AD083" w14:textId="746818BC" w:rsidR="004A74A7" w:rsidRPr="004A74A7" w:rsidRDefault="004A74A7" w:rsidP="004F216D">
      <w:pPr>
        <w:pStyle w:val="Heading3"/>
        <w:spacing w:line="360" w:lineRule="auto"/>
      </w:pPr>
      <w:bookmarkStart w:id="32" w:name="_Toc216426727"/>
      <w:r w:rsidRPr="004A74A7">
        <w:t>Thiết kế cấu trúc giao diện (Wireframe)</w:t>
      </w:r>
      <w:bookmarkEnd w:id="32"/>
    </w:p>
    <w:p w14:paraId="2F3E091C" w14:textId="7FD25960" w:rsidR="004A74A7" w:rsidRPr="004A74A7" w:rsidRDefault="004A74A7" w:rsidP="004F216D">
      <w:pPr>
        <w:spacing w:line="360" w:lineRule="auto"/>
        <w:ind w:firstLine="576"/>
      </w:pPr>
      <w:r w:rsidRPr="004A74A7">
        <w:t>Wireframe là bản thiết kế cơ bản, giúp phác thảo bố cục, sắp xếp thông tin và xác định luồng trải nghiệm người dùng trước khi triển khai UI chi tiết.</w:t>
      </w:r>
    </w:p>
    <w:p w14:paraId="624FDCDE" w14:textId="77777777" w:rsidR="00E55787" w:rsidRDefault="004A74A7" w:rsidP="004F216D">
      <w:pPr>
        <w:spacing w:line="360" w:lineRule="auto"/>
        <w:ind w:firstLine="576"/>
        <w:rPr>
          <w:lang w:val="vi-VN"/>
        </w:rPr>
      </w:pPr>
      <w:r w:rsidRPr="004A74A7">
        <w:t>Wireframe được xây dựng bằng các khối hình đơn giản, không dùng màu sắc hay hình ảnh, tập trung vào bố cục và luồng thông tin.</w:t>
      </w:r>
    </w:p>
    <w:p w14:paraId="68BDAE9C" w14:textId="7096BFFA" w:rsidR="004A74A7" w:rsidRPr="004A74A7" w:rsidRDefault="004A74A7" w:rsidP="004F216D">
      <w:pPr>
        <w:spacing w:line="360" w:lineRule="auto"/>
        <w:ind w:firstLine="576"/>
      </w:pPr>
      <w:r w:rsidRPr="004A74A7">
        <w:t>Nội dung wireframe gồm:</w:t>
      </w:r>
    </w:p>
    <w:p w14:paraId="4FE090CE" w14:textId="77777777" w:rsidR="004A74A7" w:rsidRPr="004A74A7" w:rsidRDefault="004A74A7" w:rsidP="004F216D">
      <w:pPr>
        <w:numPr>
          <w:ilvl w:val="0"/>
          <w:numId w:val="40"/>
        </w:numPr>
        <w:spacing w:line="360" w:lineRule="auto"/>
      </w:pPr>
      <w:r w:rsidRPr="004A74A7">
        <w:t>Layout trang chủ (banner, danh mục, sản phẩm).</w:t>
      </w:r>
    </w:p>
    <w:p w14:paraId="75200B85" w14:textId="77777777" w:rsidR="004A74A7" w:rsidRPr="004A74A7" w:rsidRDefault="004A74A7" w:rsidP="004F216D">
      <w:pPr>
        <w:numPr>
          <w:ilvl w:val="0"/>
          <w:numId w:val="40"/>
        </w:numPr>
        <w:spacing w:line="360" w:lineRule="auto"/>
      </w:pPr>
      <w:r w:rsidRPr="004A74A7">
        <w:t>Trang danh sách sản phẩm.</w:t>
      </w:r>
    </w:p>
    <w:p w14:paraId="6966E19A" w14:textId="77777777" w:rsidR="004A74A7" w:rsidRPr="004F216D" w:rsidRDefault="004A74A7" w:rsidP="004F216D">
      <w:pPr>
        <w:numPr>
          <w:ilvl w:val="0"/>
          <w:numId w:val="40"/>
        </w:numPr>
        <w:spacing w:line="360" w:lineRule="auto"/>
      </w:pPr>
      <w:r w:rsidRPr="004A74A7">
        <w:t>Trang chi tiết sản phẩm.</w:t>
      </w:r>
    </w:p>
    <w:p w14:paraId="4FC35AE9" w14:textId="3CEE413B" w:rsidR="004F216D" w:rsidRPr="004A74A7" w:rsidRDefault="004F216D" w:rsidP="004F216D">
      <w:pPr>
        <w:numPr>
          <w:ilvl w:val="0"/>
          <w:numId w:val="40"/>
        </w:numPr>
        <w:spacing w:line="360" w:lineRule="auto"/>
      </w:pPr>
      <w:r>
        <w:rPr>
          <w:lang w:val="vi-VN"/>
        </w:rPr>
        <w:t>Trang đăng nhập / đăng ký.</w:t>
      </w:r>
    </w:p>
    <w:p w14:paraId="2AE9CD8D" w14:textId="77777777" w:rsidR="004A74A7" w:rsidRPr="004A74A7" w:rsidRDefault="004A74A7" w:rsidP="004F216D">
      <w:pPr>
        <w:numPr>
          <w:ilvl w:val="0"/>
          <w:numId w:val="40"/>
        </w:numPr>
        <w:spacing w:line="360" w:lineRule="auto"/>
      </w:pPr>
      <w:r w:rsidRPr="004A74A7">
        <w:t>Giao diện giỏ hàng.</w:t>
      </w:r>
    </w:p>
    <w:p w14:paraId="667F76AF" w14:textId="77777777" w:rsidR="004A74A7" w:rsidRPr="004A74A7" w:rsidRDefault="004A74A7" w:rsidP="004F216D">
      <w:pPr>
        <w:numPr>
          <w:ilvl w:val="0"/>
          <w:numId w:val="40"/>
        </w:numPr>
        <w:spacing w:line="360" w:lineRule="auto"/>
      </w:pPr>
      <w:r w:rsidRPr="004A74A7">
        <w:t>Giao diện thanh toán.</w:t>
      </w:r>
    </w:p>
    <w:p w14:paraId="42F8F6F5" w14:textId="77777777" w:rsidR="004A74A7" w:rsidRPr="004A74A7" w:rsidRDefault="004A74A7" w:rsidP="004F216D">
      <w:pPr>
        <w:numPr>
          <w:ilvl w:val="0"/>
          <w:numId w:val="40"/>
        </w:numPr>
        <w:spacing w:line="360" w:lineRule="auto"/>
      </w:pPr>
      <w:r w:rsidRPr="004A74A7">
        <w:t>Vị trí nút bấm, form nhập liệu, icon chức năng.</w:t>
      </w:r>
    </w:p>
    <w:p w14:paraId="725A4706" w14:textId="46BB248B" w:rsidR="004A74A7" w:rsidRPr="004A74A7" w:rsidRDefault="004A74A7" w:rsidP="004F216D">
      <w:pPr>
        <w:spacing w:line="360" w:lineRule="auto"/>
      </w:pPr>
    </w:p>
    <w:p w14:paraId="0C63AD6A" w14:textId="4754DC94" w:rsidR="004A74A7" w:rsidRPr="004A74A7" w:rsidRDefault="004A74A7" w:rsidP="004F216D">
      <w:pPr>
        <w:pStyle w:val="Heading3"/>
        <w:spacing w:line="360" w:lineRule="auto"/>
      </w:pPr>
      <w:bookmarkStart w:id="33" w:name="_Toc216426728"/>
      <w:r w:rsidRPr="004A74A7">
        <w:t>Thiết kế giao diện trực quan (UI Design)</w:t>
      </w:r>
      <w:bookmarkEnd w:id="33"/>
    </w:p>
    <w:p w14:paraId="67007547" w14:textId="5729FFD2" w:rsidR="004A74A7" w:rsidRPr="004A74A7" w:rsidRDefault="004A74A7" w:rsidP="004F216D">
      <w:pPr>
        <w:spacing w:line="360" w:lineRule="auto"/>
        <w:ind w:firstLine="576"/>
      </w:pPr>
      <w:r w:rsidRPr="004A74A7">
        <w:t>Giao diện UI được triển khai dựa trên wireframe, áp dụng màu sắc, typography, hình ảnh và bố cục theo chuẩn UI/UX hiện đại.</w:t>
      </w:r>
    </w:p>
    <w:p w14:paraId="17A0005C" w14:textId="4A8E1BE4" w:rsidR="004A74A7" w:rsidRPr="004A74A7" w:rsidRDefault="004A74A7" w:rsidP="004F216D">
      <w:pPr>
        <w:pStyle w:val="Heading4"/>
      </w:pPr>
      <w:r w:rsidRPr="004A74A7">
        <w:t>Thiết lập khung màn hình (Frames)</w:t>
      </w:r>
    </w:p>
    <w:p w14:paraId="703A7B8C" w14:textId="77777777" w:rsidR="004A74A7" w:rsidRPr="004A74A7" w:rsidRDefault="004A74A7" w:rsidP="004F216D">
      <w:pPr>
        <w:pStyle w:val="ListParagraph"/>
        <w:numPr>
          <w:ilvl w:val="0"/>
          <w:numId w:val="44"/>
        </w:numPr>
        <w:spacing w:line="360" w:lineRule="auto"/>
      </w:pPr>
      <w:r w:rsidRPr="004A74A7">
        <w:t>Tạo các frame theo chuẩn kích thước thiết bị:</w:t>
      </w:r>
    </w:p>
    <w:p w14:paraId="0EA2978F" w14:textId="77777777" w:rsidR="004A74A7" w:rsidRPr="004A74A7" w:rsidRDefault="004A74A7" w:rsidP="004F216D">
      <w:pPr>
        <w:pStyle w:val="ListParagraph"/>
        <w:numPr>
          <w:ilvl w:val="0"/>
          <w:numId w:val="45"/>
        </w:numPr>
        <w:spacing w:line="360" w:lineRule="auto"/>
      </w:pPr>
      <w:r w:rsidRPr="004A74A7">
        <w:t>Desktop: 1440 × 1024.</w:t>
      </w:r>
    </w:p>
    <w:p w14:paraId="0E9CF96E" w14:textId="77777777" w:rsidR="004A74A7" w:rsidRPr="004A74A7" w:rsidRDefault="004A74A7" w:rsidP="004F216D">
      <w:pPr>
        <w:pStyle w:val="ListParagraph"/>
        <w:numPr>
          <w:ilvl w:val="0"/>
          <w:numId w:val="45"/>
        </w:numPr>
        <w:spacing w:line="360" w:lineRule="auto"/>
      </w:pPr>
      <w:r w:rsidRPr="004A74A7">
        <w:t>Mobile: 390 × 844.</w:t>
      </w:r>
    </w:p>
    <w:p w14:paraId="3719B872" w14:textId="77777777" w:rsidR="004A74A7" w:rsidRPr="004A74A7" w:rsidRDefault="004A74A7" w:rsidP="004F216D">
      <w:pPr>
        <w:pStyle w:val="ListParagraph"/>
        <w:numPr>
          <w:ilvl w:val="0"/>
          <w:numId w:val="46"/>
        </w:numPr>
        <w:spacing w:line="360" w:lineRule="auto"/>
      </w:pPr>
      <w:r w:rsidRPr="004A74A7">
        <w:t>Frame độc lập cho từng trang, giúp dễ quản lý và chỉnh sửa.</w:t>
      </w:r>
    </w:p>
    <w:p w14:paraId="70C5ABD4" w14:textId="78FBF312" w:rsidR="004A74A7" w:rsidRPr="004A74A7" w:rsidRDefault="004A74A7" w:rsidP="004F216D">
      <w:pPr>
        <w:pStyle w:val="Heading4"/>
      </w:pPr>
      <w:r w:rsidRPr="004A74A7">
        <w:t>Ứng dụng Auto Layout</w:t>
      </w:r>
    </w:p>
    <w:p w14:paraId="2B0C97EE" w14:textId="415CFB9C" w:rsidR="004A74A7" w:rsidRPr="004A74A7" w:rsidRDefault="004A74A7" w:rsidP="004F216D">
      <w:pPr>
        <w:spacing w:line="360" w:lineRule="auto"/>
        <w:ind w:firstLine="360"/>
      </w:pPr>
      <w:r w:rsidRPr="004A74A7">
        <w:t>Auto Layout giúp tạo bố cục linh hoạt và responsive, dễ chỉnh sửa khi nội dung thay đổi</w:t>
      </w:r>
      <w:r w:rsidR="00E01278">
        <w:t>, á</w:t>
      </w:r>
      <w:r w:rsidRPr="004A74A7">
        <w:t>p dụng cho:</w:t>
      </w:r>
    </w:p>
    <w:p w14:paraId="1D2D3DA9" w14:textId="77777777" w:rsidR="004A74A7" w:rsidRPr="004A74A7" w:rsidRDefault="004A74A7" w:rsidP="004F216D">
      <w:pPr>
        <w:numPr>
          <w:ilvl w:val="0"/>
          <w:numId w:val="47"/>
        </w:numPr>
        <w:spacing w:line="360" w:lineRule="auto"/>
      </w:pPr>
      <w:r w:rsidRPr="004A74A7">
        <w:t>Danh sách sản phẩm.</w:t>
      </w:r>
    </w:p>
    <w:p w14:paraId="6BA338B6" w14:textId="77777777" w:rsidR="004A74A7" w:rsidRPr="004A74A7" w:rsidRDefault="004A74A7" w:rsidP="004F216D">
      <w:pPr>
        <w:numPr>
          <w:ilvl w:val="0"/>
          <w:numId w:val="47"/>
        </w:numPr>
        <w:spacing w:line="360" w:lineRule="auto"/>
      </w:pPr>
      <w:r w:rsidRPr="004A74A7">
        <w:t>Danh mục bộ lọc.</w:t>
      </w:r>
    </w:p>
    <w:p w14:paraId="6FC3806C" w14:textId="77777777" w:rsidR="004A74A7" w:rsidRPr="004A74A7" w:rsidRDefault="004A74A7" w:rsidP="004F216D">
      <w:pPr>
        <w:numPr>
          <w:ilvl w:val="0"/>
          <w:numId w:val="47"/>
        </w:numPr>
        <w:spacing w:line="360" w:lineRule="auto"/>
      </w:pPr>
      <w:r w:rsidRPr="004A74A7">
        <w:lastRenderedPageBreak/>
        <w:t>Giỏ hàng.</w:t>
      </w:r>
    </w:p>
    <w:p w14:paraId="3A229510" w14:textId="77777777" w:rsidR="004A74A7" w:rsidRPr="004A74A7" w:rsidRDefault="004A74A7" w:rsidP="004F216D">
      <w:pPr>
        <w:numPr>
          <w:ilvl w:val="0"/>
          <w:numId w:val="47"/>
        </w:numPr>
        <w:spacing w:line="360" w:lineRule="auto"/>
      </w:pPr>
      <w:r w:rsidRPr="004A74A7">
        <w:t>Form thanh toán.</w:t>
      </w:r>
    </w:p>
    <w:p w14:paraId="5BBD5AF5" w14:textId="77777777" w:rsidR="004A74A7" w:rsidRPr="004A74A7" w:rsidRDefault="004A74A7" w:rsidP="004F216D">
      <w:pPr>
        <w:numPr>
          <w:ilvl w:val="0"/>
          <w:numId w:val="47"/>
        </w:numPr>
        <w:spacing w:line="360" w:lineRule="auto"/>
      </w:pPr>
      <w:r w:rsidRPr="004A74A7">
        <w:t>Nút và nhóm nút.</w:t>
      </w:r>
    </w:p>
    <w:p w14:paraId="0A57422C" w14:textId="77777777" w:rsidR="004A74A7" w:rsidRPr="004A74A7" w:rsidRDefault="004A74A7" w:rsidP="004F216D">
      <w:pPr>
        <w:numPr>
          <w:ilvl w:val="0"/>
          <w:numId w:val="47"/>
        </w:numPr>
        <w:spacing w:line="360" w:lineRule="auto"/>
      </w:pPr>
      <w:r w:rsidRPr="004A74A7">
        <w:t>Container nội dung.</w:t>
      </w:r>
    </w:p>
    <w:p w14:paraId="175FC774" w14:textId="1127C6E8" w:rsidR="004A74A7" w:rsidRPr="004A74A7" w:rsidRDefault="004A74A7" w:rsidP="004F216D">
      <w:pPr>
        <w:spacing w:line="360" w:lineRule="auto"/>
        <w:ind w:firstLine="360"/>
      </w:pPr>
      <w:r w:rsidRPr="004A74A7">
        <w:t>Việc sử dụng Auto Layout giúp giảm sai sót khi thêm bớt phần tử, đảm bảo tính nhất quán và linh hoạt trên nhiều kích thước màn hình.</w:t>
      </w:r>
    </w:p>
    <w:p w14:paraId="507377FE" w14:textId="4A6BECAE" w:rsidR="004A74A7" w:rsidRPr="004A74A7" w:rsidRDefault="004A74A7" w:rsidP="004F216D">
      <w:pPr>
        <w:pStyle w:val="Heading4"/>
      </w:pPr>
      <w:r w:rsidRPr="004A74A7">
        <w:t>Xây dựng Components và Variants</w:t>
      </w:r>
    </w:p>
    <w:p w14:paraId="78CF36B8" w14:textId="1677B548" w:rsidR="004A74A7" w:rsidRPr="004A74A7" w:rsidRDefault="004A74A7" w:rsidP="004F216D">
      <w:pPr>
        <w:spacing w:line="360" w:lineRule="auto"/>
        <w:ind w:firstLine="360"/>
      </w:pPr>
      <w:r w:rsidRPr="004A74A7">
        <w:t>Components chuẩn hóa các thành phần lặp lại, đảm bảo giao diện đồng bộ</w:t>
      </w:r>
      <w:r w:rsidR="00E01278">
        <w:t>:</w:t>
      </w:r>
    </w:p>
    <w:p w14:paraId="1B254E07" w14:textId="77777777" w:rsidR="004A74A7" w:rsidRPr="004A74A7" w:rsidRDefault="004A74A7" w:rsidP="004F216D">
      <w:pPr>
        <w:numPr>
          <w:ilvl w:val="0"/>
          <w:numId w:val="48"/>
        </w:numPr>
        <w:spacing w:line="360" w:lineRule="auto"/>
      </w:pPr>
      <w:r w:rsidRPr="004A74A7">
        <w:t>Nút (Button) – nhiều trạng thái: Hover, Active, Disabled.</w:t>
      </w:r>
    </w:p>
    <w:p w14:paraId="012F1CB1" w14:textId="77777777" w:rsidR="004A74A7" w:rsidRPr="004A74A7" w:rsidRDefault="004A74A7" w:rsidP="004F216D">
      <w:pPr>
        <w:numPr>
          <w:ilvl w:val="0"/>
          <w:numId w:val="48"/>
        </w:numPr>
        <w:spacing w:line="360" w:lineRule="auto"/>
      </w:pPr>
      <w:r w:rsidRPr="004A74A7">
        <w:t>Thẻ sản phẩm (Product Card).</w:t>
      </w:r>
    </w:p>
    <w:p w14:paraId="076C63FB" w14:textId="77777777" w:rsidR="004A74A7" w:rsidRPr="004A74A7" w:rsidRDefault="004A74A7" w:rsidP="004F216D">
      <w:pPr>
        <w:numPr>
          <w:ilvl w:val="0"/>
          <w:numId w:val="48"/>
        </w:numPr>
        <w:spacing w:line="360" w:lineRule="auto"/>
      </w:pPr>
      <w:r w:rsidRPr="004A74A7">
        <w:t>Header và Footer.</w:t>
      </w:r>
    </w:p>
    <w:p w14:paraId="64445811" w14:textId="77777777" w:rsidR="004A74A7" w:rsidRPr="004A74A7" w:rsidRDefault="004A74A7" w:rsidP="004F216D">
      <w:pPr>
        <w:numPr>
          <w:ilvl w:val="0"/>
          <w:numId w:val="48"/>
        </w:numPr>
        <w:spacing w:line="360" w:lineRule="auto"/>
      </w:pPr>
      <w:r w:rsidRPr="004A74A7">
        <w:t>Icon và nhãn chức năng.</w:t>
      </w:r>
    </w:p>
    <w:p w14:paraId="2CF37F3F" w14:textId="77777777" w:rsidR="004A74A7" w:rsidRPr="004A74A7" w:rsidRDefault="004A74A7" w:rsidP="004F216D">
      <w:pPr>
        <w:numPr>
          <w:ilvl w:val="0"/>
          <w:numId w:val="48"/>
        </w:numPr>
        <w:spacing w:line="360" w:lineRule="auto"/>
      </w:pPr>
      <w:r w:rsidRPr="004A74A7">
        <w:t>Form Input.</w:t>
      </w:r>
    </w:p>
    <w:p w14:paraId="146567CF" w14:textId="7F66782F" w:rsidR="004A74A7" w:rsidRDefault="004A74A7" w:rsidP="004F216D">
      <w:pPr>
        <w:spacing w:line="360" w:lineRule="auto"/>
        <w:ind w:firstLine="360"/>
      </w:pPr>
      <w:r w:rsidRPr="004A74A7">
        <w:t>Variants:</w:t>
      </w:r>
    </w:p>
    <w:p w14:paraId="3F9605A3" w14:textId="2629C315" w:rsidR="00E01278" w:rsidRPr="00E01278" w:rsidRDefault="00E01278" w:rsidP="004F216D">
      <w:pPr>
        <w:pStyle w:val="ListParagraph"/>
        <w:numPr>
          <w:ilvl w:val="0"/>
          <w:numId w:val="51"/>
        </w:numPr>
        <w:spacing w:line="360" w:lineRule="auto"/>
      </w:pPr>
      <w:r w:rsidRPr="00E01278">
        <w:t>Tạo bản sao của đối tượng có gán Components</w:t>
      </w:r>
    </w:p>
    <w:p w14:paraId="114C3476" w14:textId="77777777" w:rsidR="004A74A7" w:rsidRPr="004A74A7" w:rsidRDefault="004A74A7" w:rsidP="004F216D">
      <w:pPr>
        <w:numPr>
          <w:ilvl w:val="0"/>
          <w:numId w:val="49"/>
        </w:numPr>
        <w:spacing w:line="360" w:lineRule="auto"/>
      </w:pPr>
      <w:r w:rsidRPr="004A74A7">
        <w:t>Nhiều kiểu hiển thị sản phẩm.</w:t>
      </w:r>
    </w:p>
    <w:p w14:paraId="5D0EC41D" w14:textId="77777777" w:rsidR="00E55787" w:rsidRPr="00E55787" w:rsidRDefault="004A74A7" w:rsidP="004F216D">
      <w:pPr>
        <w:numPr>
          <w:ilvl w:val="0"/>
          <w:numId w:val="49"/>
        </w:numPr>
        <w:spacing w:line="360" w:lineRule="auto"/>
      </w:pPr>
      <w:r w:rsidRPr="004A74A7">
        <w:t>Trạng thái icon (đã thêm vào giỏ, yêu thích,…).</w:t>
      </w:r>
    </w:p>
    <w:p w14:paraId="1DA2F038" w14:textId="1AE1A1F4" w:rsidR="004A74A7" w:rsidRPr="004A74A7" w:rsidRDefault="004A74A7" w:rsidP="004F216D">
      <w:pPr>
        <w:spacing w:line="360" w:lineRule="auto"/>
        <w:ind w:left="360"/>
      </w:pPr>
      <w:r w:rsidRPr="004A74A7">
        <w:t>Lợi ích:</w:t>
      </w:r>
    </w:p>
    <w:p w14:paraId="0EE64367" w14:textId="77777777" w:rsidR="004A74A7" w:rsidRPr="004A74A7" w:rsidRDefault="004A74A7" w:rsidP="004F216D">
      <w:pPr>
        <w:numPr>
          <w:ilvl w:val="0"/>
          <w:numId w:val="50"/>
        </w:numPr>
        <w:spacing w:line="360" w:lineRule="auto"/>
      </w:pPr>
      <w:r w:rsidRPr="004A74A7">
        <w:t>Dễ bảo trì và tái sử dụng.</w:t>
      </w:r>
    </w:p>
    <w:p w14:paraId="32B47C98" w14:textId="77777777" w:rsidR="004A74A7" w:rsidRPr="004A74A7" w:rsidRDefault="004A74A7" w:rsidP="004F216D">
      <w:pPr>
        <w:numPr>
          <w:ilvl w:val="0"/>
          <w:numId w:val="50"/>
        </w:numPr>
        <w:spacing w:line="360" w:lineRule="auto"/>
      </w:pPr>
      <w:r w:rsidRPr="004A74A7">
        <w:t>Hỗ trợ prototype nhanh chóng, giảm thời gian thiết kế.</w:t>
      </w:r>
    </w:p>
    <w:p w14:paraId="018BD9FD" w14:textId="11488973" w:rsidR="004A74A7" w:rsidRPr="004A74A7" w:rsidRDefault="004A74A7" w:rsidP="004F216D">
      <w:pPr>
        <w:pStyle w:val="Heading3"/>
        <w:spacing w:line="360" w:lineRule="auto"/>
      </w:pPr>
      <w:bookmarkStart w:id="34" w:name="_Toc216426729"/>
      <w:r w:rsidRPr="004A74A7">
        <w:t>Xây dựng nguyên mẫu tương tác (Prototype)</w:t>
      </w:r>
      <w:bookmarkEnd w:id="34"/>
    </w:p>
    <w:p w14:paraId="6D367049" w14:textId="7FF36889" w:rsidR="004A74A7" w:rsidRPr="004A74A7" w:rsidRDefault="004A74A7" w:rsidP="004F216D">
      <w:pPr>
        <w:spacing w:line="360" w:lineRule="auto"/>
        <w:ind w:firstLine="576"/>
      </w:pPr>
      <w:r w:rsidRPr="004A74A7">
        <w:t>Prototype mô phỏng luồng thao tác thực tế của người dùng, giúp kiểm tra và điều chỉnh trước khi triển khai chính thức</w:t>
      </w:r>
      <w:r w:rsidR="00341138">
        <w:t>:</w:t>
      </w:r>
    </w:p>
    <w:p w14:paraId="5C7E9542" w14:textId="341500C5" w:rsidR="004A74A7" w:rsidRPr="004A74A7" w:rsidRDefault="004A74A7" w:rsidP="004F216D">
      <w:pPr>
        <w:pStyle w:val="BodyText"/>
        <w:spacing w:line="360" w:lineRule="auto"/>
        <w:ind w:firstLine="360"/>
      </w:pPr>
      <w:r w:rsidRPr="004A74A7">
        <w:t>Liên kết các màn hình</w:t>
      </w:r>
      <w:r w:rsidR="00341138">
        <w:t>:</w:t>
      </w:r>
    </w:p>
    <w:p w14:paraId="7F30EA33" w14:textId="77777777" w:rsidR="004A74A7" w:rsidRPr="004A74A7" w:rsidRDefault="004A74A7" w:rsidP="004F216D">
      <w:pPr>
        <w:pStyle w:val="BodyText"/>
        <w:numPr>
          <w:ilvl w:val="0"/>
          <w:numId w:val="54"/>
        </w:numPr>
        <w:spacing w:line="360" w:lineRule="auto"/>
      </w:pPr>
      <w:r w:rsidRPr="004A74A7">
        <w:t>Trang chủ → Danh mục → Chi tiết sản phẩm.</w:t>
      </w:r>
    </w:p>
    <w:p w14:paraId="1295B5F1" w14:textId="77777777" w:rsidR="004A74A7" w:rsidRPr="004A74A7" w:rsidRDefault="004A74A7" w:rsidP="004F216D">
      <w:pPr>
        <w:pStyle w:val="BodyText"/>
        <w:numPr>
          <w:ilvl w:val="0"/>
          <w:numId w:val="54"/>
        </w:numPr>
        <w:spacing w:line="360" w:lineRule="auto"/>
      </w:pPr>
      <w:r w:rsidRPr="004A74A7">
        <w:t>Chi tiết sản phẩm → Giỏ hàng.</w:t>
      </w:r>
    </w:p>
    <w:p w14:paraId="1471AB81" w14:textId="77777777" w:rsidR="004A74A7" w:rsidRPr="004A74A7" w:rsidRDefault="004A74A7" w:rsidP="004F216D">
      <w:pPr>
        <w:pStyle w:val="BodyText"/>
        <w:numPr>
          <w:ilvl w:val="0"/>
          <w:numId w:val="54"/>
        </w:numPr>
        <w:spacing w:line="360" w:lineRule="auto"/>
      </w:pPr>
      <w:r w:rsidRPr="004A74A7">
        <w:t>Giỏ hàng → Thanh toán.</w:t>
      </w:r>
    </w:p>
    <w:p w14:paraId="67CD3C3E" w14:textId="77777777" w:rsidR="004A74A7" w:rsidRPr="004A74A7" w:rsidRDefault="004A74A7" w:rsidP="004F216D">
      <w:pPr>
        <w:pStyle w:val="BodyText"/>
        <w:numPr>
          <w:ilvl w:val="0"/>
          <w:numId w:val="55"/>
        </w:numPr>
        <w:spacing w:line="360" w:lineRule="auto"/>
      </w:pPr>
      <w:r w:rsidRPr="004A74A7">
        <w:t>Trả về trang chủ hoặc tiếp tục mua hàng.</w:t>
      </w:r>
    </w:p>
    <w:p w14:paraId="478D0232" w14:textId="3DF505DC" w:rsidR="004A74A7" w:rsidRPr="004A74A7" w:rsidRDefault="004A74A7" w:rsidP="004F216D">
      <w:pPr>
        <w:pStyle w:val="BodyText"/>
        <w:spacing w:line="360" w:lineRule="auto"/>
        <w:ind w:firstLine="360"/>
      </w:pPr>
      <w:r w:rsidRPr="004A74A7">
        <w:t>Mô phỏng chức năng tìm kiếm</w:t>
      </w:r>
      <w:r w:rsidR="00341138">
        <w:t>:</w:t>
      </w:r>
    </w:p>
    <w:p w14:paraId="079A12AE" w14:textId="77777777" w:rsidR="004A74A7" w:rsidRPr="004A74A7" w:rsidRDefault="004A74A7" w:rsidP="004F216D">
      <w:pPr>
        <w:pStyle w:val="BodyText"/>
        <w:numPr>
          <w:ilvl w:val="0"/>
          <w:numId w:val="56"/>
        </w:numPr>
        <w:spacing w:line="360" w:lineRule="auto"/>
      </w:pPr>
      <w:r w:rsidRPr="004A74A7">
        <w:t>Nhập từ khóa tìm kiếm.</w:t>
      </w:r>
    </w:p>
    <w:p w14:paraId="3CCB60DF" w14:textId="77777777" w:rsidR="004A74A7" w:rsidRPr="004A74A7" w:rsidRDefault="004A74A7" w:rsidP="004F216D">
      <w:pPr>
        <w:pStyle w:val="BodyText"/>
        <w:numPr>
          <w:ilvl w:val="0"/>
          <w:numId w:val="56"/>
        </w:numPr>
        <w:spacing w:line="360" w:lineRule="auto"/>
      </w:pPr>
      <w:r w:rsidRPr="004A74A7">
        <w:t>Hiển thị gợi ý (Suggestion).</w:t>
      </w:r>
    </w:p>
    <w:p w14:paraId="615025AC" w14:textId="77777777" w:rsidR="004A74A7" w:rsidRPr="004A74A7" w:rsidRDefault="004A74A7" w:rsidP="004F216D">
      <w:pPr>
        <w:pStyle w:val="BodyText"/>
        <w:numPr>
          <w:ilvl w:val="0"/>
          <w:numId w:val="56"/>
        </w:numPr>
        <w:spacing w:line="360" w:lineRule="auto"/>
      </w:pPr>
      <w:r w:rsidRPr="004A74A7">
        <w:t>Chuyển trang kết quả tìm kiếm.</w:t>
      </w:r>
    </w:p>
    <w:p w14:paraId="5AC22F71" w14:textId="0A3DA32A" w:rsidR="004A74A7" w:rsidRPr="004A74A7" w:rsidRDefault="004A74A7" w:rsidP="004F216D">
      <w:pPr>
        <w:pStyle w:val="BodyText"/>
        <w:spacing w:line="360" w:lineRule="auto"/>
        <w:ind w:firstLine="360"/>
      </w:pPr>
      <w:r w:rsidRPr="004A74A7">
        <w:lastRenderedPageBreak/>
        <w:t>Mô phỏng giỏ hàng động</w:t>
      </w:r>
      <w:r w:rsidR="00341138">
        <w:t>:</w:t>
      </w:r>
    </w:p>
    <w:p w14:paraId="66A2FAD5" w14:textId="77777777" w:rsidR="004A74A7" w:rsidRPr="004A74A7" w:rsidRDefault="004A74A7" w:rsidP="004F216D">
      <w:pPr>
        <w:pStyle w:val="BodyText"/>
        <w:numPr>
          <w:ilvl w:val="0"/>
          <w:numId w:val="57"/>
        </w:numPr>
        <w:spacing w:line="360" w:lineRule="auto"/>
      </w:pPr>
      <w:r w:rsidRPr="004A74A7">
        <w:t>Tăng/giảm số lượng sản phẩm.</w:t>
      </w:r>
    </w:p>
    <w:p w14:paraId="157DB617" w14:textId="77777777" w:rsidR="004A74A7" w:rsidRPr="004A74A7" w:rsidRDefault="004A74A7" w:rsidP="004F216D">
      <w:pPr>
        <w:pStyle w:val="BodyText"/>
        <w:numPr>
          <w:ilvl w:val="0"/>
          <w:numId w:val="57"/>
        </w:numPr>
        <w:spacing w:line="360" w:lineRule="auto"/>
      </w:pPr>
      <w:r w:rsidRPr="004A74A7">
        <w:t>Cập nhật giá theo thời gian thực.</w:t>
      </w:r>
    </w:p>
    <w:p w14:paraId="12BF5BBD" w14:textId="77777777" w:rsidR="004A74A7" w:rsidRPr="004A74A7" w:rsidRDefault="004A74A7" w:rsidP="004F216D">
      <w:pPr>
        <w:pStyle w:val="BodyText"/>
        <w:numPr>
          <w:ilvl w:val="0"/>
          <w:numId w:val="57"/>
        </w:numPr>
        <w:spacing w:line="360" w:lineRule="auto"/>
      </w:pPr>
      <w:r w:rsidRPr="004A74A7">
        <w:t>Thêm/xóa sản phẩm trong giỏ.</w:t>
      </w:r>
    </w:p>
    <w:p w14:paraId="71BE033B" w14:textId="6E146139" w:rsidR="004A74A7" w:rsidRPr="004A74A7" w:rsidRDefault="004A74A7" w:rsidP="004F216D">
      <w:pPr>
        <w:pStyle w:val="BodyText"/>
        <w:spacing w:line="360" w:lineRule="auto"/>
        <w:ind w:firstLine="360"/>
      </w:pPr>
      <w:r w:rsidRPr="004A74A7">
        <w:t>Sử dụng Variables và Component Properties để mô phỏng dữ liệu động, giúp người dùng trải nghiệm giống thực tế.</w:t>
      </w:r>
    </w:p>
    <w:p w14:paraId="218EE772" w14:textId="78FA36FB" w:rsidR="004A74A7" w:rsidRPr="004A74A7" w:rsidRDefault="004A74A7" w:rsidP="004F216D">
      <w:pPr>
        <w:pStyle w:val="BodyText"/>
        <w:spacing w:line="360" w:lineRule="auto"/>
        <w:ind w:firstLine="720"/>
      </w:pPr>
      <w:r w:rsidRPr="004A74A7">
        <w:t>Thiết lập hiệu ứng nâng cao</w:t>
      </w:r>
      <w:r w:rsidR="00341138">
        <w:t>:</w:t>
      </w:r>
    </w:p>
    <w:p w14:paraId="0251C162" w14:textId="77777777" w:rsidR="004A74A7" w:rsidRPr="004A74A7" w:rsidRDefault="004A74A7" w:rsidP="004F216D">
      <w:pPr>
        <w:pStyle w:val="BodyText"/>
        <w:numPr>
          <w:ilvl w:val="0"/>
          <w:numId w:val="58"/>
        </w:numPr>
        <w:spacing w:line="360" w:lineRule="auto"/>
      </w:pPr>
      <w:r w:rsidRPr="004A74A7">
        <w:t>Smart Animate tạo chuyển động mượt mà cho tab, hình ảnh và menu.</w:t>
      </w:r>
    </w:p>
    <w:p w14:paraId="15746C39" w14:textId="77777777" w:rsidR="004A74A7" w:rsidRPr="004A74A7" w:rsidRDefault="004A74A7" w:rsidP="004F216D">
      <w:pPr>
        <w:pStyle w:val="BodyText"/>
        <w:numPr>
          <w:ilvl w:val="0"/>
          <w:numId w:val="58"/>
        </w:numPr>
        <w:spacing w:line="360" w:lineRule="auto"/>
      </w:pPr>
      <w:r w:rsidRPr="004A74A7">
        <w:t>Giúp prototype sinh động và trực quan hơn.</w:t>
      </w:r>
    </w:p>
    <w:p w14:paraId="6E0CD3F5" w14:textId="2103294C" w:rsidR="003461E0" w:rsidRPr="003461E0" w:rsidRDefault="003461E0" w:rsidP="004F216D">
      <w:pPr>
        <w:spacing w:line="360" w:lineRule="auto"/>
      </w:pPr>
    </w:p>
    <w:p w14:paraId="0506DF3A" w14:textId="77777777" w:rsidR="00B034F3" w:rsidRDefault="00000000" w:rsidP="004F216D">
      <w:pPr>
        <w:pStyle w:val="Heading1"/>
        <w:spacing w:line="360" w:lineRule="auto"/>
      </w:pPr>
      <w:r>
        <w:br w:type="column"/>
      </w:r>
      <w:r>
        <w:rPr>
          <w:b/>
          <w:bCs/>
        </w:rPr>
        <w:lastRenderedPageBreak/>
        <w:t xml:space="preserve"> </w:t>
      </w:r>
      <w:bookmarkStart w:id="35" w:name="_Toc216426730"/>
      <w:r>
        <w:rPr>
          <w:b/>
          <w:bCs/>
        </w:rPr>
        <w:t>CÀI ĐẶT VÀ THIẾT KẾ GIAO DIỆN</w:t>
      </w:r>
      <w:bookmarkEnd w:id="35"/>
    </w:p>
    <w:p w14:paraId="73AE7687" w14:textId="77777777" w:rsidR="00B034F3" w:rsidRDefault="00B034F3" w:rsidP="004F216D">
      <w:pPr>
        <w:pStyle w:val="Heading1"/>
        <w:numPr>
          <w:ilvl w:val="0"/>
          <w:numId w:val="0"/>
        </w:numPr>
        <w:spacing w:line="360" w:lineRule="auto"/>
        <w:ind w:left="432"/>
        <w:jc w:val="left"/>
        <w:rPr>
          <w:b/>
        </w:rPr>
      </w:pPr>
      <w:bookmarkStart w:id="36" w:name="_Toc510183242"/>
    </w:p>
    <w:p w14:paraId="07061DAB" w14:textId="77777777" w:rsidR="00B034F3" w:rsidRDefault="00B034F3" w:rsidP="004F216D">
      <w:pPr>
        <w:pStyle w:val="Heading1"/>
        <w:numPr>
          <w:ilvl w:val="0"/>
          <w:numId w:val="0"/>
        </w:numPr>
        <w:spacing w:line="360" w:lineRule="auto"/>
        <w:ind w:left="432"/>
        <w:jc w:val="left"/>
        <w:rPr>
          <w:b/>
          <w:bCs/>
        </w:rPr>
      </w:pPr>
    </w:p>
    <w:p w14:paraId="10ACF015" w14:textId="77777777" w:rsidR="00B034F3" w:rsidRDefault="00000000" w:rsidP="004F216D">
      <w:pPr>
        <w:pStyle w:val="Heading1"/>
        <w:spacing w:line="360" w:lineRule="auto"/>
      </w:pPr>
      <w:r>
        <w:br w:type="column"/>
      </w:r>
      <w:r>
        <w:rPr>
          <w:b/>
          <w:bCs/>
        </w:rPr>
        <w:lastRenderedPageBreak/>
        <w:t xml:space="preserve"> </w:t>
      </w:r>
      <w:bookmarkStart w:id="37" w:name="_Toc216426731"/>
      <w:r>
        <w:rPr>
          <w:b/>
          <w:bCs/>
        </w:rPr>
        <w:t>KẾT LUẬN VÀ HƯỚNG PHÁT TRIỂN</w:t>
      </w:r>
      <w:bookmarkEnd w:id="36"/>
      <w:bookmarkEnd w:id="37"/>
    </w:p>
    <w:p w14:paraId="558309A1" w14:textId="77777777" w:rsidR="00B034F3" w:rsidRDefault="00000000" w:rsidP="004F216D">
      <w:pPr>
        <w:pStyle w:val="Heading2"/>
        <w:spacing w:line="360" w:lineRule="auto"/>
      </w:pPr>
      <w:bookmarkStart w:id="38" w:name="_Toc510183243"/>
      <w:bookmarkStart w:id="39" w:name="_Toc216426732"/>
      <w:r>
        <w:t>ĐÁNH GIÁ KẾT QUẢ ĐẠT ĐƯỢC</w:t>
      </w:r>
      <w:bookmarkEnd w:id="38"/>
      <w:bookmarkEnd w:id="39"/>
    </w:p>
    <w:p w14:paraId="1F154194" w14:textId="77777777" w:rsidR="00B034F3" w:rsidRDefault="00000000" w:rsidP="004F216D">
      <w:pPr>
        <w:spacing w:line="360" w:lineRule="auto"/>
        <w:ind w:firstLine="720"/>
        <w:jc w:val="center"/>
      </w:pPr>
      <w:r>
        <w:t>…</w:t>
      </w:r>
    </w:p>
    <w:p w14:paraId="0D818750" w14:textId="77777777" w:rsidR="00B034F3" w:rsidRDefault="00000000" w:rsidP="004F216D">
      <w:pPr>
        <w:pStyle w:val="Heading2"/>
        <w:spacing w:line="360" w:lineRule="auto"/>
      </w:pPr>
      <w:bookmarkStart w:id="40" w:name="_Toc510183244"/>
      <w:bookmarkStart w:id="41" w:name="_Toc216426733"/>
      <w:r>
        <w:t>ƯU NHƯỢC ĐIỂM</w:t>
      </w:r>
      <w:bookmarkEnd w:id="40"/>
      <w:bookmarkEnd w:id="41"/>
    </w:p>
    <w:p w14:paraId="3D30B28C" w14:textId="77777777" w:rsidR="00B034F3" w:rsidRDefault="00000000" w:rsidP="004F216D">
      <w:pPr>
        <w:spacing w:line="360" w:lineRule="auto"/>
        <w:ind w:firstLine="720"/>
        <w:jc w:val="center"/>
      </w:pPr>
      <w:r>
        <w:t>…</w:t>
      </w:r>
    </w:p>
    <w:p w14:paraId="103E7E54" w14:textId="77777777" w:rsidR="00B034F3" w:rsidRDefault="00000000" w:rsidP="004F216D">
      <w:pPr>
        <w:pStyle w:val="Heading2"/>
        <w:spacing w:line="360" w:lineRule="auto"/>
      </w:pPr>
      <w:bookmarkStart w:id="42" w:name="_Toc510183245"/>
      <w:bookmarkStart w:id="43" w:name="_Toc216426734"/>
      <w:r>
        <w:t>HƯỚNG PHÁT TRIỂN</w:t>
      </w:r>
      <w:bookmarkEnd w:id="42"/>
      <w:bookmarkEnd w:id="43"/>
    </w:p>
    <w:p w14:paraId="48810B58" w14:textId="77777777" w:rsidR="00B034F3" w:rsidRDefault="00000000" w:rsidP="004F216D">
      <w:pPr>
        <w:spacing w:line="360" w:lineRule="auto"/>
        <w:ind w:firstLine="720"/>
        <w:jc w:val="center"/>
      </w:pPr>
      <w:r>
        <w:t>…</w:t>
      </w:r>
    </w:p>
    <w:p w14:paraId="199D1CF7" w14:textId="77777777" w:rsidR="00B034F3" w:rsidRDefault="00000000" w:rsidP="004F216D">
      <w:pPr>
        <w:spacing w:line="360" w:lineRule="auto"/>
        <w:jc w:val="center"/>
      </w:pPr>
      <w:r>
        <w:br w:type="page"/>
      </w:r>
    </w:p>
    <w:p w14:paraId="3B6CFC15" w14:textId="77777777" w:rsidR="00B034F3" w:rsidRDefault="00000000" w:rsidP="004F216D">
      <w:pPr>
        <w:pStyle w:val="Heading1"/>
        <w:spacing w:line="360" w:lineRule="auto"/>
        <w:rPr>
          <w:b/>
        </w:rPr>
      </w:pPr>
      <w:bookmarkStart w:id="44" w:name="_Toc510183246"/>
      <w:bookmarkStart w:id="45" w:name="_Toc216426735"/>
      <w:r>
        <w:rPr>
          <w:b/>
        </w:rPr>
        <w:lastRenderedPageBreak/>
        <w:t>TÀI LIỆU THAM KHẢO</w:t>
      </w:r>
      <w:bookmarkEnd w:id="44"/>
      <w:bookmarkEnd w:id="45"/>
    </w:p>
    <w:p w14:paraId="46EE654B" w14:textId="77777777" w:rsidR="008B17BB" w:rsidRPr="008B17BB" w:rsidRDefault="008B17BB" w:rsidP="004F216D">
      <w:pPr>
        <w:spacing w:line="360" w:lineRule="auto"/>
      </w:pPr>
    </w:p>
    <w:sectPr w:rsidR="008B17BB" w:rsidRPr="008B17BB">
      <w:headerReference w:type="default" r:id="rId16"/>
      <w:footerReference w:type="default" r:id="rId17"/>
      <w:pgSz w:w="11907" w:h="16840"/>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A998C" w14:textId="77777777" w:rsidR="002A5852" w:rsidRDefault="002A5852">
      <w:r>
        <w:separator/>
      </w:r>
    </w:p>
  </w:endnote>
  <w:endnote w:type="continuationSeparator" w:id="0">
    <w:p w14:paraId="47A244FD" w14:textId="77777777" w:rsidR="002A5852" w:rsidRDefault="002A58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ns-serif">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 s New Roma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Inter">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E8FDE" w14:textId="71D8F364" w:rsidR="00A53EB8" w:rsidRDefault="00A53EB8" w:rsidP="00A53EB8">
    <w:pPr>
      <w:pStyle w:val="Footer"/>
    </w:pPr>
  </w:p>
  <w:p w14:paraId="6DB2A747" w14:textId="77777777" w:rsidR="00A53EB8" w:rsidRDefault="00A53E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C78C" w14:textId="77777777" w:rsidR="00B034F3" w:rsidRDefault="00B034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E15B" w14:textId="0A281650" w:rsidR="00B034F3" w:rsidRDefault="007A7F27">
    <w:pPr>
      <w:pStyle w:val="Footer"/>
      <w:pBdr>
        <w:top w:val="thickThinSmallGap" w:sz="24" w:space="1" w:color="auto"/>
      </w:pBdr>
      <w:tabs>
        <w:tab w:val="left" w:pos="142"/>
      </w:tabs>
    </w:pPr>
    <w:r>
      <w:t>Nguyễn</w:t>
    </w:r>
    <w:r>
      <w:rPr>
        <w:lang w:val="vi-VN"/>
      </w:rPr>
      <w:t xml:space="preserve"> Gia Nguyên</w:t>
    </w:r>
    <w:r>
      <w:tab/>
    </w:r>
    <w:r>
      <w:rPr>
        <w:lang w:val="vi-VN"/>
      </w:rPr>
      <w:t xml:space="preserve">                                                                                                    </w:t>
    </w:r>
    <w:r>
      <w:t xml:space="preserve"> </w:t>
    </w:r>
    <w:r>
      <w:fldChar w:fldCharType="begin"/>
    </w:r>
    <w:r>
      <w:instrText xml:space="preserve"> PAGE </w:instrText>
    </w:r>
    <w:r>
      <w:fldChar w:fldCharType="separate"/>
    </w:r>
    <w:r>
      <w:t>6</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0D16A" w14:textId="77777777" w:rsidR="002A5852" w:rsidRDefault="002A5852">
      <w:r>
        <w:separator/>
      </w:r>
    </w:p>
  </w:footnote>
  <w:footnote w:type="continuationSeparator" w:id="0">
    <w:p w14:paraId="41BB9B6F" w14:textId="77777777" w:rsidR="002A5852" w:rsidRDefault="002A58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1B6C8" w14:textId="77777777" w:rsidR="00B034F3" w:rsidRDefault="00B034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BF660" w14:textId="2FD40755" w:rsidR="00B034F3" w:rsidRPr="007A7F27" w:rsidRDefault="007A7F27">
    <w:pPr>
      <w:pStyle w:val="Header"/>
      <w:pBdr>
        <w:bottom w:val="thinThickSmallGap" w:sz="24" w:space="1" w:color="auto"/>
      </w:pBdr>
      <w:rPr>
        <w:iCs/>
        <w:lang w:val="vi-VN"/>
      </w:rPr>
    </w:pPr>
    <w:r w:rsidRPr="007A7F27">
      <w:rPr>
        <w:iCs/>
      </w:rPr>
      <w:t>Tìm hiểu và ứng dụng Figma trong thiết kế giao diện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E0F020"/>
    <w:multiLevelType w:val="multilevel"/>
    <w:tmpl w:val="4EE63BC6"/>
    <w:lvl w:ilvl="0">
      <w:start w:val="1"/>
      <w:numFmt w:val="decimal"/>
      <w:pStyle w:val="Heading1"/>
      <w:suff w:val="space"/>
      <w:lvlText w:val="CHƯƠNG %1:"/>
      <w:lvlJc w:val="left"/>
      <w:pPr>
        <w:tabs>
          <w:tab w:val="left" w:pos="0"/>
        </w:tabs>
        <w:ind w:left="432" w:hanging="432"/>
      </w:pPr>
      <w:rPr>
        <w:rFonts w:hint="default"/>
        <w:b/>
        <w:bCs/>
        <w:sz w:val="32"/>
        <w:szCs w:val="32"/>
      </w:rPr>
    </w:lvl>
    <w:lvl w:ilvl="1">
      <w:start w:val="1"/>
      <w:numFmt w:val="decimal"/>
      <w:pStyle w:val="Heading2"/>
      <w:suff w:val="space"/>
      <w:lvlText w:val="%1.%2"/>
      <w:lvlJc w:val="left"/>
      <w:pPr>
        <w:tabs>
          <w:tab w:val="left" w:pos="144"/>
        </w:tabs>
        <w:ind w:left="576" w:hanging="576"/>
      </w:pPr>
      <w:rPr>
        <w:rFonts w:hint="default"/>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suff w:val="space"/>
      <w:lvlText w:val="%1.%2.%3"/>
      <w:lvlJc w:val="left"/>
      <w:pPr>
        <w:tabs>
          <w:tab w:val="left" w:pos="0"/>
        </w:tabs>
        <w:ind w:left="720" w:hanging="720"/>
      </w:pPr>
      <w:rPr>
        <w:rFonts w:hint="default"/>
        <w:b/>
        <w:bCs/>
        <w:sz w:val="26"/>
        <w:szCs w:val="26"/>
      </w:rPr>
    </w:lvl>
    <w:lvl w:ilvl="3">
      <w:start w:val="1"/>
      <w:numFmt w:val="decimal"/>
      <w:pStyle w:val="Heading4"/>
      <w:suff w:val="space"/>
      <w:lvlText w:val="%1.%2.%3.%4"/>
      <w:lvlJc w:val="left"/>
      <w:pPr>
        <w:tabs>
          <w:tab w:val="left" w:pos="142"/>
        </w:tabs>
        <w:ind w:left="864" w:hanging="864"/>
      </w:pPr>
      <w:rPr>
        <w:rFonts w:hint="default"/>
        <w:b w:val="0"/>
        <w:bCs w:val="0"/>
        <w:sz w:val="26"/>
        <w:szCs w:val="26"/>
      </w:rPr>
    </w:lvl>
    <w:lvl w:ilvl="4">
      <w:start w:val="1"/>
      <w:numFmt w:val="decimal"/>
      <w:pStyle w:val="Heading5"/>
      <w:suff w:val="space"/>
      <w:lvlText w:val="%1.%2.%3.%4.%5"/>
      <w:lvlJc w:val="left"/>
      <w:pPr>
        <w:tabs>
          <w:tab w:val="left" w:pos="142"/>
        </w:tabs>
        <w:ind w:left="1008" w:hanging="1008"/>
      </w:pPr>
      <w:rPr>
        <w:rFonts w:hint="default"/>
      </w:rPr>
    </w:lvl>
    <w:lvl w:ilvl="5">
      <w:start w:val="1"/>
      <w:numFmt w:val="decimal"/>
      <w:pStyle w:val="Heading6"/>
      <w:suff w:val="space"/>
      <w:lvlText w:val="%1.%2.%3.%4.%5.%6"/>
      <w:lvlJc w:val="left"/>
      <w:pPr>
        <w:tabs>
          <w:tab w:val="left" w:pos="142"/>
        </w:tabs>
        <w:ind w:left="1152" w:hanging="1152"/>
      </w:pPr>
      <w:rPr>
        <w:rFonts w:hint="default"/>
      </w:rPr>
    </w:lvl>
    <w:lvl w:ilvl="6">
      <w:start w:val="1"/>
      <w:numFmt w:val="decimal"/>
      <w:pStyle w:val="Heading7"/>
      <w:suff w:val="space"/>
      <w:lvlText w:val="%1.%2.%3.%4.%5.%6.%7"/>
      <w:lvlJc w:val="left"/>
      <w:pPr>
        <w:tabs>
          <w:tab w:val="left" w:pos="142"/>
        </w:tabs>
        <w:ind w:left="1296" w:hanging="1296"/>
      </w:pPr>
      <w:rPr>
        <w:rFonts w:hint="default"/>
      </w:r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153711A"/>
    <w:multiLevelType w:val="multilevel"/>
    <w:tmpl w:val="0D6E9A56"/>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C5CA9"/>
    <w:multiLevelType w:val="multilevel"/>
    <w:tmpl w:val="36E6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D7058"/>
    <w:multiLevelType w:val="multilevel"/>
    <w:tmpl w:val="3F54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A6F9A"/>
    <w:multiLevelType w:val="multilevel"/>
    <w:tmpl w:val="7496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F405C"/>
    <w:multiLevelType w:val="hybridMultilevel"/>
    <w:tmpl w:val="71183426"/>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F7DA6"/>
    <w:multiLevelType w:val="multilevel"/>
    <w:tmpl w:val="BD421868"/>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1745F"/>
    <w:multiLevelType w:val="multilevel"/>
    <w:tmpl w:val="6D3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D2E1F"/>
    <w:multiLevelType w:val="multilevel"/>
    <w:tmpl w:val="6B82E64E"/>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353CD"/>
    <w:multiLevelType w:val="multilevel"/>
    <w:tmpl w:val="5B92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26B77"/>
    <w:multiLevelType w:val="multilevel"/>
    <w:tmpl w:val="FD067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52753"/>
    <w:multiLevelType w:val="multilevel"/>
    <w:tmpl w:val="A81C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2332B"/>
    <w:multiLevelType w:val="multilevel"/>
    <w:tmpl w:val="694E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23821"/>
    <w:multiLevelType w:val="multilevel"/>
    <w:tmpl w:val="F110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B5F92"/>
    <w:multiLevelType w:val="hybridMultilevel"/>
    <w:tmpl w:val="5EB4AD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57C7C68"/>
    <w:multiLevelType w:val="multilevel"/>
    <w:tmpl w:val="D6A4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03BA7"/>
    <w:multiLevelType w:val="hybridMultilevel"/>
    <w:tmpl w:val="88B29D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73F0D43"/>
    <w:multiLevelType w:val="multilevel"/>
    <w:tmpl w:val="695A2DFC"/>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486793"/>
    <w:multiLevelType w:val="hybridMultilevel"/>
    <w:tmpl w:val="916689A4"/>
    <w:lvl w:ilvl="0" w:tplc="04090001">
      <w:start w:val="1"/>
      <w:numFmt w:val="bullet"/>
      <w:lvlText w:val=""/>
      <w:lvlJc w:val="left"/>
      <w:pPr>
        <w:ind w:left="1440" w:hanging="360"/>
      </w:pPr>
      <w:rPr>
        <w:rFonts w:ascii="Symbol" w:hAnsi="Symbol" w:hint="default"/>
        <w:b/>
        <w:color w:val="41404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18C61FC8"/>
    <w:multiLevelType w:val="multilevel"/>
    <w:tmpl w:val="D9EC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2B7F10"/>
    <w:multiLevelType w:val="multilevel"/>
    <w:tmpl w:val="D602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4245FA"/>
    <w:multiLevelType w:val="hybridMultilevel"/>
    <w:tmpl w:val="B27A6B86"/>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65A09"/>
    <w:multiLevelType w:val="hybridMultilevel"/>
    <w:tmpl w:val="AF7225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5834B9D"/>
    <w:multiLevelType w:val="multilevel"/>
    <w:tmpl w:val="F336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51727B"/>
    <w:multiLevelType w:val="multilevel"/>
    <w:tmpl w:val="74AA3A6E"/>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54533F"/>
    <w:multiLevelType w:val="hybridMultilevel"/>
    <w:tmpl w:val="BAD64CFA"/>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5D0DA4"/>
    <w:multiLevelType w:val="multilevel"/>
    <w:tmpl w:val="13A2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2F7AB6"/>
    <w:multiLevelType w:val="hybridMultilevel"/>
    <w:tmpl w:val="ED662A64"/>
    <w:lvl w:ilvl="0" w:tplc="E534B352">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0F61D3F"/>
    <w:multiLevelType w:val="multilevel"/>
    <w:tmpl w:val="E748643E"/>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5412F2"/>
    <w:multiLevelType w:val="multilevel"/>
    <w:tmpl w:val="DEAADB94"/>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B0547D"/>
    <w:multiLevelType w:val="hybridMultilevel"/>
    <w:tmpl w:val="915E2E9E"/>
    <w:lvl w:ilvl="0" w:tplc="6D444788">
      <w:numFmt w:val="bullet"/>
      <w:lvlText w:val=""/>
      <w:lvlJc w:val="left"/>
      <w:pPr>
        <w:ind w:left="720" w:hanging="360"/>
      </w:pPr>
      <w:rPr>
        <w:rFonts w:ascii="Wingdings" w:eastAsia="sans-serif" w:hAnsi="Wingdings" w:cs="Times New Roman" w:hint="default"/>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C3743A"/>
    <w:multiLevelType w:val="hybridMultilevel"/>
    <w:tmpl w:val="55F87328"/>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2475F5"/>
    <w:multiLevelType w:val="multilevel"/>
    <w:tmpl w:val="2344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727C26"/>
    <w:multiLevelType w:val="multilevel"/>
    <w:tmpl w:val="F60A6920"/>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5F1920"/>
    <w:multiLevelType w:val="multilevel"/>
    <w:tmpl w:val="E6281914"/>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9B1CF8"/>
    <w:multiLevelType w:val="multilevel"/>
    <w:tmpl w:val="2C66B364"/>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none"/>
      <w:lvlText w:val="3.2"/>
      <w:lvlJc w:val="left"/>
      <w:pPr>
        <w:tabs>
          <w:tab w:val="num" w:pos="0"/>
        </w:tabs>
        <w:ind w:left="576" w:hanging="576"/>
      </w:pPr>
      <w:rPr>
        <w:rFonts w:ascii="Times New Roman" w:hAnsi="Times New Roman" w:hint="default"/>
        <w:b/>
        <w:i w:val="0"/>
        <w:color w:val="auto"/>
        <w:sz w:val="26"/>
      </w:rPr>
    </w:lvl>
    <w:lvl w:ilvl="2">
      <w:start w:val="1"/>
      <w:numFmt w:val="decimal"/>
      <w:lvlText w:val="3.3.%3"/>
      <w:lvlJc w:val="left"/>
      <w:pPr>
        <w:tabs>
          <w:tab w:val="num" w:pos="284"/>
        </w:tabs>
        <w:ind w:left="1004" w:hanging="720"/>
      </w:pPr>
      <w:rPr>
        <w:rFonts w:ascii="Times New Roman" w:hAnsi="Times New Roman" w:hint="default"/>
        <w:b/>
        <w:i w:val="0"/>
        <w:color w:val="auto"/>
        <w:sz w:val="26"/>
      </w:rPr>
    </w:lvl>
    <w:lvl w:ilvl="3">
      <w:start w:val="1"/>
      <w:numFmt w:val="decimal"/>
      <w:lvlText w:val="2.%2.%3.%4"/>
      <w:lvlJc w:val="left"/>
      <w:pPr>
        <w:tabs>
          <w:tab w:val="num" w:pos="0"/>
        </w:tabs>
        <w:ind w:left="86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36" w15:restartNumberingAfterBreak="0">
    <w:nsid w:val="3BCB1457"/>
    <w:multiLevelType w:val="hybridMultilevel"/>
    <w:tmpl w:val="E6C83564"/>
    <w:lvl w:ilvl="0" w:tplc="401CC966">
      <w:numFmt w:val="bullet"/>
      <w:lvlText w:val="-"/>
      <w:lvlJc w:val="left"/>
      <w:pPr>
        <w:ind w:left="1080" w:hanging="360"/>
      </w:pPr>
      <w:rPr>
        <w:rFonts w:ascii="Times New Roman" w:eastAsia="sans-serif" w:hAnsi="Times New Roman" w:cs="Times New Roman" w:hint="default"/>
        <w:b/>
        <w:color w:val="41404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3C750932"/>
    <w:multiLevelType w:val="multilevel"/>
    <w:tmpl w:val="F09C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F71914"/>
    <w:multiLevelType w:val="multilevel"/>
    <w:tmpl w:val="B602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05354F"/>
    <w:multiLevelType w:val="multilevel"/>
    <w:tmpl w:val="C3CA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C80E38"/>
    <w:multiLevelType w:val="hybridMultilevel"/>
    <w:tmpl w:val="75D03B9A"/>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3304B78"/>
    <w:multiLevelType w:val="hybridMultilevel"/>
    <w:tmpl w:val="139CCD12"/>
    <w:lvl w:ilvl="0" w:tplc="CEA2D202">
      <w:start w:val="3"/>
      <w:numFmt w:val="bullet"/>
      <w:lvlText w:val=""/>
      <w:lvlJc w:val="left"/>
      <w:pPr>
        <w:ind w:left="492" w:hanging="360"/>
      </w:pPr>
      <w:rPr>
        <w:rFonts w:ascii="Wingdings" w:eastAsia="Times New Roman" w:hAnsi="Wingdings" w:cs="Times New Roman" w:hint="default"/>
      </w:rPr>
    </w:lvl>
    <w:lvl w:ilvl="1" w:tplc="04090003" w:tentative="1">
      <w:start w:val="1"/>
      <w:numFmt w:val="bullet"/>
      <w:lvlText w:val="o"/>
      <w:lvlJc w:val="left"/>
      <w:pPr>
        <w:ind w:left="1212" w:hanging="360"/>
      </w:pPr>
      <w:rPr>
        <w:rFonts w:ascii="Courier New" w:hAnsi="Courier New" w:cs="Courier New" w:hint="default"/>
      </w:rPr>
    </w:lvl>
    <w:lvl w:ilvl="2" w:tplc="04090005" w:tentative="1">
      <w:start w:val="1"/>
      <w:numFmt w:val="bullet"/>
      <w:lvlText w:val=""/>
      <w:lvlJc w:val="left"/>
      <w:pPr>
        <w:ind w:left="1932" w:hanging="360"/>
      </w:pPr>
      <w:rPr>
        <w:rFonts w:ascii="Wingdings" w:hAnsi="Wingdings" w:hint="default"/>
      </w:rPr>
    </w:lvl>
    <w:lvl w:ilvl="3" w:tplc="04090001" w:tentative="1">
      <w:start w:val="1"/>
      <w:numFmt w:val="bullet"/>
      <w:lvlText w:val=""/>
      <w:lvlJc w:val="left"/>
      <w:pPr>
        <w:ind w:left="2652" w:hanging="360"/>
      </w:pPr>
      <w:rPr>
        <w:rFonts w:ascii="Symbol" w:hAnsi="Symbol" w:hint="default"/>
      </w:rPr>
    </w:lvl>
    <w:lvl w:ilvl="4" w:tplc="04090003" w:tentative="1">
      <w:start w:val="1"/>
      <w:numFmt w:val="bullet"/>
      <w:lvlText w:val="o"/>
      <w:lvlJc w:val="left"/>
      <w:pPr>
        <w:ind w:left="3372" w:hanging="360"/>
      </w:pPr>
      <w:rPr>
        <w:rFonts w:ascii="Courier New" w:hAnsi="Courier New" w:cs="Courier New" w:hint="default"/>
      </w:rPr>
    </w:lvl>
    <w:lvl w:ilvl="5" w:tplc="04090005" w:tentative="1">
      <w:start w:val="1"/>
      <w:numFmt w:val="bullet"/>
      <w:lvlText w:val=""/>
      <w:lvlJc w:val="left"/>
      <w:pPr>
        <w:ind w:left="4092" w:hanging="360"/>
      </w:pPr>
      <w:rPr>
        <w:rFonts w:ascii="Wingdings" w:hAnsi="Wingdings" w:hint="default"/>
      </w:rPr>
    </w:lvl>
    <w:lvl w:ilvl="6" w:tplc="04090001" w:tentative="1">
      <w:start w:val="1"/>
      <w:numFmt w:val="bullet"/>
      <w:lvlText w:val=""/>
      <w:lvlJc w:val="left"/>
      <w:pPr>
        <w:ind w:left="4812" w:hanging="360"/>
      </w:pPr>
      <w:rPr>
        <w:rFonts w:ascii="Symbol" w:hAnsi="Symbol" w:hint="default"/>
      </w:rPr>
    </w:lvl>
    <w:lvl w:ilvl="7" w:tplc="04090003" w:tentative="1">
      <w:start w:val="1"/>
      <w:numFmt w:val="bullet"/>
      <w:lvlText w:val="o"/>
      <w:lvlJc w:val="left"/>
      <w:pPr>
        <w:ind w:left="5532" w:hanging="360"/>
      </w:pPr>
      <w:rPr>
        <w:rFonts w:ascii="Courier New" w:hAnsi="Courier New" w:cs="Courier New" w:hint="default"/>
      </w:rPr>
    </w:lvl>
    <w:lvl w:ilvl="8" w:tplc="04090005" w:tentative="1">
      <w:start w:val="1"/>
      <w:numFmt w:val="bullet"/>
      <w:lvlText w:val=""/>
      <w:lvlJc w:val="left"/>
      <w:pPr>
        <w:ind w:left="6252" w:hanging="360"/>
      </w:pPr>
      <w:rPr>
        <w:rFonts w:ascii="Wingdings" w:hAnsi="Wingdings" w:hint="default"/>
      </w:rPr>
    </w:lvl>
  </w:abstractNum>
  <w:abstractNum w:abstractNumId="42" w15:restartNumberingAfterBreak="0">
    <w:nsid w:val="46597EB3"/>
    <w:multiLevelType w:val="hybridMultilevel"/>
    <w:tmpl w:val="BE48829A"/>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09112A"/>
    <w:multiLevelType w:val="multilevel"/>
    <w:tmpl w:val="84A89570"/>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F02FDA"/>
    <w:multiLevelType w:val="hybridMultilevel"/>
    <w:tmpl w:val="F0F466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4B8A40D7"/>
    <w:multiLevelType w:val="multilevel"/>
    <w:tmpl w:val="2DD80070"/>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962994"/>
    <w:multiLevelType w:val="multilevel"/>
    <w:tmpl w:val="7CF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AB2F54"/>
    <w:multiLevelType w:val="multilevel"/>
    <w:tmpl w:val="C8AC0D10"/>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CD3D2B"/>
    <w:multiLevelType w:val="hybridMultilevel"/>
    <w:tmpl w:val="A76E9718"/>
    <w:lvl w:ilvl="0" w:tplc="04090001">
      <w:start w:val="1"/>
      <w:numFmt w:val="bullet"/>
      <w:lvlText w:val=""/>
      <w:lvlJc w:val="left"/>
      <w:pPr>
        <w:ind w:left="1440" w:hanging="360"/>
      </w:pPr>
      <w:rPr>
        <w:rFonts w:ascii="Symbol" w:hAnsi="Symbol" w:hint="default"/>
        <w:b/>
        <w:color w:val="41404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9" w15:restartNumberingAfterBreak="0">
    <w:nsid w:val="532E5108"/>
    <w:multiLevelType w:val="multilevel"/>
    <w:tmpl w:val="44221DC4"/>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CF1C81"/>
    <w:multiLevelType w:val="multilevel"/>
    <w:tmpl w:val="22A80368"/>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E67A96"/>
    <w:multiLevelType w:val="hybridMultilevel"/>
    <w:tmpl w:val="41500B5C"/>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1724E9"/>
    <w:multiLevelType w:val="multilevel"/>
    <w:tmpl w:val="8D74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9F4CDD"/>
    <w:multiLevelType w:val="multilevel"/>
    <w:tmpl w:val="5A9F4CDD"/>
    <w:lvl w:ilvl="0">
      <w:start w:val="1"/>
      <w:numFmt w:val="bullet"/>
      <w:lvlText w:val=""/>
      <w:lvlJc w:val="left"/>
      <w:pPr>
        <w:ind w:left="720" w:hanging="360"/>
      </w:pPr>
      <w:rPr>
        <w:rFonts w:ascii="Symbol" w:hAnsi="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5B1B713E"/>
    <w:multiLevelType w:val="hybridMultilevel"/>
    <w:tmpl w:val="3968B1B8"/>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D106D74"/>
    <w:multiLevelType w:val="multilevel"/>
    <w:tmpl w:val="8FB8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7154AE"/>
    <w:multiLevelType w:val="hybridMultilevel"/>
    <w:tmpl w:val="B7A020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617342FF"/>
    <w:multiLevelType w:val="multilevel"/>
    <w:tmpl w:val="FEF8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BA733B"/>
    <w:multiLevelType w:val="hybridMultilevel"/>
    <w:tmpl w:val="CAAA5ADA"/>
    <w:lvl w:ilvl="0" w:tplc="E534B352">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1DF6AE7"/>
    <w:multiLevelType w:val="hybridMultilevel"/>
    <w:tmpl w:val="D4B4BFB8"/>
    <w:lvl w:ilvl="0" w:tplc="04090001">
      <w:start w:val="1"/>
      <w:numFmt w:val="bullet"/>
      <w:lvlText w:val=""/>
      <w:lvlJc w:val="left"/>
      <w:pPr>
        <w:ind w:left="1440" w:hanging="360"/>
      </w:pPr>
      <w:rPr>
        <w:rFonts w:ascii="Symbol" w:hAnsi="Symbol" w:hint="default"/>
        <w:b/>
        <w:color w:val="414042"/>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0" w15:restartNumberingAfterBreak="0">
    <w:nsid w:val="62CC7F62"/>
    <w:multiLevelType w:val="multilevel"/>
    <w:tmpl w:val="62CC7F6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1" w15:restartNumberingAfterBreak="0">
    <w:nsid w:val="63091304"/>
    <w:multiLevelType w:val="hybridMultilevel"/>
    <w:tmpl w:val="65C6FC3A"/>
    <w:lvl w:ilvl="0" w:tplc="401CC966">
      <w:numFmt w:val="bullet"/>
      <w:lvlText w:val="-"/>
      <w:lvlJc w:val="left"/>
      <w:pPr>
        <w:ind w:left="1080" w:hanging="360"/>
      </w:pPr>
      <w:rPr>
        <w:rFonts w:ascii="Times New Roman" w:eastAsia="sans-serif" w:hAnsi="Times New Roman" w:cs="Times New Roman" w:hint="default"/>
        <w:b/>
        <w:color w:val="41404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638835F3"/>
    <w:multiLevelType w:val="hybridMultilevel"/>
    <w:tmpl w:val="AFB6903E"/>
    <w:lvl w:ilvl="0" w:tplc="401CC966">
      <w:numFmt w:val="bullet"/>
      <w:lvlText w:val="-"/>
      <w:lvlJc w:val="left"/>
      <w:pPr>
        <w:ind w:left="720" w:hanging="360"/>
      </w:pPr>
      <w:rPr>
        <w:rFonts w:ascii="Times New Roman" w:eastAsia="sans-serif" w:hAnsi="Times New Roman" w:cs="Times New Roman" w:hint="default"/>
        <w:b/>
        <w:color w:val="41404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3D537B1"/>
    <w:multiLevelType w:val="multilevel"/>
    <w:tmpl w:val="A87C5150"/>
    <w:lvl w:ilvl="0">
      <w:numFmt w:val="bullet"/>
      <w:lvlText w:val="-"/>
      <w:lvlJc w:val="left"/>
      <w:pPr>
        <w:ind w:left="720" w:hanging="360"/>
      </w:pPr>
      <w:rPr>
        <w:rFonts w:ascii="Times New Roman" w:eastAsia="sans-serif" w:hAnsi="Times New Roman" w:cs="Times New Roman" w:hint="default"/>
        <w:b/>
        <w:color w:val="414042"/>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4" w15:restartNumberingAfterBreak="0">
    <w:nsid w:val="63D77937"/>
    <w:multiLevelType w:val="multilevel"/>
    <w:tmpl w:val="96CC80D0"/>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5F53EF"/>
    <w:multiLevelType w:val="hybridMultilevel"/>
    <w:tmpl w:val="3984FA3E"/>
    <w:lvl w:ilvl="0" w:tplc="C31C9A6A">
      <w:numFmt w:val="bullet"/>
      <w:lvlText w:val="-"/>
      <w:lvlJc w:val="left"/>
      <w:pPr>
        <w:ind w:left="720" w:hanging="360"/>
      </w:pPr>
      <w:rPr>
        <w:rFonts w:ascii="Times New Roman" w:eastAsia="sans-serif" w:hAnsi="Times New Roman" w:cs="Times New Roman" w:hint="default"/>
        <w:b w:val="0"/>
        <w:bCs/>
        <w:color w:val="41404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64CD4C76"/>
    <w:multiLevelType w:val="multilevel"/>
    <w:tmpl w:val="FA76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23308A"/>
    <w:multiLevelType w:val="multilevel"/>
    <w:tmpl w:val="96CC80D0"/>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9A0168"/>
    <w:multiLevelType w:val="multilevel"/>
    <w:tmpl w:val="327E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F94667"/>
    <w:multiLevelType w:val="multilevel"/>
    <w:tmpl w:val="36F49188"/>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DC4BA9"/>
    <w:multiLevelType w:val="multilevel"/>
    <w:tmpl w:val="F4E45BDC"/>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770792"/>
    <w:multiLevelType w:val="multilevel"/>
    <w:tmpl w:val="5AC4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C10CE9"/>
    <w:multiLevelType w:val="hybridMultilevel"/>
    <w:tmpl w:val="0B9A4F74"/>
    <w:lvl w:ilvl="0" w:tplc="E534B352">
      <w:numFmt w:val="bullet"/>
      <w:lvlText w:val="-"/>
      <w:lvlJc w:val="left"/>
      <w:pPr>
        <w:ind w:left="1080" w:hanging="360"/>
      </w:pPr>
      <w:rPr>
        <w:rFonts w:ascii="Times New Roman" w:eastAsia="sans-serif" w:hAnsi="Times New Roman" w:cs="Times New Roman" w:hint="default"/>
        <w:b/>
        <w:color w:val="41404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70536BF0"/>
    <w:multiLevelType w:val="multilevel"/>
    <w:tmpl w:val="CEE6FFEA"/>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7C4B9F"/>
    <w:multiLevelType w:val="multilevel"/>
    <w:tmpl w:val="8976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99329E"/>
    <w:multiLevelType w:val="multilevel"/>
    <w:tmpl w:val="3CC4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5B56667"/>
    <w:multiLevelType w:val="multilevel"/>
    <w:tmpl w:val="31C4AB8C"/>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12713F"/>
    <w:multiLevelType w:val="multilevel"/>
    <w:tmpl w:val="9626D978"/>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CB33F0"/>
    <w:multiLevelType w:val="multilevel"/>
    <w:tmpl w:val="94D88A18"/>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9" w15:restartNumberingAfterBreak="0">
    <w:nsid w:val="7A17255D"/>
    <w:multiLevelType w:val="multilevel"/>
    <w:tmpl w:val="1DEA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531A32"/>
    <w:multiLevelType w:val="multilevel"/>
    <w:tmpl w:val="5028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1C3492"/>
    <w:multiLevelType w:val="multilevel"/>
    <w:tmpl w:val="26BA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1418D6"/>
    <w:multiLevelType w:val="multilevel"/>
    <w:tmpl w:val="65666312"/>
    <w:lvl w:ilvl="0">
      <w:start w:val="1"/>
      <w:numFmt w:val="bullet"/>
      <w:lvlText w:val=""/>
      <w:lvlJc w:val="left"/>
      <w:pPr>
        <w:ind w:left="720" w:hanging="360"/>
      </w:pPr>
      <w:rPr>
        <w:rFonts w:ascii="Symbol" w:hAnsi="Symbol" w:hint="default"/>
        <w:sz w:val="22"/>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3" w15:restartNumberingAfterBreak="0">
    <w:nsid w:val="7ED34505"/>
    <w:multiLevelType w:val="multilevel"/>
    <w:tmpl w:val="A89E6824"/>
    <w:lvl w:ilvl="0">
      <w:numFmt w:val="bullet"/>
      <w:lvlText w:val="-"/>
      <w:lvlJc w:val="left"/>
      <w:pPr>
        <w:tabs>
          <w:tab w:val="num" w:pos="720"/>
        </w:tabs>
        <w:ind w:left="720" w:hanging="360"/>
      </w:pPr>
      <w:rPr>
        <w:rFonts w:ascii="Times New Roman" w:eastAsia="sans-serif" w:hAnsi="Times New Roman" w:cs="Times New Roman" w:hint="default"/>
        <w:b/>
        <w:color w:val="414042"/>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425268">
    <w:abstractNumId w:val="0"/>
  </w:num>
  <w:num w:numId="2" w16cid:durableId="2122529609">
    <w:abstractNumId w:val="63"/>
  </w:num>
  <w:num w:numId="3" w16cid:durableId="1370109171">
    <w:abstractNumId w:val="60"/>
  </w:num>
  <w:num w:numId="4" w16cid:durableId="440613509">
    <w:abstractNumId w:val="44"/>
  </w:num>
  <w:num w:numId="5" w16cid:durableId="2139253437">
    <w:abstractNumId w:val="22"/>
  </w:num>
  <w:num w:numId="6" w16cid:durableId="114563287">
    <w:abstractNumId w:val="82"/>
  </w:num>
  <w:num w:numId="7" w16cid:durableId="1229995478">
    <w:abstractNumId w:val="80"/>
  </w:num>
  <w:num w:numId="8" w16cid:durableId="2016691911">
    <w:abstractNumId w:val="68"/>
  </w:num>
  <w:num w:numId="9" w16cid:durableId="1152142130">
    <w:abstractNumId w:val="3"/>
  </w:num>
  <w:num w:numId="10" w16cid:durableId="1312489537">
    <w:abstractNumId w:val="12"/>
  </w:num>
  <w:num w:numId="11" w16cid:durableId="1715808355">
    <w:abstractNumId w:val="79"/>
  </w:num>
  <w:num w:numId="12" w16cid:durableId="2035305255">
    <w:abstractNumId w:val="11"/>
  </w:num>
  <w:num w:numId="13" w16cid:durableId="89663527">
    <w:abstractNumId w:val="55"/>
  </w:num>
  <w:num w:numId="14" w16cid:durableId="117333255">
    <w:abstractNumId w:val="4"/>
  </w:num>
  <w:num w:numId="15" w16cid:durableId="613054723">
    <w:abstractNumId w:val="10"/>
  </w:num>
  <w:num w:numId="16" w16cid:durableId="1491487482">
    <w:abstractNumId w:val="37"/>
  </w:num>
  <w:num w:numId="17" w16cid:durableId="1462116907">
    <w:abstractNumId w:val="7"/>
  </w:num>
  <w:num w:numId="18" w16cid:durableId="1101295577">
    <w:abstractNumId w:val="75"/>
  </w:num>
  <w:num w:numId="19" w16cid:durableId="49039344">
    <w:abstractNumId w:val="23"/>
  </w:num>
  <w:num w:numId="20" w16cid:durableId="458768073">
    <w:abstractNumId w:val="81"/>
  </w:num>
  <w:num w:numId="21" w16cid:durableId="1007369981">
    <w:abstractNumId w:val="71"/>
  </w:num>
  <w:num w:numId="22" w16cid:durableId="1825900588">
    <w:abstractNumId w:val="26"/>
  </w:num>
  <w:num w:numId="23" w16cid:durableId="1714650364">
    <w:abstractNumId w:val="39"/>
  </w:num>
  <w:num w:numId="24" w16cid:durableId="2002081175">
    <w:abstractNumId w:val="15"/>
  </w:num>
  <w:num w:numId="25" w16cid:durableId="180706389">
    <w:abstractNumId w:val="32"/>
  </w:num>
  <w:num w:numId="26" w16cid:durableId="1772042373">
    <w:abstractNumId w:val="74"/>
  </w:num>
  <w:num w:numId="27" w16cid:durableId="811867771">
    <w:abstractNumId w:val="13"/>
  </w:num>
  <w:num w:numId="28" w16cid:durableId="390153451">
    <w:abstractNumId w:val="19"/>
  </w:num>
  <w:num w:numId="29" w16cid:durableId="1095635895">
    <w:abstractNumId w:val="20"/>
  </w:num>
  <w:num w:numId="30" w16cid:durableId="52823765">
    <w:abstractNumId w:val="2"/>
  </w:num>
  <w:num w:numId="31" w16cid:durableId="2020230388">
    <w:abstractNumId w:val="52"/>
  </w:num>
  <w:num w:numId="32" w16cid:durableId="813334392">
    <w:abstractNumId w:val="9"/>
  </w:num>
  <w:num w:numId="33" w16cid:durableId="69206042">
    <w:abstractNumId w:val="25"/>
  </w:num>
  <w:num w:numId="34" w16cid:durableId="576325770">
    <w:abstractNumId w:val="30"/>
  </w:num>
  <w:num w:numId="35" w16cid:durableId="1005328360">
    <w:abstractNumId w:val="58"/>
  </w:num>
  <w:num w:numId="36" w16cid:durableId="54354111">
    <w:abstractNumId w:val="83"/>
  </w:num>
  <w:num w:numId="37" w16cid:durableId="1898660122">
    <w:abstractNumId w:val="17"/>
  </w:num>
  <w:num w:numId="38" w16cid:durableId="1416976729">
    <w:abstractNumId w:val="70"/>
  </w:num>
  <w:num w:numId="39" w16cid:durableId="722143507">
    <w:abstractNumId w:val="43"/>
  </w:num>
  <w:num w:numId="40" w16cid:durableId="820198645">
    <w:abstractNumId w:val="24"/>
  </w:num>
  <w:num w:numId="41" w16cid:durableId="286354954">
    <w:abstractNumId w:val="36"/>
  </w:num>
  <w:num w:numId="42" w16cid:durableId="195432380">
    <w:abstractNumId w:val="61"/>
  </w:num>
  <w:num w:numId="43" w16cid:durableId="1605528431">
    <w:abstractNumId w:val="56"/>
  </w:num>
  <w:num w:numId="44" w16cid:durableId="303462372">
    <w:abstractNumId w:val="40"/>
  </w:num>
  <w:num w:numId="45" w16cid:durableId="564994670">
    <w:abstractNumId w:val="16"/>
  </w:num>
  <w:num w:numId="46" w16cid:durableId="1477911274">
    <w:abstractNumId w:val="21"/>
  </w:num>
  <w:num w:numId="47" w16cid:durableId="638923604">
    <w:abstractNumId w:val="6"/>
  </w:num>
  <w:num w:numId="48" w16cid:durableId="580331975">
    <w:abstractNumId w:val="34"/>
  </w:num>
  <w:num w:numId="49" w16cid:durableId="1962347202">
    <w:abstractNumId w:val="47"/>
  </w:num>
  <w:num w:numId="50" w16cid:durableId="1101102420">
    <w:abstractNumId w:val="77"/>
  </w:num>
  <w:num w:numId="51" w16cid:durableId="779910271">
    <w:abstractNumId w:val="65"/>
  </w:num>
  <w:num w:numId="52" w16cid:durableId="1558585374">
    <w:abstractNumId w:val="67"/>
  </w:num>
  <w:num w:numId="53" w16cid:durableId="544146691">
    <w:abstractNumId w:val="64"/>
  </w:num>
  <w:num w:numId="54" w16cid:durableId="1473476631">
    <w:abstractNumId w:val="51"/>
  </w:num>
  <w:num w:numId="55" w16cid:durableId="1041444216">
    <w:abstractNumId w:val="5"/>
  </w:num>
  <w:num w:numId="56" w16cid:durableId="595136127">
    <w:abstractNumId w:val="62"/>
  </w:num>
  <w:num w:numId="57" w16cid:durableId="888683665">
    <w:abstractNumId w:val="42"/>
  </w:num>
  <w:num w:numId="58" w16cid:durableId="1388190482">
    <w:abstractNumId w:val="31"/>
  </w:num>
  <w:num w:numId="59" w16cid:durableId="724335937">
    <w:abstractNumId w:val="28"/>
  </w:num>
  <w:num w:numId="60" w16cid:durableId="255988606">
    <w:abstractNumId w:val="29"/>
  </w:num>
  <w:num w:numId="61" w16cid:durableId="1683316966">
    <w:abstractNumId w:val="49"/>
  </w:num>
  <w:num w:numId="62" w16cid:durableId="2132745791">
    <w:abstractNumId w:val="33"/>
  </w:num>
  <w:num w:numId="63" w16cid:durableId="745422522">
    <w:abstractNumId w:val="45"/>
  </w:num>
  <w:num w:numId="64" w16cid:durableId="640618525">
    <w:abstractNumId w:val="54"/>
  </w:num>
  <w:num w:numId="65" w16cid:durableId="1624775674">
    <w:abstractNumId w:val="59"/>
  </w:num>
  <w:num w:numId="66" w16cid:durableId="1044603758">
    <w:abstractNumId w:val="18"/>
  </w:num>
  <w:num w:numId="67" w16cid:durableId="1469588514">
    <w:abstractNumId w:val="48"/>
  </w:num>
  <w:num w:numId="68" w16cid:durableId="159865">
    <w:abstractNumId w:val="14"/>
  </w:num>
  <w:num w:numId="69" w16cid:durableId="395975120">
    <w:abstractNumId w:val="41"/>
  </w:num>
  <w:num w:numId="70" w16cid:durableId="1138566473">
    <w:abstractNumId w:val="50"/>
  </w:num>
  <w:num w:numId="71" w16cid:durableId="1173687847">
    <w:abstractNumId w:val="35"/>
  </w:num>
  <w:num w:numId="72" w16cid:durableId="2011103953">
    <w:abstractNumId w:val="35"/>
    <w:lvlOverride w:ilvl="0">
      <w:lvl w:ilvl="0">
        <w:start w:val="1"/>
        <w:numFmt w:val="decimal"/>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lvlText w:val="3.2"/>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lvlText w:val="3.2.%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lvlText w:val="%1.%2.%3.%4.%5"/>
        <w:lvlJc w:val="left"/>
        <w:pPr>
          <w:tabs>
            <w:tab w:val="num" w:pos="0"/>
          </w:tabs>
          <w:ind w:left="1008" w:hanging="1008"/>
        </w:pPr>
        <w:rPr>
          <w:rFonts w:hint="default"/>
        </w:rPr>
      </w:lvl>
    </w:lvlOverride>
    <w:lvlOverride w:ilvl="5">
      <w:lvl w:ilvl="5">
        <w:start w:val="1"/>
        <w:numFmt w:val="decimal"/>
        <w:lvlText w:val="%1.%2.%3.%4.%5.%6"/>
        <w:lvlJc w:val="left"/>
        <w:pPr>
          <w:tabs>
            <w:tab w:val="num" w:pos="0"/>
          </w:tabs>
          <w:ind w:left="1152" w:hanging="1152"/>
        </w:pPr>
        <w:rPr>
          <w:rFonts w:hint="default"/>
        </w:rPr>
      </w:lvl>
    </w:lvlOverride>
    <w:lvlOverride w:ilvl="6">
      <w:lvl w:ilvl="6">
        <w:start w:val="1"/>
        <w:numFmt w:val="decimal"/>
        <w:lvlText w:val="%1.%2.%3.%4.%5.%6.%7"/>
        <w:lvlJc w:val="left"/>
        <w:pPr>
          <w:tabs>
            <w:tab w:val="num" w:pos="0"/>
          </w:tabs>
          <w:ind w:left="1296" w:hanging="1296"/>
        </w:pPr>
        <w:rPr>
          <w:rFonts w:hint="default"/>
        </w:rPr>
      </w:lvl>
    </w:lvlOverride>
    <w:lvlOverride w:ilvl="7">
      <w:lvl w:ilvl="7">
        <w:start w:val="1"/>
        <w:numFmt w:val="decimal"/>
        <w:lvlText w:val="%1.%2.%3.%4.%5.%6.%7.%8"/>
        <w:lvlJc w:val="left"/>
        <w:pPr>
          <w:tabs>
            <w:tab w:val="num" w:pos="0"/>
          </w:tabs>
          <w:ind w:left="1440" w:hanging="1440"/>
        </w:pPr>
        <w:rPr>
          <w:rFonts w:hint="default"/>
        </w:rPr>
      </w:lvl>
    </w:lvlOverride>
    <w:lvlOverride w:ilvl="8">
      <w:lvl w:ilvl="8">
        <w:start w:val="1"/>
        <w:numFmt w:val="decimal"/>
        <w:lvlText w:val="%1.%2.%3.%4.%5.%6.%7.%8.%9"/>
        <w:lvlJc w:val="left"/>
        <w:pPr>
          <w:tabs>
            <w:tab w:val="num" w:pos="0"/>
          </w:tabs>
          <w:ind w:left="1584" w:hanging="1584"/>
        </w:pPr>
        <w:rPr>
          <w:rFonts w:hint="default"/>
        </w:rPr>
      </w:lvl>
    </w:lvlOverride>
  </w:num>
  <w:num w:numId="73" w16cid:durableId="1796749120">
    <w:abstractNumId w:val="66"/>
  </w:num>
  <w:num w:numId="74" w16cid:durableId="821853960">
    <w:abstractNumId w:val="69"/>
  </w:num>
  <w:num w:numId="75" w16cid:durableId="1631133455">
    <w:abstractNumId w:val="27"/>
  </w:num>
  <w:num w:numId="76" w16cid:durableId="1112242138">
    <w:abstractNumId w:val="46"/>
  </w:num>
  <w:num w:numId="77" w16cid:durableId="1208909107">
    <w:abstractNumId w:val="38"/>
  </w:num>
  <w:num w:numId="78" w16cid:durableId="2123726386">
    <w:abstractNumId w:val="57"/>
  </w:num>
  <w:num w:numId="79" w16cid:durableId="239606089">
    <w:abstractNumId w:val="8"/>
  </w:num>
  <w:num w:numId="80" w16cid:durableId="984049917">
    <w:abstractNumId w:val="1"/>
  </w:num>
  <w:num w:numId="81" w16cid:durableId="1296567927">
    <w:abstractNumId w:val="76"/>
  </w:num>
  <w:num w:numId="82" w16cid:durableId="833376984">
    <w:abstractNumId w:val="73"/>
  </w:num>
  <w:num w:numId="83" w16cid:durableId="213741731">
    <w:abstractNumId w:val="72"/>
  </w:num>
  <w:num w:numId="84" w16cid:durableId="963930425">
    <w:abstractNumId w:val="53"/>
  </w:num>
  <w:num w:numId="85" w16cid:durableId="1741294470">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91A"/>
    <w:rsid w:val="0000103C"/>
    <w:rsid w:val="00013D80"/>
    <w:rsid w:val="00023725"/>
    <w:rsid w:val="00034EE4"/>
    <w:rsid w:val="00051217"/>
    <w:rsid w:val="00053065"/>
    <w:rsid w:val="0008430B"/>
    <w:rsid w:val="000853FC"/>
    <w:rsid w:val="000876C7"/>
    <w:rsid w:val="00091022"/>
    <w:rsid w:val="00095554"/>
    <w:rsid w:val="000B115A"/>
    <w:rsid w:val="000D1CEE"/>
    <w:rsid w:val="000E0A7C"/>
    <w:rsid w:val="000E2395"/>
    <w:rsid w:val="00105200"/>
    <w:rsid w:val="00124E14"/>
    <w:rsid w:val="00126BF7"/>
    <w:rsid w:val="00133623"/>
    <w:rsid w:val="00151C6C"/>
    <w:rsid w:val="001629A3"/>
    <w:rsid w:val="00184C82"/>
    <w:rsid w:val="001A7B91"/>
    <w:rsid w:val="001B5F0A"/>
    <w:rsid w:val="001D5379"/>
    <w:rsid w:val="001E2244"/>
    <w:rsid w:val="0021555E"/>
    <w:rsid w:val="00227409"/>
    <w:rsid w:val="00233817"/>
    <w:rsid w:val="002364A8"/>
    <w:rsid w:val="00242FC4"/>
    <w:rsid w:val="00251330"/>
    <w:rsid w:val="0029443B"/>
    <w:rsid w:val="0029788F"/>
    <w:rsid w:val="002A3DF9"/>
    <w:rsid w:val="002A5852"/>
    <w:rsid w:val="002C21D7"/>
    <w:rsid w:val="002F2193"/>
    <w:rsid w:val="002F4E95"/>
    <w:rsid w:val="00341138"/>
    <w:rsid w:val="0034433B"/>
    <w:rsid w:val="003461E0"/>
    <w:rsid w:val="003534DF"/>
    <w:rsid w:val="00367197"/>
    <w:rsid w:val="00372DBB"/>
    <w:rsid w:val="00377FB6"/>
    <w:rsid w:val="00382CDB"/>
    <w:rsid w:val="00386B7E"/>
    <w:rsid w:val="003B13A1"/>
    <w:rsid w:val="003B676B"/>
    <w:rsid w:val="003C61A4"/>
    <w:rsid w:val="003E3979"/>
    <w:rsid w:val="003E48E8"/>
    <w:rsid w:val="004064C2"/>
    <w:rsid w:val="004078F1"/>
    <w:rsid w:val="00410926"/>
    <w:rsid w:val="00411E8A"/>
    <w:rsid w:val="0041610A"/>
    <w:rsid w:val="00425192"/>
    <w:rsid w:val="00432123"/>
    <w:rsid w:val="004339D6"/>
    <w:rsid w:val="00434BFD"/>
    <w:rsid w:val="004A0E86"/>
    <w:rsid w:val="004A5F1F"/>
    <w:rsid w:val="004A74A7"/>
    <w:rsid w:val="004C1A1C"/>
    <w:rsid w:val="004C27AC"/>
    <w:rsid w:val="004D0BB8"/>
    <w:rsid w:val="004D12F8"/>
    <w:rsid w:val="004D2F29"/>
    <w:rsid w:val="004D5266"/>
    <w:rsid w:val="004F1AD3"/>
    <w:rsid w:val="004F216D"/>
    <w:rsid w:val="00501552"/>
    <w:rsid w:val="00504B98"/>
    <w:rsid w:val="00520C53"/>
    <w:rsid w:val="005227E8"/>
    <w:rsid w:val="00553DD9"/>
    <w:rsid w:val="005627FB"/>
    <w:rsid w:val="0056785A"/>
    <w:rsid w:val="005737E9"/>
    <w:rsid w:val="00576DA2"/>
    <w:rsid w:val="00590943"/>
    <w:rsid w:val="005A6A66"/>
    <w:rsid w:val="005C439C"/>
    <w:rsid w:val="005C7745"/>
    <w:rsid w:val="005D0614"/>
    <w:rsid w:val="005D4A7E"/>
    <w:rsid w:val="005E591A"/>
    <w:rsid w:val="005F090F"/>
    <w:rsid w:val="00604A2E"/>
    <w:rsid w:val="0064552D"/>
    <w:rsid w:val="00651AA3"/>
    <w:rsid w:val="006A5A6F"/>
    <w:rsid w:val="006B2747"/>
    <w:rsid w:val="006B43B5"/>
    <w:rsid w:val="006D1685"/>
    <w:rsid w:val="006E1856"/>
    <w:rsid w:val="006F5B8D"/>
    <w:rsid w:val="00705617"/>
    <w:rsid w:val="00707CE1"/>
    <w:rsid w:val="007214B3"/>
    <w:rsid w:val="00755AE7"/>
    <w:rsid w:val="00757B4E"/>
    <w:rsid w:val="0077617C"/>
    <w:rsid w:val="00781B1C"/>
    <w:rsid w:val="0078206C"/>
    <w:rsid w:val="007A48DD"/>
    <w:rsid w:val="007A598A"/>
    <w:rsid w:val="007A7F27"/>
    <w:rsid w:val="007D071A"/>
    <w:rsid w:val="00874747"/>
    <w:rsid w:val="0089049E"/>
    <w:rsid w:val="008976E3"/>
    <w:rsid w:val="008B17BB"/>
    <w:rsid w:val="008B34B7"/>
    <w:rsid w:val="008C4DDB"/>
    <w:rsid w:val="008D01D1"/>
    <w:rsid w:val="008D2827"/>
    <w:rsid w:val="008F7865"/>
    <w:rsid w:val="00904E9E"/>
    <w:rsid w:val="0090656E"/>
    <w:rsid w:val="009127B4"/>
    <w:rsid w:val="00982F8E"/>
    <w:rsid w:val="00993C61"/>
    <w:rsid w:val="009B5EF9"/>
    <w:rsid w:val="009C047F"/>
    <w:rsid w:val="009C35E5"/>
    <w:rsid w:val="009E3890"/>
    <w:rsid w:val="009F7DDD"/>
    <w:rsid w:val="00A0079C"/>
    <w:rsid w:val="00A25862"/>
    <w:rsid w:val="00A34C32"/>
    <w:rsid w:val="00A43B06"/>
    <w:rsid w:val="00A461B0"/>
    <w:rsid w:val="00A53EB8"/>
    <w:rsid w:val="00A60B73"/>
    <w:rsid w:val="00A700B2"/>
    <w:rsid w:val="00A71DA2"/>
    <w:rsid w:val="00A75E8B"/>
    <w:rsid w:val="00AB7428"/>
    <w:rsid w:val="00AC0612"/>
    <w:rsid w:val="00AC361F"/>
    <w:rsid w:val="00AE39FE"/>
    <w:rsid w:val="00AF4C1A"/>
    <w:rsid w:val="00AF4D30"/>
    <w:rsid w:val="00B01DE1"/>
    <w:rsid w:val="00B032AD"/>
    <w:rsid w:val="00B034F3"/>
    <w:rsid w:val="00B055C2"/>
    <w:rsid w:val="00B16513"/>
    <w:rsid w:val="00B22BC0"/>
    <w:rsid w:val="00B26E44"/>
    <w:rsid w:val="00B44E71"/>
    <w:rsid w:val="00B6590B"/>
    <w:rsid w:val="00B67D3A"/>
    <w:rsid w:val="00B803F1"/>
    <w:rsid w:val="00B828C9"/>
    <w:rsid w:val="00B85271"/>
    <w:rsid w:val="00B8642E"/>
    <w:rsid w:val="00B9743C"/>
    <w:rsid w:val="00BB3FBD"/>
    <w:rsid w:val="00BC2197"/>
    <w:rsid w:val="00BD5CE4"/>
    <w:rsid w:val="00BD6355"/>
    <w:rsid w:val="00BD6E53"/>
    <w:rsid w:val="00C01FE3"/>
    <w:rsid w:val="00C654D2"/>
    <w:rsid w:val="00C7252F"/>
    <w:rsid w:val="00C72F90"/>
    <w:rsid w:val="00C83B74"/>
    <w:rsid w:val="00C9776E"/>
    <w:rsid w:val="00CC663E"/>
    <w:rsid w:val="00CF653F"/>
    <w:rsid w:val="00CF7BF7"/>
    <w:rsid w:val="00D051EE"/>
    <w:rsid w:val="00D24AD7"/>
    <w:rsid w:val="00D34D88"/>
    <w:rsid w:val="00D4437A"/>
    <w:rsid w:val="00D6550B"/>
    <w:rsid w:val="00D748EF"/>
    <w:rsid w:val="00D82BCB"/>
    <w:rsid w:val="00DA0A08"/>
    <w:rsid w:val="00DA156E"/>
    <w:rsid w:val="00DA79A5"/>
    <w:rsid w:val="00DC0689"/>
    <w:rsid w:val="00DD570E"/>
    <w:rsid w:val="00DF2C3D"/>
    <w:rsid w:val="00DF7157"/>
    <w:rsid w:val="00E01278"/>
    <w:rsid w:val="00E1146F"/>
    <w:rsid w:val="00E13D3B"/>
    <w:rsid w:val="00E2013C"/>
    <w:rsid w:val="00E367C8"/>
    <w:rsid w:val="00E45B2F"/>
    <w:rsid w:val="00E55787"/>
    <w:rsid w:val="00E6583E"/>
    <w:rsid w:val="00E86029"/>
    <w:rsid w:val="00EA6926"/>
    <w:rsid w:val="00EB3205"/>
    <w:rsid w:val="00EB3740"/>
    <w:rsid w:val="00EC098E"/>
    <w:rsid w:val="00EC6C03"/>
    <w:rsid w:val="00ED0167"/>
    <w:rsid w:val="00ED2DA8"/>
    <w:rsid w:val="00F00ACA"/>
    <w:rsid w:val="00F177F5"/>
    <w:rsid w:val="00F30F18"/>
    <w:rsid w:val="00F37BC1"/>
    <w:rsid w:val="00F522CA"/>
    <w:rsid w:val="00F52A6F"/>
    <w:rsid w:val="00F6260D"/>
    <w:rsid w:val="00F9044E"/>
    <w:rsid w:val="00FC1B40"/>
    <w:rsid w:val="0F02192F"/>
    <w:rsid w:val="0F0373B1"/>
    <w:rsid w:val="17AA4E8C"/>
    <w:rsid w:val="268F1252"/>
    <w:rsid w:val="32091429"/>
    <w:rsid w:val="37AF056B"/>
    <w:rsid w:val="460C6D7B"/>
    <w:rsid w:val="49D93CC4"/>
    <w:rsid w:val="4DBF3E19"/>
    <w:rsid w:val="503465ED"/>
    <w:rsid w:val="603E3A71"/>
    <w:rsid w:val="64372849"/>
    <w:rsid w:val="7F695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0E5D59B"/>
  <w15:docId w15:val="{4FCEE1BA-DF28-4EB6-8C36-25CE0B1AA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imes New Roman"/>
      <w:sz w:val="26"/>
      <w:szCs w:val="26"/>
    </w:rPr>
  </w:style>
  <w:style w:type="paragraph" w:styleId="Heading1">
    <w:name w:val="heading 1"/>
    <w:basedOn w:val="Normal"/>
    <w:next w:val="Normal"/>
    <w:qFormat/>
    <w:pPr>
      <w:keepNext/>
      <w:numPr>
        <w:numId w:val="1"/>
      </w:numPr>
      <w:jc w:val="center"/>
      <w:outlineLvl w:val="0"/>
    </w:pPr>
    <w:rPr>
      <w:sz w:val="32"/>
      <w:szCs w:val="20"/>
    </w:rPr>
  </w:style>
  <w:style w:type="paragraph" w:styleId="Heading2">
    <w:name w:val="heading 2"/>
    <w:basedOn w:val="Normal"/>
    <w:next w:val="Normal"/>
    <w:qFormat/>
    <w:pPr>
      <w:keepNext/>
      <w:numPr>
        <w:ilvl w:val="1"/>
        <w:numId w:val="1"/>
      </w:numPr>
      <w:tabs>
        <w:tab w:val="left" w:pos="0"/>
      </w:tabs>
      <w:jc w:val="center"/>
      <w:outlineLvl w:val="1"/>
    </w:pPr>
    <w:rPr>
      <w:b/>
      <w:sz w:val="28"/>
      <w:szCs w:val="20"/>
    </w:rPr>
  </w:style>
  <w:style w:type="paragraph" w:styleId="Heading3">
    <w:name w:val="heading 3"/>
    <w:basedOn w:val="Normal"/>
    <w:next w:val="Normal"/>
    <w:qFormat/>
    <w:rsid w:val="004A74A7"/>
    <w:pPr>
      <w:keepNext/>
      <w:numPr>
        <w:ilvl w:val="2"/>
        <w:numId w:val="1"/>
      </w:numPr>
      <w:spacing w:before="240" w:after="60"/>
      <w:outlineLvl w:val="2"/>
    </w:pPr>
    <w:rPr>
      <w:rFonts w:cs="Arial"/>
      <w:b/>
      <w:bCs/>
    </w:rPr>
  </w:style>
  <w:style w:type="paragraph" w:styleId="Heading4">
    <w:name w:val="heading 4"/>
    <w:basedOn w:val="Normal"/>
    <w:next w:val="Normal"/>
    <w:link w:val="Heading4Char"/>
    <w:autoRedefine/>
    <w:unhideWhenUsed/>
    <w:qFormat/>
    <w:rsid w:val="004F216D"/>
    <w:pPr>
      <w:keepNext/>
      <w:keepLines/>
      <w:numPr>
        <w:ilvl w:val="3"/>
        <w:numId w:val="1"/>
      </w:numPr>
      <w:tabs>
        <w:tab w:val="left" w:pos="0"/>
      </w:tabs>
      <w:spacing w:before="40" w:line="360" w:lineRule="auto"/>
      <w:outlineLvl w:val="3"/>
    </w:pPr>
    <w:rPr>
      <w:rFonts w:eastAsiaTheme="majorEastAsia" w:cstheme="majorBidi"/>
      <w:i/>
      <w:iCs/>
      <w:color w:val="000000" w:themeColor="text1"/>
    </w:rPr>
  </w:style>
  <w:style w:type="paragraph" w:styleId="Heading5">
    <w:name w:val="heading 5"/>
    <w:basedOn w:val="Normal"/>
    <w:next w:val="Normal"/>
    <w:link w:val="Heading5Char"/>
    <w:semiHidden/>
    <w:unhideWhenUsed/>
    <w:qFormat/>
    <w:pPr>
      <w:keepNext/>
      <w:keepLines/>
      <w:numPr>
        <w:ilvl w:val="4"/>
        <w:numId w:val="1"/>
      </w:numPr>
      <w:tabs>
        <w:tab w:val="left" w:pos="0"/>
      </w:tab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pPr>
      <w:keepNext/>
      <w:keepLines/>
      <w:numPr>
        <w:ilvl w:val="5"/>
        <w:numId w:val="1"/>
      </w:numPr>
      <w:tabs>
        <w:tab w:val="left" w:pos="0"/>
      </w:tabs>
      <w:spacing w:before="40"/>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semiHidden/>
    <w:unhideWhenUsed/>
    <w:qFormat/>
    <w:pPr>
      <w:keepNext/>
      <w:keepLines/>
      <w:numPr>
        <w:ilvl w:val="6"/>
        <w:numId w:val="1"/>
      </w:numPr>
      <w:tabs>
        <w:tab w:val="left" w:pos="0"/>
      </w:tabs>
      <w:spacing w:before="40"/>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semiHidden/>
    <w:unhideWhenUsed/>
    <w:qFormat/>
    <w:pPr>
      <w:keepNext/>
      <w:keepLines/>
      <w:numPr>
        <w:ilvl w:val="7"/>
        <w:numId w:val="1"/>
      </w:numPr>
      <w:tabs>
        <w:tab w:val="left" w:pos="0"/>
      </w:tabs>
      <w:spacing w:before="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semiHidden/>
    <w:unhideWhenUsed/>
    <w:qFormat/>
    <w:pPr>
      <w:keepNext/>
      <w:keepLines/>
      <w:numPr>
        <w:ilvl w:val="8"/>
        <w:numId w:val="1"/>
      </w:numPr>
      <w:tabs>
        <w:tab w:val="left" w:pos="0"/>
      </w:tabs>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odyText">
    <w:name w:val="Body Text"/>
    <w:basedOn w:val="Normal"/>
    <w:autoRedefine/>
    <w:qFormat/>
    <w:rsid w:val="00341138"/>
    <w:rPr>
      <w:szCs w:val="20"/>
    </w:rPr>
  </w:style>
  <w:style w:type="paragraph" w:styleId="DocumentMap">
    <w:name w:val="Document Map"/>
    <w:basedOn w:val="Normal"/>
    <w:link w:val="DocumentMapChar"/>
    <w:qFormat/>
    <w:rPr>
      <w:rFonts w:ascii="Tahoma" w:hAnsi="Tahoma" w:cs="Tahoma"/>
      <w:sz w:val="16"/>
      <w:szCs w:val="16"/>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qFormat/>
    <w:pPr>
      <w:tabs>
        <w:tab w:val="center" w:pos="4320"/>
        <w:tab w:val="right" w:pos="864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PageNumber">
    <w:name w:val="page number"/>
    <w:basedOn w:val="DefaultParagraphFont"/>
    <w:qFormat/>
  </w:style>
  <w:style w:type="character" w:styleId="Strong">
    <w:name w:val="Strong"/>
    <w:basedOn w:val="DefaultParagraphFont"/>
    <w:uiPriority w:val="22"/>
    <w:qFormat/>
    <w:rPr>
      <w:b/>
      <w:bCs/>
    </w:rPr>
  </w:style>
  <w:style w:type="paragraph" w:styleId="Subtitle">
    <w:name w:val="Subtitle"/>
    <w:basedOn w:val="Normal"/>
    <w:qFormat/>
    <w:rPr>
      <w:sz w:val="28"/>
      <w:szCs w:val="20"/>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pPr>
      <w:jc w:val="center"/>
    </w:pPr>
    <w:rPr>
      <w:sz w:val="28"/>
      <w:szCs w:val="20"/>
    </w:rPr>
  </w:style>
  <w:style w:type="paragraph" w:styleId="TOC1">
    <w:name w:val="toc 1"/>
    <w:basedOn w:val="Normal"/>
    <w:next w:val="Normal"/>
    <w:autoRedefine/>
    <w:uiPriority w:val="39"/>
    <w:qFormat/>
    <w:pPr>
      <w:spacing w:after="100"/>
    </w:pPr>
  </w:style>
  <w:style w:type="paragraph" w:styleId="TOC2">
    <w:name w:val="toc 2"/>
    <w:basedOn w:val="Normal"/>
    <w:next w:val="Normal"/>
    <w:autoRedefine/>
    <w:uiPriority w:val="39"/>
    <w:qFormat/>
    <w:pPr>
      <w:spacing w:after="100"/>
      <w:ind w:left="260"/>
    </w:pPr>
  </w:style>
  <w:style w:type="paragraph" w:styleId="TOC3">
    <w:name w:val="toc 3"/>
    <w:basedOn w:val="Normal"/>
    <w:next w:val="Normal"/>
    <w:autoRedefine/>
    <w:uiPriority w:val="39"/>
    <w:qFormat/>
    <w:pPr>
      <w:spacing w:after="100"/>
      <w:ind w:left="520"/>
    </w:pPr>
  </w:style>
  <w:style w:type="character" w:customStyle="1" w:styleId="DocumentMapChar">
    <w:name w:val="Document Map Char"/>
    <w:basedOn w:val="DefaultParagraphFont"/>
    <w:link w:val="DocumentMap"/>
    <w:qFormat/>
    <w:rPr>
      <w:rFonts w:ascii="Tahoma" w:hAnsi="Tahoma" w:cs="Tahoma"/>
      <w:sz w:val="16"/>
      <w:szCs w:val="16"/>
    </w:rPr>
  </w:style>
  <w:style w:type="paragraph" w:customStyle="1" w:styleId="Heading2-TimesNewRowman">
    <w:name w:val="Heading 2 - Times New Rowman"/>
    <w:basedOn w:val="Heading2"/>
    <w:qFormat/>
    <w:pPr>
      <w:jc w:val="both"/>
    </w:pPr>
    <w:rPr>
      <w:bCs/>
    </w:r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qFormat/>
    <w:rsid w:val="004F216D"/>
    <w:rPr>
      <w:rFonts w:eastAsiaTheme="majorEastAsia" w:cstheme="majorBidi"/>
      <w:i/>
      <w:iCs/>
      <w:color w:val="000000" w:themeColor="text1"/>
      <w:sz w:val="26"/>
      <w:szCs w:val="26"/>
    </w:rPr>
  </w:style>
  <w:style w:type="character" w:customStyle="1" w:styleId="Heading5Char">
    <w:name w:val="Heading 5 Char"/>
    <w:basedOn w:val="DefaultParagraphFont"/>
    <w:link w:val="Heading5"/>
    <w:semiHidden/>
    <w:qFormat/>
    <w:rPr>
      <w:rFonts w:asciiTheme="majorHAnsi" w:eastAsiaTheme="majorEastAsia" w:hAnsiTheme="majorHAnsi" w:cstheme="majorBidi"/>
      <w:color w:val="365F91" w:themeColor="accent1" w:themeShade="BF"/>
      <w:sz w:val="26"/>
      <w:szCs w:val="26"/>
    </w:rPr>
  </w:style>
  <w:style w:type="character" w:customStyle="1" w:styleId="Heading6Char">
    <w:name w:val="Heading 6 Char"/>
    <w:basedOn w:val="DefaultParagraphFont"/>
    <w:link w:val="Heading6"/>
    <w:semiHidden/>
    <w:qFormat/>
    <w:rPr>
      <w:rFonts w:asciiTheme="majorHAnsi" w:eastAsiaTheme="majorEastAsia" w:hAnsiTheme="majorHAnsi" w:cstheme="majorBidi"/>
      <w:color w:val="244061" w:themeColor="accent1" w:themeShade="80"/>
      <w:sz w:val="26"/>
      <w:szCs w:val="26"/>
    </w:rPr>
  </w:style>
  <w:style w:type="character" w:customStyle="1" w:styleId="Heading7Char">
    <w:name w:val="Heading 7 Char"/>
    <w:basedOn w:val="DefaultParagraphFont"/>
    <w:link w:val="Heading7"/>
    <w:semiHidden/>
    <w:qFormat/>
    <w:rPr>
      <w:rFonts w:asciiTheme="majorHAnsi" w:eastAsiaTheme="majorEastAsia" w:hAnsiTheme="majorHAnsi" w:cstheme="majorBidi"/>
      <w:i/>
      <w:iCs/>
      <w:color w:val="244061" w:themeColor="accent1" w:themeShade="80"/>
      <w:sz w:val="26"/>
      <w:szCs w:val="26"/>
    </w:rPr>
  </w:style>
  <w:style w:type="character" w:customStyle="1" w:styleId="Heading8Char">
    <w:name w:val="Heading 8 Char"/>
    <w:basedOn w:val="DefaultParagraphFont"/>
    <w:link w:val="Heading8"/>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semiHidden/>
    <w:qFormat/>
    <w:rPr>
      <w:rFonts w:asciiTheme="majorHAnsi" w:eastAsiaTheme="majorEastAsia" w:hAnsiTheme="majorHAnsi" w:cstheme="majorBidi"/>
      <w:i/>
      <w:iCs/>
      <w:color w:val="262626" w:themeColor="text1" w:themeTint="D9"/>
      <w:sz w:val="21"/>
      <w:szCs w:val="21"/>
    </w:rPr>
  </w:style>
  <w:style w:type="character" w:customStyle="1" w:styleId="ff1">
    <w:name w:val="ff1"/>
    <w:basedOn w:val="DefaultParagraphFont"/>
    <w:qFormat/>
  </w:style>
  <w:style w:type="character" w:styleId="Emphasis">
    <w:name w:val="Emphasis"/>
    <w:basedOn w:val="DefaultParagraphFont"/>
    <w:qFormat/>
    <w:rsid w:val="004A74A7"/>
    <w:rPr>
      <w:i/>
      <w:iCs/>
    </w:rPr>
  </w:style>
  <w:style w:type="character" w:customStyle="1" w:styleId="FooterChar">
    <w:name w:val="Footer Char"/>
    <w:basedOn w:val="DefaultParagraphFont"/>
    <w:link w:val="Footer"/>
    <w:uiPriority w:val="99"/>
    <w:rsid w:val="00A53EB8"/>
    <w:rPr>
      <w:rFonts w:eastAsia="Times New Roman"/>
      <w:sz w:val="26"/>
      <w:szCs w:val="26"/>
    </w:rPr>
  </w:style>
  <w:style w:type="paragraph" w:styleId="TOCHeading">
    <w:name w:val="TOC Heading"/>
    <w:basedOn w:val="Heading1"/>
    <w:next w:val="Normal"/>
    <w:uiPriority w:val="39"/>
    <w:unhideWhenUsed/>
    <w:qFormat/>
    <w:rsid w:val="002F4E95"/>
    <w:pPr>
      <w:keepLines/>
      <w:numPr>
        <w:numId w:val="0"/>
      </w:numPr>
      <w:tabs>
        <w:tab w:val="clear" w:pos="0"/>
      </w:tabs>
      <w:spacing w:before="240" w:line="259" w:lineRule="auto"/>
      <w:jc w:val="left"/>
      <w:outlineLvl w:val="9"/>
    </w:pPr>
    <w:rPr>
      <w:rFonts w:asciiTheme="majorHAnsi" w:eastAsiaTheme="majorEastAsia" w:hAnsiTheme="majorHAnsi" w:cstheme="majorBidi"/>
      <w:color w:val="365F91" w:themeColor="accent1" w:themeShade="B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areerviet.vn/viec-lam/Thi%E1%BA%BFt-k%E1%BA%BF-Web-k-vi.html"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www.google.com/docs/about/"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Tcom\Downloads\Sua\09-Mau%20bao%20cao%20ket%20thuc%20mon%20CD%20UD%20Phan%20Mem%20QLNS%20-%20new%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5165BDBD-D252-4BE8-B38A-513819BE842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09-Mau bao cao ket thuc mon CD UD Phan Mem QLNS - new (1).dotx</Template>
  <TotalTime>1557</TotalTime>
  <Pages>34</Pages>
  <Words>7459</Words>
  <Characters>27228</Characters>
  <Application>Microsoft Office Word</Application>
  <DocSecurity>0</DocSecurity>
  <Lines>1089</Lines>
  <Paragraphs>770</Paragraphs>
  <ScaleCrop>false</ScaleCrop>
  <HeadingPairs>
    <vt:vector size="2" baseType="variant">
      <vt:variant>
        <vt:lpstr>Title</vt:lpstr>
      </vt:variant>
      <vt:variant>
        <vt:i4>1</vt:i4>
      </vt:variant>
    </vt:vector>
  </HeadingPairs>
  <TitlesOfParts>
    <vt:vector size="1" baseType="lpstr">
      <vt:lpstr>TRƯỜNG ĐẠI HỌC TRÀ VINH</vt:lpstr>
    </vt:vector>
  </TitlesOfParts>
  <Company>TUV</Company>
  <LinksUpToDate>false</LinksUpToDate>
  <CharactersWithSpaces>33917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TRÀ VINH</dc:title>
  <dc:subject/>
  <dc:creator>DTcom</dc:creator>
  <cp:keywords/>
  <dc:description/>
  <cp:lastModifiedBy>Nguyen Gia Nguyen</cp:lastModifiedBy>
  <cp:revision>32</cp:revision>
  <cp:lastPrinted>2010-05-05T02:12:00Z</cp:lastPrinted>
  <dcterms:created xsi:type="dcterms:W3CDTF">2025-10-24T07:27:00Z</dcterms:created>
  <dcterms:modified xsi:type="dcterms:W3CDTF">2025-12-12T03:18:00Z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2928668476C546FAB0A2D9F4C99AB104_13</vt:lpwstr>
  </property>
</Properties>
</file>