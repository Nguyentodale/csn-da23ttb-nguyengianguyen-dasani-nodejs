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E9AB" w14:textId="77777777" w:rsidR="00B034F3" w:rsidRDefault="00000000">
      <w:pPr>
        <w:spacing w:beforeLines="30" w:before="72" w:afterLines="30" w:after="72"/>
        <w:jc w:val="center"/>
      </w:pPr>
      <w:r>
        <w:t>TRƯỜNG KỸ THUẬT VÀ CÔNG NGHỆ</w:t>
      </w:r>
    </w:p>
    <w:p w14:paraId="23B42F99" w14:textId="77777777" w:rsidR="00B034F3" w:rsidRDefault="00000000">
      <w:pPr>
        <w:spacing w:beforeLines="30" w:before="72" w:afterLines="30" w:after="72"/>
        <w:jc w:val="center"/>
        <w:rPr>
          <w:b/>
        </w:rPr>
      </w:pPr>
      <w:r>
        <w:rPr>
          <w:b/>
        </w:rPr>
        <w:t>KHOA CÔNG NGHỆ THÔNG TIN</w:t>
      </w:r>
    </w:p>
    <w:p w14:paraId="5292B867" w14:textId="77777777" w:rsidR="00B034F3" w:rsidRDefault="00B034F3">
      <w:pPr>
        <w:spacing w:beforeLines="30" w:before="72" w:afterLines="30" w:after="72"/>
        <w:jc w:val="center"/>
        <w:rPr>
          <w:b/>
        </w:rPr>
      </w:pPr>
    </w:p>
    <w:p w14:paraId="61B92D9E" w14:textId="77777777" w:rsidR="00B034F3" w:rsidRDefault="00B034F3">
      <w:pPr>
        <w:spacing w:beforeLines="30" w:before="72" w:afterLines="30" w:after="72"/>
        <w:jc w:val="center"/>
        <w:rPr>
          <w:b/>
        </w:rPr>
      </w:pPr>
    </w:p>
    <w:p w14:paraId="1817FD50" w14:textId="77777777" w:rsidR="00B034F3" w:rsidRDefault="00B034F3">
      <w:pPr>
        <w:spacing w:beforeLines="30" w:before="72" w:afterLines="30" w:after="72"/>
        <w:jc w:val="center"/>
        <w:rPr>
          <w:b/>
        </w:rPr>
      </w:pPr>
    </w:p>
    <w:p w14:paraId="6B5DA3A7" w14:textId="77777777" w:rsidR="00B034F3" w:rsidRDefault="00000000">
      <w:pPr>
        <w:spacing w:beforeLines="30" w:before="72" w:afterLines="30" w:after="72"/>
        <w:jc w:val="center"/>
        <w:rPr>
          <w:b/>
        </w:rPr>
      </w:pPr>
      <w:r>
        <w:rPr>
          <w:b/>
          <w:noProof/>
        </w:rPr>
        <w:drawing>
          <wp:inline distT="0" distB="0" distL="0" distR="0" wp14:anchorId="5F0F8EFD" wp14:editId="72ED662F">
            <wp:extent cx="1073785" cy="1073785"/>
            <wp:effectExtent l="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1316147349.png"/>
                    <pic:cNvPicPr>
                      <a:picLocks noChangeAspect="1"/>
                    </pic:cNvPicPr>
                  </pic:nvPicPr>
                  <pic:blipFill>
                    <a:blip r:embed="rId9"/>
                    <a:stretch>
                      <a:fillRect/>
                    </a:stretch>
                  </pic:blipFill>
                  <pic:spPr>
                    <a:xfrm>
                      <a:off x="0" y="0"/>
                      <a:ext cx="1072422" cy="1072422"/>
                    </a:xfrm>
                    <a:prstGeom prst="rect">
                      <a:avLst/>
                    </a:prstGeom>
                  </pic:spPr>
                </pic:pic>
              </a:graphicData>
            </a:graphic>
          </wp:inline>
        </w:drawing>
      </w:r>
    </w:p>
    <w:p w14:paraId="025C235A" w14:textId="77777777" w:rsidR="00B034F3" w:rsidRDefault="00B034F3">
      <w:pPr>
        <w:spacing w:beforeLines="30" w:before="72" w:afterLines="30" w:after="72"/>
        <w:jc w:val="center"/>
        <w:rPr>
          <w:b/>
        </w:rPr>
      </w:pPr>
    </w:p>
    <w:p w14:paraId="23C4D38B" w14:textId="77777777" w:rsidR="00B034F3" w:rsidRDefault="00B034F3">
      <w:pPr>
        <w:spacing w:beforeLines="30" w:before="72" w:afterLines="30" w:after="72"/>
        <w:jc w:val="center"/>
        <w:rPr>
          <w:b/>
        </w:rPr>
      </w:pPr>
    </w:p>
    <w:p w14:paraId="50F4368B" w14:textId="77777777" w:rsidR="00B034F3" w:rsidRDefault="00000000">
      <w:pPr>
        <w:spacing w:beforeLines="30" w:before="72" w:afterLines="30" w:after="72"/>
        <w:jc w:val="center"/>
        <w:rPr>
          <w:b/>
          <w:sz w:val="30"/>
          <w:szCs w:val="32"/>
        </w:rPr>
      </w:pPr>
      <w:r>
        <w:rPr>
          <w:b/>
          <w:sz w:val="30"/>
          <w:szCs w:val="32"/>
        </w:rPr>
        <w:t>BÁO CÁO ĐỒ ÁN CHUYÊN NGÀNH</w:t>
      </w:r>
    </w:p>
    <w:p w14:paraId="43DD4212" w14:textId="77777777" w:rsidR="00B034F3" w:rsidRDefault="00B034F3">
      <w:pPr>
        <w:spacing w:beforeLines="30" w:before="72" w:afterLines="30" w:after="72"/>
        <w:jc w:val="center"/>
        <w:rPr>
          <w:sz w:val="32"/>
          <w:szCs w:val="32"/>
        </w:rPr>
      </w:pPr>
    </w:p>
    <w:p w14:paraId="1A3C82A2" w14:textId="77777777" w:rsidR="00B034F3" w:rsidRDefault="00000000">
      <w:pPr>
        <w:tabs>
          <w:tab w:val="right" w:leader="dot" w:pos="8931"/>
        </w:tabs>
        <w:spacing w:beforeLines="30" w:before="72" w:afterLines="30" w:after="72"/>
        <w:jc w:val="center"/>
        <w:rPr>
          <w:b/>
          <w:sz w:val="32"/>
          <w:szCs w:val="32"/>
        </w:rPr>
      </w:pPr>
      <w:r>
        <w:rPr>
          <w:b/>
          <w:sz w:val="32"/>
          <w:szCs w:val="32"/>
        </w:rPr>
        <w:t>TÊN ĐỀ TÀI:</w:t>
      </w:r>
    </w:p>
    <w:p w14:paraId="1E6C4F61" w14:textId="77777777" w:rsidR="00B034F3" w:rsidRDefault="00000000">
      <w:pPr>
        <w:spacing w:beforeLines="30" w:before="72" w:afterLines="30" w:after="72"/>
        <w:jc w:val="center"/>
        <w:rPr>
          <w:b/>
          <w:sz w:val="32"/>
          <w:szCs w:val="32"/>
        </w:rPr>
      </w:pPr>
      <w:r>
        <w:rPr>
          <w:b/>
          <w:sz w:val="32"/>
          <w:szCs w:val="32"/>
        </w:rPr>
        <w:t xml:space="preserve">TÌM HIỂU VÀ ỨNG DỤNG FIGMA TRONG </w:t>
      </w:r>
    </w:p>
    <w:p w14:paraId="3C2DFD80" w14:textId="77777777" w:rsidR="00B034F3" w:rsidRDefault="00000000">
      <w:pPr>
        <w:spacing w:beforeLines="30" w:before="72" w:afterLines="30" w:after="72"/>
        <w:jc w:val="center"/>
        <w:rPr>
          <w:b/>
          <w:sz w:val="32"/>
          <w:szCs w:val="32"/>
        </w:rPr>
      </w:pPr>
      <w:r>
        <w:rPr>
          <w:b/>
          <w:sz w:val="32"/>
          <w:szCs w:val="32"/>
        </w:rPr>
        <w:t>THIẾT KẾ GIAO DIỆN WEB</w:t>
      </w:r>
    </w:p>
    <w:p w14:paraId="4B62F95B" w14:textId="77777777" w:rsidR="00B034F3" w:rsidRDefault="00B034F3">
      <w:pPr>
        <w:spacing w:beforeLines="30" w:before="72" w:afterLines="30" w:after="72"/>
        <w:jc w:val="center"/>
        <w:rPr>
          <w:b/>
        </w:rPr>
      </w:pPr>
    </w:p>
    <w:p w14:paraId="2F04FA71" w14:textId="77777777" w:rsidR="00B034F3" w:rsidRDefault="00B034F3">
      <w:pPr>
        <w:spacing w:beforeLines="30" w:before="72" w:afterLines="30" w:after="72"/>
        <w:jc w:val="center"/>
        <w:rPr>
          <w:b/>
        </w:rPr>
      </w:pPr>
    </w:p>
    <w:tbl>
      <w:tblPr>
        <w:tblW w:w="0" w:type="auto"/>
        <w:tblLook w:val="04A0" w:firstRow="1" w:lastRow="0" w:firstColumn="1" w:lastColumn="0" w:noHBand="0" w:noVBand="1"/>
      </w:tblPr>
      <w:tblGrid>
        <w:gridCol w:w="4788"/>
        <w:gridCol w:w="4251"/>
      </w:tblGrid>
      <w:tr w:rsidR="00B034F3" w14:paraId="02BBE409" w14:textId="77777777">
        <w:tc>
          <w:tcPr>
            <w:tcW w:w="4788" w:type="dxa"/>
          </w:tcPr>
          <w:p w14:paraId="6D08877B" w14:textId="77777777" w:rsidR="00B034F3" w:rsidRDefault="00000000">
            <w:pPr>
              <w:spacing w:beforeLines="30" w:before="72" w:afterLines="30" w:after="72"/>
              <w:jc w:val="center"/>
              <w:rPr>
                <w:i/>
                <w:u w:val="single"/>
              </w:rPr>
            </w:pPr>
            <w:r>
              <w:rPr>
                <w:i/>
                <w:u w:val="single"/>
              </w:rPr>
              <w:t>Giảng viên hướng dẫn</w:t>
            </w:r>
          </w:p>
          <w:p w14:paraId="7B426FFE" w14:textId="77777777" w:rsidR="00B034F3" w:rsidRDefault="00000000">
            <w:pPr>
              <w:spacing w:beforeLines="30" w:before="72" w:afterLines="30" w:after="72"/>
              <w:jc w:val="center"/>
            </w:pPr>
            <w:r>
              <w:rPr>
                <w:b/>
              </w:rPr>
              <w:t xml:space="preserve"> Khấu Văn Nhựt</w:t>
            </w:r>
          </w:p>
        </w:tc>
        <w:tc>
          <w:tcPr>
            <w:tcW w:w="4251" w:type="dxa"/>
          </w:tcPr>
          <w:p w14:paraId="3ECF5C48" w14:textId="77777777" w:rsidR="00B034F3" w:rsidRDefault="00000000">
            <w:pPr>
              <w:spacing w:beforeLines="30" w:before="72" w:afterLines="30" w:after="72"/>
              <w:ind w:left="315"/>
              <w:jc w:val="center"/>
              <w:rPr>
                <w:i/>
                <w:u w:val="single"/>
              </w:rPr>
            </w:pPr>
            <w:r>
              <w:rPr>
                <w:i/>
                <w:u w:val="single"/>
              </w:rPr>
              <w:t>Sinh viên thực hiện:</w:t>
            </w:r>
          </w:p>
          <w:p w14:paraId="34141D7C" w14:textId="77777777" w:rsidR="00B034F3" w:rsidRDefault="00000000">
            <w:pPr>
              <w:spacing w:beforeLines="30" w:before="72" w:afterLines="30" w:after="72"/>
              <w:rPr>
                <w:b/>
              </w:rPr>
            </w:pPr>
            <w:r>
              <w:rPr>
                <w:b/>
              </w:rPr>
              <w:t>110123239</w:t>
            </w:r>
            <w:r>
              <w:rPr>
                <w:b/>
                <w:bCs/>
              </w:rPr>
              <w:t xml:space="preserve"> – Nguyễn Gia Nguyên</w:t>
            </w:r>
            <w:r>
              <w:t xml:space="preserve"> </w:t>
            </w:r>
          </w:p>
        </w:tc>
      </w:tr>
    </w:tbl>
    <w:p w14:paraId="7D27D368" w14:textId="77777777" w:rsidR="00B034F3" w:rsidRDefault="00B034F3">
      <w:pPr>
        <w:spacing w:beforeLines="30" w:before="72" w:afterLines="30" w:after="72"/>
        <w:jc w:val="center"/>
        <w:rPr>
          <w:b/>
        </w:rPr>
      </w:pPr>
    </w:p>
    <w:p w14:paraId="7BE62814" w14:textId="77777777" w:rsidR="00B034F3" w:rsidRDefault="00B034F3">
      <w:pPr>
        <w:spacing w:beforeLines="30" w:before="72" w:afterLines="30" w:after="72"/>
        <w:jc w:val="center"/>
      </w:pPr>
    </w:p>
    <w:p w14:paraId="479C7C61" w14:textId="77777777" w:rsidR="00B034F3" w:rsidRDefault="00B034F3">
      <w:pPr>
        <w:spacing w:beforeLines="30" w:before="72" w:afterLines="30" w:after="72"/>
        <w:jc w:val="center"/>
      </w:pPr>
    </w:p>
    <w:p w14:paraId="595C6B7B" w14:textId="77777777" w:rsidR="00B034F3" w:rsidRDefault="00B034F3">
      <w:pPr>
        <w:spacing w:beforeLines="30" w:before="72" w:afterLines="30" w:after="72"/>
        <w:jc w:val="center"/>
      </w:pPr>
    </w:p>
    <w:p w14:paraId="49942A25" w14:textId="77777777" w:rsidR="00B034F3" w:rsidRDefault="00B034F3">
      <w:pPr>
        <w:tabs>
          <w:tab w:val="left" w:pos="3510"/>
        </w:tabs>
        <w:spacing w:beforeLines="30" w:before="72" w:afterLines="30" w:after="72"/>
        <w:jc w:val="center"/>
        <w:rPr>
          <w:b/>
          <w:i/>
        </w:rPr>
      </w:pPr>
    </w:p>
    <w:p w14:paraId="5421ACD3" w14:textId="77777777" w:rsidR="00B034F3" w:rsidRDefault="00B034F3">
      <w:pPr>
        <w:tabs>
          <w:tab w:val="left" w:pos="3510"/>
        </w:tabs>
        <w:spacing w:beforeLines="30" w:before="72" w:afterLines="30" w:after="72"/>
        <w:jc w:val="center"/>
        <w:rPr>
          <w:b/>
          <w:i/>
        </w:rPr>
      </w:pPr>
    </w:p>
    <w:p w14:paraId="2AEFFD42" w14:textId="77777777" w:rsidR="00B034F3" w:rsidRDefault="00000000">
      <w:pPr>
        <w:tabs>
          <w:tab w:val="left" w:pos="3510"/>
        </w:tabs>
        <w:spacing w:beforeLines="30" w:before="72" w:afterLines="30" w:after="72"/>
        <w:jc w:val="center"/>
        <w:rPr>
          <w:b/>
          <w:i/>
        </w:rPr>
        <w:sectPr w:rsidR="00B034F3">
          <w:pgSz w:w="11907" w:h="16840"/>
          <w:pgMar w:top="1134" w:right="1134" w:bottom="1134" w:left="1701" w:header="567" w:footer="567" w:gutter="0"/>
          <w:pgBorders w:display="firstPage">
            <w:top w:val="single" w:sz="24" w:space="4" w:color="auto"/>
            <w:left w:val="single" w:sz="24" w:space="4" w:color="auto"/>
            <w:bottom w:val="single" w:sz="24" w:space="4" w:color="auto"/>
            <w:right w:val="single" w:sz="24" w:space="4" w:color="auto"/>
          </w:pgBorders>
          <w:cols w:space="720"/>
          <w:docGrid w:linePitch="360"/>
        </w:sectPr>
      </w:pPr>
      <w:r>
        <w:rPr>
          <w:b/>
          <w:i/>
        </w:rPr>
        <w:t>Vĩnh Long, tháng 10 năm 2026</w:t>
      </w:r>
    </w:p>
    <w:p w14:paraId="53D3A850" w14:textId="77777777" w:rsidR="00B034F3" w:rsidRDefault="00B034F3">
      <w:pPr>
        <w:jc w:val="center"/>
        <w:rPr>
          <w:b/>
          <w:bCs/>
        </w:rPr>
        <w:sectPr w:rsidR="00B034F3">
          <w:headerReference w:type="default" r:id="rId10"/>
          <w:pgSz w:w="11907" w:h="16840"/>
          <w:pgMar w:top="1134" w:right="1134" w:bottom="1134" w:left="1701" w:header="720" w:footer="720" w:gutter="0"/>
          <w:cols w:space="720"/>
        </w:sectPr>
      </w:pPr>
    </w:p>
    <w:p w14:paraId="79ECEF02" w14:textId="77777777" w:rsidR="00B034F3" w:rsidRDefault="00000000">
      <w:pPr>
        <w:jc w:val="center"/>
        <w:rPr>
          <w:b/>
          <w:sz w:val="32"/>
          <w:szCs w:val="32"/>
        </w:rPr>
      </w:pPr>
      <w:r>
        <w:rPr>
          <w:b/>
          <w:sz w:val="32"/>
          <w:szCs w:val="32"/>
        </w:rPr>
        <w:t>LỜI CẢM ƠN</w:t>
      </w:r>
    </w:p>
    <w:p w14:paraId="119A19CA" w14:textId="77777777" w:rsidR="00B034F3" w:rsidRDefault="00B034F3">
      <w:pPr>
        <w:jc w:val="center"/>
      </w:pPr>
    </w:p>
    <w:p w14:paraId="5FDC09D0" w14:textId="77777777" w:rsidR="00B034F3" w:rsidRDefault="00000000">
      <w:pPr>
        <w:tabs>
          <w:tab w:val="left" w:leader="dot" w:pos="9000"/>
        </w:tabs>
        <w:spacing w:line="360" w:lineRule="auto"/>
        <w:jc w:val="both"/>
      </w:pPr>
      <w:r>
        <w:t>Em xin chân thành gửi lời cám ơn đến quý thầy cô trường Đại Học Trà Vinh nói chung và các thầy cô bộ môn trong khoa kỹ thuật và công nghệ nói riêng đã tạo điều kiện cho chúng em cơ hội thực hành, tiếp xúc để chúng em có thể tránh được những vướng mắc và bỡ ngỡ trong môi trường công việc thời gian tới.</w:t>
      </w:r>
    </w:p>
    <w:p w14:paraId="17714995" w14:textId="77777777" w:rsidR="00B034F3" w:rsidRDefault="00000000">
      <w:pPr>
        <w:tabs>
          <w:tab w:val="left" w:leader="dot" w:pos="9000"/>
        </w:tabs>
        <w:spacing w:line="360" w:lineRule="auto"/>
        <w:jc w:val="both"/>
      </w:pPr>
      <w:r>
        <w:t>Em xin chân thành cảm ơn thầy Khấu Văn Nhựt. Nhờ sự giúp đỡ tận tình và những chỉ bảo của Thầy từ lúc bắt đầu cho tới lúc kết thúc đồ án mà em đã hoàn thành đúng thời hạn quy định và tích lũy được cho mình một lượng nền tảng kiến thức quý báu.</w:t>
      </w:r>
    </w:p>
    <w:p w14:paraId="70208483" w14:textId="77777777" w:rsidR="00B034F3" w:rsidRDefault="00000000">
      <w:pPr>
        <w:tabs>
          <w:tab w:val="left" w:leader="dot" w:pos="9000"/>
        </w:tabs>
        <w:spacing w:line="360" w:lineRule="auto"/>
        <w:jc w:val="both"/>
      </w:pPr>
      <w:r>
        <w:t>Mặc dù đã cố gắng hoàn thành đề tài tốt nhất nhưng do thời gian và kiến thức chuyên ngành còn hạn chế nên em vẫn còn nhiều thiếu sót khi tìm hiểu, đánh giá và trình bài về đề tài. Rất mong nhận được sự quan tâm, góp ý của các thầy cô giảng viên bộ môn để đề tài của em được hoàn chỉnh và đầy đủ hơn.</w:t>
      </w:r>
    </w:p>
    <w:p w14:paraId="2A8875F3" w14:textId="77777777" w:rsidR="00B034F3" w:rsidRDefault="00000000">
      <w:pPr>
        <w:tabs>
          <w:tab w:val="left" w:leader="dot" w:pos="9000"/>
        </w:tabs>
        <w:spacing w:line="360" w:lineRule="auto"/>
        <w:jc w:val="both"/>
      </w:pPr>
      <w:r>
        <w:t>Em xin chân thành cảm ơn!</w:t>
      </w:r>
    </w:p>
    <w:p w14:paraId="5021B588" w14:textId="77777777" w:rsidR="00B034F3" w:rsidRDefault="00B034F3">
      <w:pPr>
        <w:tabs>
          <w:tab w:val="left" w:leader="dot" w:pos="9000"/>
        </w:tabs>
        <w:spacing w:line="360" w:lineRule="auto"/>
        <w:jc w:val="both"/>
      </w:pPr>
    </w:p>
    <w:p w14:paraId="383DFC79" w14:textId="77777777" w:rsidR="00B034F3" w:rsidRDefault="00B034F3">
      <w:pPr>
        <w:tabs>
          <w:tab w:val="left" w:leader="dot" w:pos="9000"/>
        </w:tabs>
        <w:spacing w:line="360" w:lineRule="auto"/>
        <w:jc w:val="center"/>
      </w:pPr>
    </w:p>
    <w:p w14:paraId="3D0B6E2C" w14:textId="77777777" w:rsidR="00B034F3" w:rsidRDefault="00B034F3">
      <w:pPr>
        <w:tabs>
          <w:tab w:val="left" w:leader="dot" w:pos="9000"/>
        </w:tabs>
        <w:spacing w:line="360" w:lineRule="auto"/>
        <w:jc w:val="center"/>
      </w:pPr>
    </w:p>
    <w:p w14:paraId="7A8E5B02" w14:textId="77777777" w:rsidR="00B034F3" w:rsidRDefault="00B034F3">
      <w:pPr>
        <w:tabs>
          <w:tab w:val="left" w:leader="dot" w:pos="9000"/>
        </w:tabs>
        <w:spacing w:line="360" w:lineRule="auto"/>
        <w:jc w:val="center"/>
      </w:pPr>
    </w:p>
    <w:p w14:paraId="42465170" w14:textId="77777777" w:rsidR="00B034F3" w:rsidRDefault="00B034F3">
      <w:pPr>
        <w:tabs>
          <w:tab w:val="left" w:leader="dot" w:pos="9000"/>
        </w:tabs>
        <w:spacing w:line="360" w:lineRule="auto"/>
        <w:jc w:val="center"/>
      </w:pPr>
    </w:p>
    <w:p w14:paraId="1EAF1D51" w14:textId="77777777" w:rsidR="00B034F3" w:rsidRDefault="00B034F3">
      <w:pPr>
        <w:spacing w:line="360" w:lineRule="auto"/>
        <w:jc w:val="center"/>
      </w:pPr>
    </w:p>
    <w:p w14:paraId="3F0467EB" w14:textId="77777777" w:rsidR="00B034F3" w:rsidRDefault="00B034F3">
      <w:pPr>
        <w:jc w:val="center"/>
      </w:pPr>
    </w:p>
    <w:p w14:paraId="271384C1" w14:textId="77777777" w:rsidR="00B034F3" w:rsidRDefault="00000000">
      <w:pPr>
        <w:jc w:val="center"/>
        <w:rPr>
          <w:i/>
        </w:rPr>
      </w:pPr>
      <w:r>
        <w:rPr>
          <w:i/>
        </w:rPr>
        <w:t>Sinh viên thực hiện</w:t>
      </w:r>
    </w:p>
    <w:p w14:paraId="32D8A68C" w14:textId="77777777" w:rsidR="00B034F3" w:rsidRDefault="00000000">
      <w:pPr>
        <w:jc w:val="center"/>
        <w:rPr>
          <w:i/>
        </w:rPr>
      </w:pPr>
      <w:r>
        <w:rPr>
          <w:i/>
        </w:rPr>
        <w:t>Nguyễn Gia Nguyên</w:t>
      </w:r>
    </w:p>
    <w:p w14:paraId="3C7A18CF" w14:textId="77777777" w:rsidR="00B034F3" w:rsidRDefault="00000000">
      <w:pPr>
        <w:jc w:val="center"/>
      </w:pPr>
      <w:r>
        <w:br w:type="page"/>
      </w:r>
      <w:r>
        <w:rPr>
          <w:b/>
          <w:sz w:val="32"/>
          <w:szCs w:val="32"/>
        </w:rPr>
        <w:lastRenderedPageBreak/>
        <w:t>NHẬN XÉT CỦA GIẢNG VIÊN HƯỚNG DẪN</w:t>
      </w:r>
    </w:p>
    <w:p w14:paraId="33168FC5" w14:textId="77777777" w:rsidR="00B034F3" w:rsidRDefault="00B034F3">
      <w:pPr>
        <w:jc w:val="center"/>
      </w:pPr>
    </w:p>
    <w:p w14:paraId="039658DA" w14:textId="77777777" w:rsidR="00B034F3" w:rsidRDefault="00B034F3">
      <w:pPr>
        <w:tabs>
          <w:tab w:val="right" w:leader="dot" w:pos="8789"/>
        </w:tabs>
        <w:spacing w:line="360" w:lineRule="auto"/>
        <w:jc w:val="center"/>
      </w:pPr>
    </w:p>
    <w:p w14:paraId="39DB6655" w14:textId="77777777" w:rsidR="00B034F3" w:rsidRDefault="00B034F3">
      <w:pPr>
        <w:tabs>
          <w:tab w:val="right" w:leader="dot" w:pos="8789"/>
        </w:tabs>
        <w:spacing w:line="360" w:lineRule="auto"/>
        <w:jc w:val="center"/>
      </w:pPr>
    </w:p>
    <w:p w14:paraId="30F19B21" w14:textId="77777777" w:rsidR="00B034F3" w:rsidRDefault="00B034F3">
      <w:pPr>
        <w:tabs>
          <w:tab w:val="right" w:leader="dot" w:pos="8789"/>
        </w:tabs>
        <w:spacing w:line="360" w:lineRule="auto"/>
        <w:jc w:val="center"/>
      </w:pPr>
    </w:p>
    <w:p w14:paraId="3FD90912" w14:textId="77777777" w:rsidR="00B034F3" w:rsidRDefault="00B034F3">
      <w:pPr>
        <w:tabs>
          <w:tab w:val="right" w:leader="dot" w:pos="8789"/>
        </w:tabs>
        <w:spacing w:line="360" w:lineRule="auto"/>
        <w:jc w:val="center"/>
      </w:pPr>
    </w:p>
    <w:p w14:paraId="043DC757" w14:textId="77777777" w:rsidR="00B034F3" w:rsidRDefault="00B034F3">
      <w:pPr>
        <w:tabs>
          <w:tab w:val="right" w:leader="dot" w:pos="8789"/>
        </w:tabs>
        <w:spacing w:line="360" w:lineRule="auto"/>
        <w:jc w:val="center"/>
      </w:pPr>
    </w:p>
    <w:p w14:paraId="5115193D" w14:textId="77777777" w:rsidR="00B034F3" w:rsidRDefault="00B034F3">
      <w:pPr>
        <w:tabs>
          <w:tab w:val="right" w:leader="dot" w:pos="8789"/>
        </w:tabs>
        <w:spacing w:line="360" w:lineRule="auto"/>
        <w:jc w:val="center"/>
      </w:pPr>
    </w:p>
    <w:p w14:paraId="317621B0" w14:textId="77777777" w:rsidR="00B034F3" w:rsidRDefault="00B034F3">
      <w:pPr>
        <w:tabs>
          <w:tab w:val="right" w:leader="dot" w:pos="8789"/>
        </w:tabs>
        <w:spacing w:line="360" w:lineRule="auto"/>
        <w:jc w:val="center"/>
      </w:pPr>
    </w:p>
    <w:p w14:paraId="1BF71F54" w14:textId="77777777" w:rsidR="00B034F3" w:rsidRDefault="00B034F3">
      <w:pPr>
        <w:tabs>
          <w:tab w:val="right" w:leader="dot" w:pos="8789"/>
        </w:tabs>
        <w:spacing w:line="360" w:lineRule="auto"/>
        <w:jc w:val="center"/>
      </w:pPr>
    </w:p>
    <w:p w14:paraId="72798A71" w14:textId="77777777" w:rsidR="00B034F3" w:rsidRDefault="00B034F3">
      <w:pPr>
        <w:tabs>
          <w:tab w:val="right" w:leader="dot" w:pos="8789"/>
        </w:tabs>
        <w:spacing w:line="360" w:lineRule="auto"/>
        <w:jc w:val="center"/>
      </w:pPr>
    </w:p>
    <w:p w14:paraId="3BC10258" w14:textId="77777777" w:rsidR="00B034F3" w:rsidRDefault="00B034F3">
      <w:pPr>
        <w:tabs>
          <w:tab w:val="right" w:leader="dot" w:pos="8789"/>
        </w:tabs>
        <w:spacing w:line="360" w:lineRule="auto"/>
        <w:jc w:val="center"/>
      </w:pPr>
    </w:p>
    <w:p w14:paraId="7683B605" w14:textId="77777777" w:rsidR="00B034F3" w:rsidRDefault="00B034F3">
      <w:pPr>
        <w:tabs>
          <w:tab w:val="right" w:leader="dot" w:pos="8789"/>
        </w:tabs>
        <w:spacing w:line="360" w:lineRule="auto"/>
        <w:jc w:val="center"/>
      </w:pPr>
    </w:p>
    <w:p w14:paraId="35EAC5AB" w14:textId="77777777" w:rsidR="00B034F3" w:rsidRDefault="00B034F3">
      <w:pPr>
        <w:tabs>
          <w:tab w:val="right" w:leader="dot" w:pos="8789"/>
        </w:tabs>
        <w:spacing w:line="360" w:lineRule="auto"/>
        <w:jc w:val="center"/>
      </w:pPr>
    </w:p>
    <w:p w14:paraId="0AAE01AC" w14:textId="77777777" w:rsidR="00B034F3" w:rsidRDefault="00B034F3">
      <w:pPr>
        <w:tabs>
          <w:tab w:val="right" w:leader="dot" w:pos="8789"/>
        </w:tabs>
        <w:spacing w:line="360" w:lineRule="auto"/>
        <w:jc w:val="center"/>
        <w:rPr>
          <w:b/>
          <w:bCs/>
          <w:i/>
          <w:iCs/>
        </w:rPr>
      </w:pPr>
    </w:p>
    <w:p w14:paraId="5082E113" w14:textId="77777777" w:rsidR="00B034F3" w:rsidRDefault="00B034F3">
      <w:pPr>
        <w:jc w:val="center"/>
        <w:rPr>
          <w:b/>
          <w:bCs/>
          <w:i/>
          <w:iCs/>
        </w:rPr>
      </w:pPr>
    </w:p>
    <w:p w14:paraId="48017B94" w14:textId="77777777" w:rsidR="00B034F3" w:rsidRDefault="00000000">
      <w:pPr>
        <w:jc w:val="center"/>
      </w:pPr>
      <w:r>
        <w:rPr>
          <w:i/>
          <w:noProof/>
        </w:rPr>
        <mc:AlternateContent>
          <mc:Choice Requires="wps">
            <w:drawing>
              <wp:anchor distT="0" distB="0" distL="114300" distR="114300" simplePos="0" relativeHeight="251659264" behindDoc="0" locked="0" layoutInCell="1" allowOverlap="1" wp14:anchorId="187616F5" wp14:editId="055B6E7A">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wps:spPr>
                      <wps:txbx>
                        <w:txbxContent>
                          <w:p w14:paraId="44795B06" w14:textId="77777777" w:rsidR="00B034F3" w:rsidRDefault="00000000">
                            <w:pPr>
                              <w:jc w:val="center"/>
                              <w:rPr>
                                <w:b/>
                                <w:i/>
                              </w:rPr>
                            </w:pPr>
                            <w:r>
                              <w:rPr>
                                <w:b/>
                                <w:i/>
                              </w:rPr>
                              <w:t>Trà Vinh, ngày…...tháng…...năm 2012</w:t>
                            </w:r>
                          </w:p>
                          <w:p w14:paraId="7EA5D1DD" w14:textId="77777777" w:rsidR="00B034F3" w:rsidRDefault="00000000">
                            <w:pPr>
                              <w:jc w:val="center"/>
                              <w:rPr>
                                <w:b/>
                              </w:rPr>
                            </w:pPr>
                            <w:r>
                              <w:rPr>
                                <w:b/>
                              </w:rPr>
                              <w:t>GIÁO VIÊN CHẤM BÁO CÁO</w:t>
                            </w:r>
                          </w:p>
                          <w:p w14:paraId="3A70FF93" w14:textId="77777777" w:rsidR="00B034F3" w:rsidRDefault="00000000">
                            <w:pPr>
                              <w:jc w:val="center"/>
                              <w:rPr>
                                <w:i/>
                              </w:rPr>
                            </w:pPr>
                            <w:r>
                              <w:rPr>
                                <w:i/>
                              </w:rPr>
                              <w:t>(ký, ghi rõ họ  tên)</w:t>
                            </w:r>
                          </w:p>
                          <w:p w14:paraId="1C0980A6" w14:textId="77777777" w:rsidR="00B034F3" w:rsidRDefault="00B034F3">
                            <w:pPr>
                              <w:jc w:val="center"/>
                            </w:pPr>
                          </w:p>
                        </w:txbxContent>
                      </wps:txbx>
                      <wps:bodyPr rot="0" vert="horz" wrap="square" lIns="91440" tIns="45720" rIns="91440" bIns="45720" anchor="t" anchorCtr="0" upright="1">
                        <a:noAutofit/>
                      </wps:bodyPr>
                    </wps:wsp>
                  </a:graphicData>
                </a:graphic>
              </wp:anchor>
            </w:drawing>
          </mc:Choice>
          <mc:Fallback>
            <w:pict>
              <v:shapetype w14:anchorId="187616F5" id="_x0000_t202" coordsize="21600,21600" o:spt="202" path="m,l,21600r21600,l21600,xe">
                <v:stroke joinstyle="miter"/>
                <v:path gradientshapeok="t" o:connecttype="rect"/>
              </v:shapetype>
              <v:shape id="Text Box 7" o:spid="_x0000_s1026" type="#_x0000_t202" style="position:absolute;left:0;text-align:left;margin-left:225pt;margin-top:597.05pt;width:246pt;height: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" stroked="f">
                <v:textbox>
                  <w:txbxContent>
                    <w:p w14:paraId="44795B06" w14:textId="77777777" w:rsidR="00B034F3" w:rsidRDefault="00000000">
                      <w:pPr>
                        <w:jc w:val="center"/>
                        <w:rPr>
                          <w:b/>
                          <w:i/>
                        </w:rPr>
                      </w:pPr>
                      <w:r>
                        <w:rPr>
                          <w:b/>
                          <w:i/>
                        </w:rPr>
                        <w:t>Trà Vinh, ngày…...tháng…...năm 2012</w:t>
                      </w:r>
                    </w:p>
                    <w:p w14:paraId="7EA5D1DD" w14:textId="77777777" w:rsidR="00B034F3" w:rsidRDefault="00000000">
                      <w:pPr>
                        <w:jc w:val="center"/>
                        <w:rPr>
                          <w:b/>
                        </w:rPr>
                      </w:pPr>
                      <w:r>
                        <w:rPr>
                          <w:b/>
                        </w:rPr>
                        <w:t>GIÁO VIÊN CHẤM BÁO CÁO</w:t>
                      </w:r>
                    </w:p>
                    <w:p w14:paraId="3A70FF93" w14:textId="77777777" w:rsidR="00B034F3" w:rsidRDefault="00000000">
                      <w:pPr>
                        <w:jc w:val="center"/>
                        <w:rPr>
                          <w:i/>
                        </w:rPr>
                      </w:pPr>
                      <w:r>
                        <w:rPr>
                          <w:i/>
                        </w:rPr>
                        <w:t>(ký, ghi rõ họ  tên)</w:t>
                      </w:r>
                    </w:p>
                    <w:p w14:paraId="1C0980A6" w14:textId="77777777" w:rsidR="00B034F3" w:rsidRDefault="00B034F3">
                      <w:pPr>
                        <w:jc w:val="center"/>
                      </w:pPr>
                    </w:p>
                  </w:txbxContent>
                </v:textbox>
              </v:shape>
            </w:pict>
          </mc:Fallback>
        </mc:AlternateContent>
      </w:r>
    </w:p>
    <w:p w14:paraId="7BEEC942" w14:textId="77777777" w:rsidR="00B034F3" w:rsidRDefault="00000000">
      <w:pPr>
        <w:jc w:val="center"/>
        <w:rPr>
          <w:b/>
        </w:rPr>
      </w:pPr>
      <w:r>
        <w:br w:type="page"/>
      </w:r>
    </w:p>
    <w:p w14:paraId="12ABE9C8" w14:textId="77777777" w:rsidR="00B034F3" w:rsidRDefault="00B034F3">
      <w:pPr>
        <w:tabs>
          <w:tab w:val="right" w:leader="dot" w:pos="8789"/>
        </w:tabs>
        <w:jc w:val="center"/>
        <w:sectPr w:rsidR="00B034F3">
          <w:type w:val="continuous"/>
          <w:pgSz w:w="11907" w:h="16840"/>
          <w:pgMar w:top="1134" w:right="1134" w:bottom="1134" w:left="1701" w:header="720" w:footer="720" w:gutter="0"/>
          <w:cols w:space="720"/>
        </w:sectPr>
      </w:pPr>
    </w:p>
    <w:p w14:paraId="68345A6C" w14:textId="77777777" w:rsidR="00B034F3" w:rsidRDefault="00000000">
      <w:pPr>
        <w:jc w:val="center"/>
      </w:pPr>
      <w:r>
        <w:rPr>
          <w:b/>
          <w:sz w:val="32"/>
          <w:szCs w:val="32"/>
        </w:rPr>
        <w:lastRenderedPageBreak/>
        <w:t>MỤC LỤC</w:t>
      </w:r>
    </w:p>
    <w:p w14:paraId="3B7DC6FD" w14:textId="77777777" w:rsidR="00B034F3" w:rsidRDefault="00B034F3">
      <w:pPr>
        <w:jc w:val="center"/>
        <w:rPr>
          <w:i/>
        </w:rPr>
      </w:pPr>
    </w:p>
    <w:p w14:paraId="6347A502" w14:textId="77777777" w:rsidR="00B034F3" w:rsidRDefault="00B034F3">
      <w:pPr>
        <w:jc w:val="center"/>
      </w:pPr>
    </w:p>
    <w:p w14:paraId="4E923A68" w14:textId="77777777" w:rsidR="00B034F3" w:rsidRDefault="00000000">
      <w:pPr>
        <w:jc w:val="center"/>
        <w:rPr>
          <w:sz w:val="32"/>
          <w:szCs w:val="32"/>
        </w:rPr>
      </w:pPr>
      <w:r>
        <w:rPr>
          <w:sz w:val="32"/>
          <w:szCs w:val="32"/>
        </w:rPr>
        <w:br w:type="page"/>
      </w:r>
    </w:p>
    <w:p w14:paraId="5AD78B36" w14:textId="77777777" w:rsidR="00B034F3" w:rsidRDefault="00000000">
      <w:pPr>
        <w:jc w:val="center"/>
        <w:rPr>
          <w:sz w:val="32"/>
          <w:szCs w:val="32"/>
        </w:rPr>
      </w:pPr>
      <w:r>
        <w:rPr>
          <w:sz w:val="32"/>
          <w:szCs w:val="32"/>
        </w:rPr>
        <w:lastRenderedPageBreak/>
        <w:t>DANH MỤC TỪ VIẾT TẮT (nếu có)</w:t>
      </w:r>
    </w:p>
    <w:tbl>
      <w:tblPr>
        <w:tblStyle w:val="TableGrid"/>
        <w:tblW w:w="0" w:type="auto"/>
        <w:tblLook w:val="04A0" w:firstRow="1" w:lastRow="0" w:firstColumn="1" w:lastColumn="0" w:noHBand="0" w:noVBand="1"/>
      </w:tblPr>
      <w:tblGrid>
        <w:gridCol w:w="2263"/>
        <w:gridCol w:w="6799"/>
      </w:tblGrid>
      <w:tr w:rsidR="00B034F3" w14:paraId="69DC15A8" w14:textId="77777777">
        <w:tc>
          <w:tcPr>
            <w:tcW w:w="2263" w:type="dxa"/>
            <w:vAlign w:val="center"/>
          </w:tcPr>
          <w:p w14:paraId="1A0471E2" w14:textId="77777777" w:rsidR="00B034F3" w:rsidRDefault="00000000">
            <w:pPr>
              <w:spacing w:before="120" w:line="360" w:lineRule="auto"/>
              <w:jc w:val="center"/>
              <w:rPr>
                <w:b/>
              </w:rPr>
            </w:pPr>
            <w:r>
              <w:rPr>
                <w:b/>
              </w:rPr>
              <w:t>TỪ VIẾT TẮT</w:t>
            </w:r>
          </w:p>
        </w:tc>
        <w:tc>
          <w:tcPr>
            <w:tcW w:w="6799" w:type="dxa"/>
            <w:vAlign w:val="center"/>
          </w:tcPr>
          <w:p w14:paraId="3791A7B8" w14:textId="77777777" w:rsidR="00B034F3" w:rsidRDefault="00000000">
            <w:pPr>
              <w:spacing w:before="120" w:line="360" w:lineRule="auto"/>
              <w:jc w:val="center"/>
              <w:rPr>
                <w:b/>
              </w:rPr>
            </w:pPr>
            <w:r>
              <w:rPr>
                <w:b/>
              </w:rPr>
              <w:t>DIỄN GIẢI</w:t>
            </w:r>
          </w:p>
        </w:tc>
      </w:tr>
      <w:tr w:rsidR="00B034F3" w14:paraId="3A2AF48B" w14:textId="77777777">
        <w:tc>
          <w:tcPr>
            <w:tcW w:w="2263" w:type="dxa"/>
          </w:tcPr>
          <w:p w14:paraId="3B37C9BD" w14:textId="77777777" w:rsidR="00B034F3" w:rsidRDefault="00B034F3">
            <w:pPr>
              <w:spacing w:line="360" w:lineRule="auto"/>
              <w:jc w:val="center"/>
            </w:pPr>
          </w:p>
        </w:tc>
        <w:tc>
          <w:tcPr>
            <w:tcW w:w="6799" w:type="dxa"/>
          </w:tcPr>
          <w:p w14:paraId="66432D3A" w14:textId="77777777" w:rsidR="00B034F3" w:rsidRDefault="00B034F3">
            <w:pPr>
              <w:spacing w:line="360" w:lineRule="auto"/>
              <w:jc w:val="center"/>
            </w:pPr>
          </w:p>
        </w:tc>
      </w:tr>
      <w:tr w:rsidR="00B034F3" w14:paraId="1C4A442B" w14:textId="77777777">
        <w:tc>
          <w:tcPr>
            <w:tcW w:w="2263" w:type="dxa"/>
          </w:tcPr>
          <w:p w14:paraId="1CF4569C" w14:textId="77777777" w:rsidR="00B034F3" w:rsidRDefault="00B034F3">
            <w:pPr>
              <w:spacing w:line="360" w:lineRule="auto"/>
              <w:jc w:val="center"/>
            </w:pPr>
          </w:p>
        </w:tc>
        <w:tc>
          <w:tcPr>
            <w:tcW w:w="6799" w:type="dxa"/>
          </w:tcPr>
          <w:p w14:paraId="64AB578A" w14:textId="77777777" w:rsidR="00B034F3" w:rsidRDefault="00B034F3">
            <w:pPr>
              <w:spacing w:line="360" w:lineRule="auto"/>
              <w:jc w:val="center"/>
            </w:pPr>
          </w:p>
        </w:tc>
      </w:tr>
    </w:tbl>
    <w:p w14:paraId="6825E2D6" w14:textId="77777777" w:rsidR="00B034F3" w:rsidRDefault="00000000">
      <w:pPr>
        <w:spacing w:line="360" w:lineRule="auto"/>
        <w:jc w:val="center"/>
        <w:rPr>
          <w:sz w:val="32"/>
          <w:szCs w:val="32"/>
        </w:rPr>
      </w:pPr>
      <w:r>
        <w:rPr>
          <w:sz w:val="32"/>
          <w:szCs w:val="32"/>
        </w:rPr>
        <w:br w:type="page"/>
      </w:r>
    </w:p>
    <w:p w14:paraId="107C14F2" w14:textId="77777777" w:rsidR="00B034F3" w:rsidRDefault="00000000">
      <w:pPr>
        <w:jc w:val="center"/>
        <w:rPr>
          <w:sz w:val="32"/>
          <w:szCs w:val="32"/>
        </w:rPr>
      </w:pPr>
      <w:r>
        <w:rPr>
          <w:sz w:val="32"/>
          <w:szCs w:val="32"/>
        </w:rPr>
        <w:lastRenderedPageBreak/>
        <w:t>DANH MỤC HÌNH ẢNH</w:t>
      </w:r>
    </w:p>
    <w:p w14:paraId="033C3C4B" w14:textId="77777777" w:rsidR="00B034F3" w:rsidRDefault="00000000">
      <w:pPr>
        <w:jc w:val="center"/>
        <w:rPr>
          <w:sz w:val="32"/>
          <w:szCs w:val="32"/>
        </w:rPr>
      </w:pPr>
      <w:r>
        <w:rPr>
          <w:sz w:val="32"/>
          <w:szCs w:val="32"/>
        </w:rPr>
        <w:br w:type="page"/>
      </w:r>
    </w:p>
    <w:p w14:paraId="38E1BB73" w14:textId="77777777" w:rsidR="00B034F3" w:rsidRDefault="00000000">
      <w:pPr>
        <w:jc w:val="center"/>
        <w:rPr>
          <w:sz w:val="32"/>
          <w:szCs w:val="32"/>
        </w:rPr>
        <w:sectPr w:rsidR="00B034F3">
          <w:footerReference w:type="default" r:id="rId11"/>
          <w:pgSz w:w="11907" w:h="16840"/>
          <w:pgMar w:top="1134" w:right="1134" w:bottom="1134" w:left="1701" w:header="720" w:footer="720" w:gutter="0"/>
          <w:pgNumType w:start="1"/>
          <w:cols w:space="720"/>
        </w:sectPr>
      </w:pPr>
      <w:r>
        <w:rPr>
          <w:sz w:val="32"/>
          <w:szCs w:val="32"/>
        </w:rPr>
        <w:lastRenderedPageBreak/>
        <w:t>DANH MỤC BẢNG BIỂU</w:t>
      </w:r>
    </w:p>
    <w:p w14:paraId="46E0F914" w14:textId="77777777" w:rsidR="00B034F3" w:rsidRDefault="00B034F3">
      <w:pPr>
        <w:spacing w:line="360" w:lineRule="auto"/>
        <w:jc w:val="center"/>
        <w:rPr>
          <w:b/>
          <w:sz w:val="32"/>
          <w:szCs w:val="32"/>
        </w:rPr>
      </w:pPr>
    </w:p>
    <w:p w14:paraId="3FC05DFD" w14:textId="77777777" w:rsidR="00B034F3" w:rsidRDefault="00000000">
      <w:pPr>
        <w:pStyle w:val="Heading1"/>
        <w:numPr>
          <w:ilvl w:val="0"/>
          <w:numId w:val="0"/>
        </w:numPr>
        <w:spacing w:line="360" w:lineRule="auto"/>
        <w:ind w:left="432"/>
        <w:rPr>
          <w:b/>
          <w:bCs/>
          <w:szCs w:val="32"/>
        </w:rPr>
      </w:pPr>
      <w:bookmarkStart w:id="0" w:name="_Toc510183216"/>
      <w:r>
        <w:rPr>
          <w:b/>
          <w:bCs/>
        </w:rPr>
        <w:t>BẢNG PHÂN CÔNG CÔNG VIỆC</w:t>
      </w:r>
      <w:bookmarkEnd w:id="0"/>
    </w:p>
    <w:tbl>
      <w:tblPr>
        <w:tblStyle w:val="TableGrid"/>
        <w:tblW w:w="0" w:type="auto"/>
        <w:tblLayout w:type="fixed"/>
        <w:tblLook w:val="04A0" w:firstRow="1" w:lastRow="0" w:firstColumn="1" w:lastColumn="0" w:noHBand="0" w:noVBand="1"/>
      </w:tblPr>
      <w:tblGrid>
        <w:gridCol w:w="3020"/>
        <w:gridCol w:w="3354"/>
        <w:gridCol w:w="2688"/>
      </w:tblGrid>
      <w:tr w:rsidR="00B034F3" w14:paraId="01C9802C" w14:textId="77777777">
        <w:tc>
          <w:tcPr>
            <w:tcW w:w="3020" w:type="dxa"/>
            <w:vAlign w:val="center"/>
          </w:tcPr>
          <w:p w14:paraId="51E29810" w14:textId="77777777" w:rsidR="00B034F3" w:rsidRDefault="00000000">
            <w:pPr>
              <w:jc w:val="center"/>
              <w:rPr>
                <w:b/>
              </w:rPr>
            </w:pPr>
            <w:r>
              <w:rPr>
                <w:b/>
              </w:rPr>
              <w:t>HỌ TÊN SINH VIÊN</w:t>
            </w:r>
          </w:p>
        </w:tc>
        <w:tc>
          <w:tcPr>
            <w:tcW w:w="3354" w:type="dxa"/>
            <w:vAlign w:val="center"/>
          </w:tcPr>
          <w:p w14:paraId="7CF07FE4" w14:textId="77777777" w:rsidR="00B034F3" w:rsidRDefault="00000000">
            <w:pPr>
              <w:jc w:val="center"/>
              <w:rPr>
                <w:b/>
              </w:rPr>
            </w:pPr>
            <w:r>
              <w:rPr>
                <w:b/>
              </w:rPr>
              <w:t>CÔNG VIỆC THỰC HIỆN</w:t>
            </w:r>
          </w:p>
        </w:tc>
        <w:tc>
          <w:tcPr>
            <w:tcW w:w="2688" w:type="dxa"/>
            <w:vAlign w:val="center"/>
          </w:tcPr>
          <w:p w14:paraId="3167451D" w14:textId="77777777" w:rsidR="00B034F3" w:rsidRDefault="00000000">
            <w:pPr>
              <w:jc w:val="center"/>
              <w:rPr>
                <w:b/>
              </w:rPr>
            </w:pPr>
            <w:r>
              <w:rPr>
                <w:b/>
              </w:rPr>
              <w:t>TH</w:t>
            </w:r>
            <w:r>
              <w:rPr>
                <w:b/>
                <w:lang w:val="vi-VN"/>
              </w:rPr>
              <w:t>ỜI GIAN</w:t>
            </w:r>
          </w:p>
          <w:p w14:paraId="61D349F7" w14:textId="77777777" w:rsidR="00B034F3" w:rsidRDefault="00000000">
            <w:pPr>
              <w:jc w:val="center"/>
              <w:rPr>
                <w:b/>
                <w:lang w:val="vi-VN"/>
              </w:rPr>
            </w:pPr>
            <w:r>
              <w:rPr>
                <w:b/>
                <w:lang w:val="vi-VN"/>
              </w:rPr>
              <w:t>THỰC HIỆN</w:t>
            </w:r>
          </w:p>
        </w:tc>
      </w:tr>
      <w:tr w:rsidR="00B034F3" w14:paraId="25454D18" w14:textId="77777777">
        <w:tc>
          <w:tcPr>
            <w:tcW w:w="3020" w:type="dxa"/>
          </w:tcPr>
          <w:p w14:paraId="2A46B9A1" w14:textId="77777777" w:rsidR="00B034F3" w:rsidRDefault="00B034F3">
            <w:pPr>
              <w:spacing w:line="360" w:lineRule="auto"/>
              <w:jc w:val="center"/>
            </w:pPr>
          </w:p>
        </w:tc>
        <w:tc>
          <w:tcPr>
            <w:tcW w:w="3354" w:type="dxa"/>
          </w:tcPr>
          <w:p w14:paraId="764C1E51" w14:textId="77777777" w:rsidR="00B034F3" w:rsidRDefault="00B034F3">
            <w:pPr>
              <w:spacing w:line="360" w:lineRule="auto"/>
              <w:jc w:val="center"/>
            </w:pPr>
          </w:p>
        </w:tc>
        <w:tc>
          <w:tcPr>
            <w:tcW w:w="2688" w:type="dxa"/>
          </w:tcPr>
          <w:p w14:paraId="61340F8C" w14:textId="77777777" w:rsidR="00B034F3" w:rsidRDefault="00B034F3">
            <w:pPr>
              <w:spacing w:line="360" w:lineRule="auto"/>
              <w:jc w:val="center"/>
            </w:pPr>
          </w:p>
        </w:tc>
      </w:tr>
      <w:tr w:rsidR="00B034F3" w14:paraId="62DC4F45" w14:textId="77777777">
        <w:tc>
          <w:tcPr>
            <w:tcW w:w="3020" w:type="dxa"/>
          </w:tcPr>
          <w:p w14:paraId="6EAB6663" w14:textId="77777777" w:rsidR="00B034F3" w:rsidRDefault="00B034F3">
            <w:pPr>
              <w:spacing w:line="360" w:lineRule="auto"/>
              <w:jc w:val="center"/>
            </w:pPr>
          </w:p>
        </w:tc>
        <w:tc>
          <w:tcPr>
            <w:tcW w:w="3354" w:type="dxa"/>
          </w:tcPr>
          <w:p w14:paraId="4083C78B" w14:textId="77777777" w:rsidR="00B034F3" w:rsidRDefault="00B034F3">
            <w:pPr>
              <w:spacing w:line="360" w:lineRule="auto"/>
              <w:jc w:val="center"/>
            </w:pPr>
          </w:p>
        </w:tc>
        <w:tc>
          <w:tcPr>
            <w:tcW w:w="2688" w:type="dxa"/>
          </w:tcPr>
          <w:p w14:paraId="1A8B08C6" w14:textId="77777777" w:rsidR="00B034F3" w:rsidRDefault="00B034F3">
            <w:pPr>
              <w:spacing w:line="360" w:lineRule="auto"/>
              <w:jc w:val="center"/>
            </w:pPr>
          </w:p>
        </w:tc>
      </w:tr>
      <w:tr w:rsidR="00B034F3" w14:paraId="0FDDC85A" w14:textId="77777777">
        <w:tc>
          <w:tcPr>
            <w:tcW w:w="3020" w:type="dxa"/>
          </w:tcPr>
          <w:p w14:paraId="38DA04E0" w14:textId="77777777" w:rsidR="00B034F3" w:rsidRDefault="00B034F3">
            <w:pPr>
              <w:spacing w:line="360" w:lineRule="auto"/>
              <w:jc w:val="center"/>
            </w:pPr>
          </w:p>
        </w:tc>
        <w:tc>
          <w:tcPr>
            <w:tcW w:w="3354" w:type="dxa"/>
          </w:tcPr>
          <w:p w14:paraId="1EF9D40D" w14:textId="77777777" w:rsidR="00B034F3" w:rsidRDefault="00B034F3">
            <w:pPr>
              <w:spacing w:line="360" w:lineRule="auto"/>
              <w:jc w:val="center"/>
            </w:pPr>
          </w:p>
        </w:tc>
        <w:tc>
          <w:tcPr>
            <w:tcW w:w="2688" w:type="dxa"/>
          </w:tcPr>
          <w:p w14:paraId="7148C5EB" w14:textId="77777777" w:rsidR="00B034F3" w:rsidRDefault="00B034F3">
            <w:pPr>
              <w:spacing w:line="360" w:lineRule="auto"/>
              <w:jc w:val="center"/>
            </w:pPr>
          </w:p>
        </w:tc>
      </w:tr>
      <w:tr w:rsidR="00B034F3" w14:paraId="6015AD9A" w14:textId="77777777">
        <w:tc>
          <w:tcPr>
            <w:tcW w:w="3020" w:type="dxa"/>
          </w:tcPr>
          <w:p w14:paraId="4A5BE176" w14:textId="77777777" w:rsidR="00B034F3" w:rsidRDefault="00B034F3">
            <w:pPr>
              <w:spacing w:line="360" w:lineRule="auto"/>
              <w:jc w:val="center"/>
            </w:pPr>
          </w:p>
        </w:tc>
        <w:tc>
          <w:tcPr>
            <w:tcW w:w="3354" w:type="dxa"/>
          </w:tcPr>
          <w:p w14:paraId="41E5519F" w14:textId="77777777" w:rsidR="00B034F3" w:rsidRDefault="00B034F3">
            <w:pPr>
              <w:spacing w:line="360" w:lineRule="auto"/>
              <w:jc w:val="center"/>
            </w:pPr>
          </w:p>
        </w:tc>
        <w:tc>
          <w:tcPr>
            <w:tcW w:w="2688" w:type="dxa"/>
          </w:tcPr>
          <w:p w14:paraId="15790DDE" w14:textId="77777777" w:rsidR="00B034F3" w:rsidRDefault="00B034F3">
            <w:pPr>
              <w:spacing w:line="360" w:lineRule="auto"/>
              <w:jc w:val="center"/>
            </w:pPr>
          </w:p>
        </w:tc>
      </w:tr>
    </w:tbl>
    <w:p w14:paraId="3AB1D060" w14:textId="77777777" w:rsidR="00B034F3" w:rsidRDefault="00B034F3">
      <w:pPr>
        <w:jc w:val="center"/>
      </w:pPr>
    </w:p>
    <w:p w14:paraId="5293CE23" w14:textId="77777777" w:rsidR="00B034F3" w:rsidRDefault="00000000">
      <w:pPr>
        <w:jc w:val="center"/>
      </w:pPr>
      <w:r>
        <w:br w:type="page"/>
      </w:r>
    </w:p>
    <w:p w14:paraId="0B57F7B3" w14:textId="77777777" w:rsidR="00B034F3" w:rsidRDefault="00B034F3">
      <w:pPr>
        <w:jc w:val="center"/>
      </w:pPr>
    </w:p>
    <w:p w14:paraId="48C63F7B" w14:textId="77777777" w:rsidR="00B034F3" w:rsidRDefault="00000000">
      <w:pPr>
        <w:pStyle w:val="Heading1"/>
        <w:numPr>
          <w:ilvl w:val="0"/>
          <w:numId w:val="0"/>
        </w:numPr>
        <w:spacing w:line="360" w:lineRule="auto"/>
        <w:ind w:left="432"/>
        <w:rPr>
          <w:b/>
          <w:bCs/>
        </w:rPr>
      </w:pPr>
      <w:bookmarkStart w:id="1" w:name="_Toc510183217"/>
      <w:r>
        <w:rPr>
          <w:b/>
          <w:bCs/>
        </w:rPr>
        <w:t>LÝ DO CHỌN ĐỀ TÀI</w:t>
      </w:r>
      <w:bookmarkEnd w:id="1"/>
    </w:p>
    <w:p w14:paraId="787E2706" w14:textId="77777777" w:rsidR="00B034F3" w:rsidRDefault="00B034F3">
      <w:pPr>
        <w:spacing w:line="360" w:lineRule="auto"/>
        <w:ind w:firstLine="720"/>
        <w:jc w:val="center"/>
      </w:pPr>
    </w:p>
    <w:p w14:paraId="1AAC0D1D" w14:textId="77777777" w:rsidR="00B034F3" w:rsidRDefault="00B034F3">
      <w:pPr>
        <w:spacing w:line="360" w:lineRule="auto"/>
        <w:ind w:firstLine="720"/>
        <w:jc w:val="center"/>
      </w:pPr>
    </w:p>
    <w:p w14:paraId="557FD5CB" w14:textId="77777777" w:rsidR="00B034F3" w:rsidRDefault="00000000">
      <w:pPr>
        <w:pStyle w:val="Heading1"/>
        <w:spacing w:line="360" w:lineRule="auto"/>
        <w:rPr>
          <w:b/>
          <w:bCs/>
        </w:rPr>
      </w:pPr>
      <w:r>
        <w:br w:type="page"/>
      </w:r>
      <w:bookmarkStart w:id="2" w:name="_Toc510183218"/>
      <w:r>
        <w:rPr>
          <w:b/>
          <w:bCs/>
        </w:rPr>
        <w:lastRenderedPageBreak/>
        <w:t>TỔNG QUAN</w:t>
      </w:r>
    </w:p>
    <w:p w14:paraId="2439B8CB" w14:textId="77777777" w:rsidR="00B034F3" w:rsidRDefault="00000000">
      <w:pPr>
        <w:pStyle w:val="Heading2"/>
        <w:spacing w:line="360" w:lineRule="auto"/>
        <w:jc w:val="left"/>
        <w:rPr>
          <w:lang w:val="vi-VN"/>
        </w:rPr>
      </w:pPr>
      <w:r>
        <w:t xml:space="preserve"> Giới thiệu t</w:t>
      </w:r>
      <w:r>
        <w:rPr>
          <w:lang w:val="vi-VN"/>
        </w:rPr>
        <w:t>ổng quan về</w:t>
      </w:r>
      <w:r>
        <w:t xml:space="preserve"> đề tài</w:t>
      </w:r>
    </w:p>
    <w:p w14:paraId="55731ABD" w14:textId="3E329BD6" w:rsidR="00B034F3" w:rsidRDefault="008F7865" w:rsidP="008F7865">
      <w:pPr>
        <w:spacing w:line="360" w:lineRule="auto"/>
      </w:pPr>
      <w:r>
        <w:t xml:space="preserve">  </w:t>
      </w:r>
      <w:r w:rsidR="00000000">
        <w:t xml:space="preserve">Trong những năm gần đây, nhu cầu về các sản phẩm công nghệ có giao diện thân thiện, dễ sử dụng và mang tính thẩm mỹ cao ngày càng tăng. Các doanh nghiệp, tổ chức và cá nhân đều chú trọng đầu tư vào việc </w:t>
      </w:r>
      <w:r w:rsidR="00000000">
        <w:rPr>
          <w:rStyle w:val="Strong"/>
          <w:b w:val="0"/>
          <w:bCs w:val="0"/>
        </w:rPr>
        <w:t>thiết kế giao diện người dùng (UI)</w:t>
      </w:r>
      <w:r w:rsidR="00000000">
        <w:t xml:space="preserve"> và </w:t>
      </w:r>
      <w:r w:rsidR="00000000">
        <w:rPr>
          <w:rStyle w:val="Strong"/>
          <w:b w:val="0"/>
          <w:bCs w:val="0"/>
        </w:rPr>
        <w:t>trải nghiệm người dùng (UX)</w:t>
      </w:r>
      <w:r w:rsidR="00000000">
        <w:t xml:space="preserve"> để nâng cao chất lượng sản phẩm và thu hút khách hàng.</w:t>
      </w:r>
    </w:p>
    <w:p w14:paraId="3BD59A14" w14:textId="7E8F4021" w:rsidR="00B034F3" w:rsidRDefault="008F7865" w:rsidP="008F7865">
      <w:pPr>
        <w:spacing w:line="360" w:lineRule="auto"/>
        <w:rPr>
          <w:i/>
          <w:lang w:val="vi-VN"/>
        </w:rPr>
      </w:pPr>
      <w:r>
        <w:t xml:space="preserve">  </w:t>
      </w:r>
      <w:r w:rsidR="00000000">
        <w:t>Tuy nhiên, quá trình thiết kế giao diện thường gặp nhiều khó khăn như: khó phối hợp giữa nhà thiết kế và lập trình viên; việc chia sẻ, chỉnh sửa file thiết kế còn phức tạp; cần cài đặt phần mềm nặng, tốn dung lượng và phụ thuộc vào hệ điều hành.</w:t>
      </w:r>
    </w:p>
    <w:p w14:paraId="0C84CDCE" w14:textId="7D241D9D" w:rsidR="00B034F3" w:rsidRDefault="008F7865" w:rsidP="008F7865">
      <w:pPr>
        <w:spacing w:line="360" w:lineRule="auto"/>
      </w:pPr>
      <w:r>
        <w:t xml:space="preserve">  </w:t>
      </w:r>
      <w:r w:rsidR="00000000">
        <w:t xml:space="preserve">Để giải quyết những vấn đề đó, </w:t>
      </w:r>
      <w:r w:rsidR="00000000">
        <w:rPr>
          <w:rStyle w:val="Strong"/>
          <w:b w:val="0"/>
          <w:bCs w:val="0"/>
        </w:rPr>
        <w:t>Figma</w:t>
      </w:r>
      <w:r w:rsidR="00000000">
        <w:t xml:space="preserve"> ra đời như một </w:t>
      </w:r>
      <w:r w:rsidR="00000000">
        <w:rPr>
          <w:rStyle w:val="Strong"/>
          <w:b w:val="0"/>
          <w:bCs w:val="0"/>
        </w:rPr>
        <w:t>giải pháp thiết kế giao diện trực tuyến toàn diện</w:t>
      </w:r>
      <w:r w:rsidR="00000000">
        <w:t xml:space="preserve">. Figma cho phép người dùng </w:t>
      </w:r>
      <w:r w:rsidR="00000000">
        <w:rPr>
          <w:rStyle w:val="Strong"/>
          <w:b w:val="0"/>
          <w:bCs w:val="0"/>
        </w:rPr>
        <w:t>thiết kế, chỉnh sửa và làm việc nhóm trực tiếp trên trình duyệt web</w:t>
      </w:r>
      <w:r w:rsidR="00000000">
        <w:t xml:space="preserve"> mà không cần cài đặt. Tất cả các thay đổi được </w:t>
      </w:r>
      <w:r w:rsidR="00000000">
        <w:rPr>
          <w:rStyle w:val="Strong"/>
          <w:b w:val="0"/>
          <w:bCs w:val="0"/>
        </w:rPr>
        <w:t>đồng bộ thời gian thực</w:t>
      </w:r>
      <w:r w:rsidR="00000000">
        <w:t>, giúp nhóm thiết kế và lập trình có thể trao đổi, phản hồi và điều chỉnh dễ dàng hơn.</w:t>
      </w:r>
    </w:p>
    <w:p w14:paraId="5DD817D3" w14:textId="703470F9" w:rsidR="00B034F3" w:rsidRDefault="008F7865" w:rsidP="008F7865">
      <w:pPr>
        <w:spacing w:line="360" w:lineRule="auto"/>
      </w:pPr>
      <w:r>
        <w:t xml:space="preserve">  </w:t>
      </w:r>
      <w:r w:rsidR="00000000">
        <w:t xml:space="preserve">Với triết lý </w:t>
      </w:r>
      <w:r w:rsidR="00000000">
        <w:rPr>
          <w:rStyle w:val="Strong"/>
          <w:b w:val="0"/>
          <w:bCs w:val="0"/>
        </w:rPr>
        <w:t>“Design Anywhere, Collaborate Everywhere”</w:t>
      </w:r>
      <w:r w:rsidR="00000000">
        <w:t>, Figma mở ra cách làm việc mới – nơi mọi người có thể cùng nhau sáng tạo, dù ở bất cứ đâu. Công cụ này không chỉ giúp tiết kiệm thời gian mà còn nâng cao tính chuyên nghiệp và hiệu quả trong quy trình thiết kế giao diện.</w:t>
      </w:r>
    </w:p>
    <w:p w14:paraId="4616D823" w14:textId="51324748" w:rsidR="00B034F3" w:rsidRDefault="008F7865" w:rsidP="008F7865">
      <w:pPr>
        <w:spacing w:line="360" w:lineRule="auto"/>
        <w:rPr>
          <w:lang w:val="vi-VN"/>
        </w:rPr>
      </w:pPr>
      <w:r>
        <w:t xml:space="preserve">  </w:t>
      </w:r>
      <w:r w:rsidR="00000000">
        <w:t xml:space="preserve">Đề tài </w:t>
      </w:r>
      <w:r w:rsidR="00000000">
        <w:rPr>
          <w:rStyle w:val="Strong"/>
          <w:b w:val="0"/>
          <w:bCs w:val="0"/>
        </w:rPr>
        <w:t>“Tìm hiểu và ứng dụng Figma trong thiết kế giao diện website”</w:t>
      </w:r>
      <w:r w:rsidR="00000000">
        <w:t xml:space="preserve"> tập trung nghiên cứu cách sử dụng Figma để </w:t>
      </w:r>
      <w:r w:rsidR="00000000">
        <w:rPr>
          <w:rStyle w:val="Strong"/>
          <w:b w:val="0"/>
          <w:bCs w:val="0"/>
        </w:rPr>
        <w:t xml:space="preserve">phân tích, xây dựng và mô phỏng giao diện một website hoàn chỉnh. </w:t>
      </w:r>
    </w:p>
    <w:p w14:paraId="756E926D" w14:textId="77777777" w:rsidR="00B034F3" w:rsidRDefault="00B034F3">
      <w:pPr>
        <w:rPr>
          <w:lang w:val="vi-VN"/>
        </w:rPr>
      </w:pPr>
    </w:p>
    <w:p w14:paraId="2DF44607" w14:textId="77777777" w:rsidR="00B034F3" w:rsidRDefault="00B034F3">
      <w:pPr>
        <w:rPr>
          <w:lang w:val="vi-VN"/>
        </w:rPr>
      </w:pPr>
    </w:p>
    <w:p w14:paraId="0F2F39B6" w14:textId="77777777" w:rsidR="00B034F3" w:rsidRDefault="00B034F3">
      <w:pPr>
        <w:rPr>
          <w:lang w:val="vi-VN"/>
        </w:rPr>
      </w:pPr>
    </w:p>
    <w:p w14:paraId="21C5B351" w14:textId="77777777" w:rsidR="00B034F3" w:rsidRDefault="00B034F3">
      <w:pPr>
        <w:rPr>
          <w:lang w:val="vi-VN"/>
        </w:rPr>
      </w:pPr>
    </w:p>
    <w:p w14:paraId="387CE6BE" w14:textId="77777777" w:rsidR="00B034F3" w:rsidRDefault="00B034F3">
      <w:pPr>
        <w:rPr>
          <w:lang w:val="vi-VN"/>
        </w:rPr>
      </w:pPr>
    </w:p>
    <w:p w14:paraId="2AACE955" w14:textId="77777777" w:rsidR="00B034F3" w:rsidRDefault="00B034F3"/>
    <w:p w14:paraId="46802158" w14:textId="77777777" w:rsidR="00B034F3" w:rsidRDefault="00000000">
      <w:pPr>
        <w:pStyle w:val="Heading1"/>
        <w:spacing w:line="360" w:lineRule="auto"/>
        <w:rPr>
          <w:b/>
          <w:bCs/>
          <w:lang w:val="vi-VN"/>
        </w:rPr>
      </w:pPr>
      <w:r>
        <w:rPr>
          <w:b/>
          <w:bCs/>
          <w:lang w:val="vi-VN"/>
        </w:rPr>
        <w:t>CƠ SỞ LÝ THUYẾT</w:t>
      </w:r>
      <w:bookmarkEnd w:id="2"/>
    </w:p>
    <w:p w14:paraId="3C8C010A" w14:textId="77777777" w:rsidR="00B034F3" w:rsidRDefault="00000000">
      <w:pPr>
        <w:pStyle w:val="Heading2"/>
        <w:spacing w:line="360" w:lineRule="auto"/>
        <w:jc w:val="left"/>
        <w:rPr>
          <w:lang w:val="vi-VN"/>
        </w:rPr>
      </w:pPr>
      <w:r>
        <w:rPr>
          <w:lang w:val="vi-VN"/>
        </w:rPr>
        <w:t>Tổng quan về</w:t>
      </w:r>
      <w:r>
        <w:t xml:space="preserve"> Figma</w:t>
      </w:r>
      <w:r>
        <w:tab/>
      </w:r>
    </w:p>
    <w:p w14:paraId="6210AED4" w14:textId="77777777" w:rsidR="00B034F3" w:rsidRDefault="00000000">
      <w:pPr>
        <w:pStyle w:val="Heading3"/>
        <w:rPr>
          <w:lang w:val="vi-VN"/>
        </w:rPr>
      </w:pPr>
      <w:r>
        <w:t xml:space="preserve">Lịch sử hình thành </w:t>
      </w:r>
    </w:p>
    <w:p w14:paraId="350FDED2" w14:textId="57558587" w:rsidR="00B034F3" w:rsidRDefault="008F7865" w:rsidP="008F7865">
      <w:pPr>
        <w:spacing w:line="360" w:lineRule="auto"/>
      </w:pPr>
      <w:r>
        <w:rPr>
          <w:rFonts w:eastAsia="sans-serif"/>
          <w:shd w:val="clear" w:color="auto" w:fill="FFFFFF"/>
        </w:rPr>
        <w:t xml:space="preserve">  </w:t>
      </w:r>
      <w:r w:rsidR="00000000">
        <w:rPr>
          <w:rFonts w:eastAsia="sans-serif"/>
          <w:shd w:val="clear" w:color="auto" w:fill="FFFFFF"/>
        </w:rPr>
        <w:t>Bản thử nghiệm Figma lần đầu được ra mắt năm 2015, phiên bản </w:t>
      </w:r>
      <w:r w:rsidR="00000000">
        <w:rPr>
          <w:rStyle w:val="Strong"/>
          <w:rFonts w:eastAsia="sans-serif"/>
          <w:b w:val="0"/>
          <w:bCs w:val="0"/>
          <w:shd w:val="clear" w:color="auto" w:fill="FFFFFF"/>
        </w:rPr>
        <w:t>Figma</w:t>
      </w:r>
      <w:r w:rsidR="00000000">
        <w:rPr>
          <w:rFonts w:eastAsia="sans-serif"/>
          <w:shd w:val="clear" w:color="auto" w:fill="FFFFFF"/>
        </w:rPr>
        <w:t> chính thức sử dụng vào tháng 09 năm 2016 và tạo được vị thế riêng cho mình trong cộng đồng designer chuyên nghiệp.</w:t>
      </w:r>
    </w:p>
    <w:p w14:paraId="3CE3F608" w14:textId="77777777" w:rsidR="00B034F3" w:rsidRDefault="00B034F3">
      <w:pPr>
        <w:rPr>
          <w:lang w:val="vi-VN"/>
        </w:rPr>
      </w:pPr>
    </w:p>
    <w:p w14:paraId="10625F49" w14:textId="561B077C" w:rsidR="00B034F3" w:rsidRDefault="008F7865" w:rsidP="008F7865">
      <w:pPr>
        <w:spacing w:line="360" w:lineRule="auto"/>
      </w:pPr>
      <w:r>
        <w:rPr>
          <w:rFonts w:eastAsia="sans-serif"/>
          <w:shd w:val="clear" w:color="auto" w:fill="FFFFFF"/>
        </w:rPr>
        <w:t xml:space="preserve">  </w:t>
      </w:r>
      <w:r w:rsidR="00000000">
        <w:rPr>
          <w:rFonts w:eastAsia="sans-serif"/>
          <w:shd w:val="clear" w:color="auto" w:fill="FFFFFF"/>
        </w:rPr>
        <w:t>Tháng 10 năm 2019 Figma Community ra đời. Tại đây, các nhà </w:t>
      </w:r>
      <w:hyperlink r:id="rId12" w:tgtFrame="https://careerviet.vn/vi/talentcommunity/_blank" w:history="1">
        <w:r w:rsidR="00B034F3">
          <w:rPr>
            <w:rStyle w:val="Hyperlink"/>
            <w:rFonts w:eastAsia="sans-serif"/>
            <w:color w:val="auto"/>
            <w:u w:val="none"/>
            <w:shd w:val="clear" w:color="auto" w:fill="FFFFFF"/>
          </w:rPr>
          <w:t>thiết kế web</w:t>
        </w:r>
      </w:hyperlink>
      <w:r w:rsidR="00000000">
        <w:rPr>
          <w:rFonts w:eastAsia="sans-serif"/>
          <w:shd w:val="clear" w:color="auto" w:fill="FFFFFF"/>
        </w:rPr>
        <w:t> có thể xuất bản tác phẩm của mình đến với người xem và có thể phối lại nếu có nhu cầu</w:t>
      </w:r>
      <w:r w:rsidR="00000000">
        <w:t>.</w:t>
      </w:r>
    </w:p>
    <w:p w14:paraId="28EE26D9" w14:textId="36CBB030" w:rsidR="00B034F3" w:rsidRDefault="008F7865" w:rsidP="008F7865">
      <w:pPr>
        <w:spacing w:line="360" w:lineRule="auto"/>
      </w:pPr>
      <w:r>
        <w:rPr>
          <w:rFonts w:eastAsia="sans-serif"/>
          <w:shd w:val="clear" w:color="auto" w:fill="FFFFFF"/>
        </w:rPr>
        <w:t xml:space="preserve">  </w:t>
      </w:r>
      <w:r w:rsidR="00000000">
        <w:rPr>
          <w:rFonts w:eastAsia="sans-serif"/>
          <w:shd w:val="clear" w:color="auto" w:fill="FFFFFF"/>
        </w:rPr>
        <w:t>Tháng 04 năm 2021, </w:t>
      </w:r>
      <w:r w:rsidR="00000000">
        <w:rPr>
          <w:rStyle w:val="Strong"/>
          <w:rFonts w:eastAsia="sans-serif"/>
          <w:b w:val="0"/>
          <w:bCs w:val="0"/>
          <w:shd w:val="clear" w:color="auto" w:fill="FFFFFF"/>
        </w:rPr>
        <w:t>Figma</w:t>
      </w:r>
      <w:r w:rsidR="00000000">
        <w:rPr>
          <w:rFonts w:eastAsia="sans-serif"/>
          <w:shd w:val="clear" w:color="auto" w:fill="FFFFFF"/>
        </w:rPr>
        <w:t> đã phát triển thêm một công cụ là FigJam, cho phép người dùng sử dụng các công cụ ghi chú, vẽ và chèn thêm các biểu tượng cảm xúc vào các dự án cộng tác. </w:t>
      </w:r>
      <w:r w:rsidR="00000000">
        <w:rPr>
          <w:rStyle w:val="Strong"/>
          <w:rFonts w:eastAsia="sans-serif"/>
          <w:b w:val="0"/>
          <w:bCs w:val="0"/>
          <w:shd w:val="clear" w:color="auto" w:fill="FFFFFF"/>
        </w:rPr>
        <w:t>Figma</w:t>
      </w:r>
      <w:r w:rsidR="00000000">
        <w:rPr>
          <w:rFonts w:eastAsia="sans-serif"/>
          <w:shd w:val="clear" w:color="auto" w:fill="FFFFFF"/>
        </w:rPr>
        <w:t> có các tính năng tương tự như Sketch nhưng hỗ trợ khả năng làm việc nhóm tốt hơn</w:t>
      </w:r>
      <w:r w:rsidR="00000000">
        <w:t>.</w:t>
      </w:r>
    </w:p>
    <w:p w14:paraId="53551691" w14:textId="77777777" w:rsidR="00B034F3" w:rsidRDefault="00000000">
      <w:pPr>
        <w:pStyle w:val="Heading3"/>
        <w:rPr>
          <w:lang w:val="vi-VN"/>
        </w:rPr>
      </w:pPr>
      <w:r>
        <w:t>Khái niệm về Figma</w:t>
      </w:r>
    </w:p>
    <w:p w14:paraId="024F9A50" w14:textId="13691131" w:rsidR="00B034F3" w:rsidRPr="008F7865" w:rsidRDefault="008F7865" w:rsidP="008F7865">
      <w:pPr>
        <w:spacing w:line="360" w:lineRule="auto"/>
        <w:rPr>
          <w:i/>
          <w:lang w:val="vi-VN"/>
        </w:rPr>
      </w:pPr>
      <w:r>
        <w:rPr>
          <w:rStyle w:val="Strong"/>
          <w:rFonts w:eastAsia="sans-serif"/>
          <w:b w:val="0"/>
          <w:bCs w:val="0"/>
          <w:shd w:val="clear" w:color="auto" w:fill="FFFFFF"/>
        </w:rPr>
        <w:t xml:space="preserve">  </w:t>
      </w:r>
      <w:r w:rsidR="00000000" w:rsidRPr="008F7865">
        <w:rPr>
          <w:rStyle w:val="Strong"/>
          <w:rFonts w:eastAsia="sans-serif"/>
          <w:b w:val="0"/>
          <w:bCs w:val="0"/>
          <w:shd w:val="clear" w:color="auto" w:fill="FFFFFF"/>
        </w:rPr>
        <w:t>Figma</w:t>
      </w:r>
      <w:r w:rsidR="00000000" w:rsidRPr="008F7865">
        <w:rPr>
          <w:rFonts w:eastAsia="sans-serif"/>
          <w:shd w:val="clear" w:color="auto" w:fill="FFFFFF"/>
        </w:rPr>
        <w:t> là một công cụ thiết kế đồ họa vector chạy trên trình duyệt web, thường dùng để thiết kế UI và dựng prototypes. Figma cung cấp tài nguyên cho mọi khâu của quá trình tổ chức thiết kế, từ brainstorm ý tưởng concept cho đến khởi tạo code từ mẫu thiết kế</w:t>
      </w:r>
      <w:r w:rsidR="00000000" w:rsidRPr="008F7865">
        <w:rPr>
          <w:rFonts w:eastAsia="SimSun"/>
        </w:rPr>
        <w:t>.</w:t>
      </w:r>
    </w:p>
    <w:p w14:paraId="42DF962D" w14:textId="58462CBB" w:rsidR="00B034F3" w:rsidRDefault="008F7865" w:rsidP="008F7865">
      <w:pPr>
        <w:spacing w:line="360" w:lineRule="auto"/>
        <w:rPr>
          <w:i/>
          <w:lang w:val="vi-VN"/>
        </w:rPr>
      </w:pPr>
      <w:r>
        <w:rPr>
          <w:rStyle w:val="Strong"/>
          <w:rFonts w:eastAsia="sans-serif"/>
          <w:b w:val="0"/>
          <w:bCs w:val="0"/>
          <w:shd w:val="clear" w:color="auto" w:fill="FFFFFF"/>
        </w:rPr>
        <w:t xml:space="preserve">  </w:t>
      </w:r>
      <w:r w:rsidR="00000000">
        <w:rPr>
          <w:rStyle w:val="Strong"/>
          <w:rFonts w:eastAsia="sans-serif"/>
          <w:b w:val="0"/>
          <w:bCs w:val="0"/>
          <w:shd w:val="clear" w:color="auto" w:fill="FFFFFF"/>
        </w:rPr>
        <w:t xml:space="preserve">Figma có thể được xem </w:t>
      </w:r>
      <w:r w:rsidR="00000000">
        <w:t>là </w:t>
      </w:r>
      <w:hyperlink r:id="rId13" w:tgtFrame="https://itviec.com/blog/figma-la-gi/_blank" w:history="1">
        <w:r w:rsidR="00B034F3">
          <w:t>Google Docs</w:t>
        </w:r>
      </w:hyperlink>
      <w:r w:rsidR="00000000">
        <w:rPr>
          <w:rStyle w:val="Strong"/>
          <w:rFonts w:eastAsia="sans-serif"/>
          <w:b w:val="0"/>
          <w:bCs w:val="0"/>
          <w:shd w:val="clear" w:color="auto" w:fill="FFFFFF"/>
        </w:rPr>
        <w:t> phiên bản dành cho thiết kế.</w:t>
      </w:r>
      <w:r w:rsidR="00000000">
        <w:rPr>
          <w:rFonts w:eastAsia="sans-serif"/>
          <w:shd w:val="clear" w:color="auto" w:fill="FFFFFF"/>
        </w:rPr>
        <w:t xml:space="preserve"> Cũng giống như Docs hay Sheets, Figma cho phép nhiều người cộng tác trực tuyến trong một </w:t>
      </w:r>
      <w:r>
        <w:rPr>
          <w:rFonts w:eastAsia="sans-serif"/>
          <w:shd w:val="clear" w:color="auto" w:fill="FFFFFF"/>
        </w:rPr>
        <w:t>dự án</w:t>
      </w:r>
      <w:r w:rsidR="00000000">
        <w:rPr>
          <w:rFonts w:eastAsia="sans-serif"/>
          <w:shd w:val="clear" w:color="auto" w:fill="FFFFFF"/>
        </w:rPr>
        <w:t>. Các thành viên tham gia dự án có thể cùng chỉnh sửa, bình luận, theo dõi một bản thiết kế trong thời gian thực, ở các máy chủ khác nhau mà không cần đến quá trình gửi – nhận phức tạp. Nhờ tính linh hoạt này,  Figma trở thành công cụ thiết kế ưa chuộng cho các dự án nhóm hoặc làm từ xa</w:t>
      </w:r>
      <w:r w:rsidR="00000000">
        <w:rPr>
          <w:rFonts w:eastAsia="SimSun"/>
        </w:rPr>
        <w:t>.</w:t>
      </w:r>
    </w:p>
    <w:p w14:paraId="16910F26" w14:textId="77777777" w:rsidR="00B034F3" w:rsidRDefault="00000000">
      <w:pPr>
        <w:pStyle w:val="Heading3"/>
        <w:spacing w:line="360" w:lineRule="auto"/>
        <w:rPr>
          <w:lang w:val="vi-VN"/>
        </w:rPr>
      </w:pPr>
      <w:r>
        <w:t>Mục đích và vai trò của Figma</w:t>
      </w:r>
    </w:p>
    <w:p w14:paraId="55FEE445" w14:textId="7B5B0381" w:rsidR="00B034F3" w:rsidRPr="008F7865" w:rsidRDefault="008F7865" w:rsidP="008F7865">
      <w:pPr>
        <w:spacing w:line="360" w:lineRule="auto"/>
        <w:rPr>
          <w:i/>
          <w:lang w:val="vi-VN"/>
        </w:rPr>
      </w:pPr>
      <w:r>
        <w:rPr>
          <w:rFonts w:eastAsia="SimSun"/>
        </w:rPr>
        <w:t xml:space="preserve">  </w:t>
      </w:r>
      <w:r w:rsidR="00000000" w:rsidRPr="008F7865">
        <w:rPr>
          <w:rFonts w:eastAsia="SimSun"/>
        </w:rPr>
        <w:t xml:space="preserve">Figma được xây dựng với mục đích hỗ trợ </w:t>
      </w:r>
      <w:r w:rsidR="00000000" w:rsidRPr="008F7865">
        <w:rPr>
          <w:rStyle w:val="Strong"/>
          <w:rFonts w:eastAsia="SimSun"/>
          <w:b w:val="0"/>
          <w:bCs w:val="0"/>
        </w:rPr>
        <w:t>thiết kế giao diện kỹ thuật số một cách nhanh chóng, trực quan và linh hoạt</w:t>
      </w:r>
      <w:r w:rsidR="00000000" w:rsidRPr="008F7865">
        <w:rPr>
          <w:rFonts w:eastAsia="SimSun"/>
        </w:rPr>
        <w:t>. Công cụ này cho phép người thiết kế phác thảo ý tưởng, tạo nguyên mẫu (prototype) và trực tiếp chia sẻ thiết kế cho lập trình viên hoặc khách hàng.</w:t>
      </w:r>
    </w:p>
    <w:p w14:paraId="2E87FF23" w14:textId="77777777" w:rsidR="00B034F3" w:rsidRDefault="00000000">
      <w:pPr>
        <w:pStyle w:val="ListParagraph"/>
        <w:numPr>
          <w:ilvl w:val="0"/>
          <w:numId w:val="2"/>
        </w:numPr>
        <w:spacing w:line="360" w:lineRule="auto"/>
        <w:rPr>
          <w:i/>
          <w:lang w:val="vi-VN"/>
        </w:rPr>
      </w:pPr>
      <w:r>
        <w:rPr>
          <w:rFonts w:eastAsia="SimSun"/>
        </w:rPr>
        <w:t>Vai trò:</w:t>
      </w:r>
      <w:r>
        <w:rPr>
          <w:rFonts w:eastAsia="SimSun"/>
        </w:rPr>
        <w:tab/>
      </w:r>
      <w:r>
        <w:rPr>
          <w:i/>
        </w:rPr>
        <w:t xml:space="preserve"> </w:t>
      </w:r>
    </w:p>
    <w:p w14:paraId="3253B3EA" w14:textId="77777777" w:rsidR="00B034F3" w:rsidRDefault="00000000">
      <w:pPr>
        <w:pStyle w:val="ListParagraph"/>
        <w:numPr>
          <w:ilvl w:val="0"/>
          <w:numId w:val="3"/>
        </w:numPr>
        <w:spacing w:line="360" w:lineRule="auto"/>
      </w:pPr>
      <w:r>
        <w:rPr>
          <w:rStyle w:val="Strong"/>
          <w:b w:val="0"/>
          <w:bCs w:val="0"/>
        </w:rPr>
        <w:t>Tạo wireframe</w:t>
      </w:r>
      <w:r>
        <w:t>: phác thảo bố cục giao diện cơ bản.</w:t>
      </w:r>
    </w:p>
    <w:p w14:paraId="5029D573" w14:textId="77777777" w:rsidR="00B034F3" w:rsidRDefault="00000000">
      <w:pPr>
        <w:pStyle w:val="ListParagraph"/>
        <w:numPr>
          <w:ilvl w:val="0"/>
          <w:numId w:val="3"/>
        </w:numPr>
        <w:spacing w:line="360" w:lineRule="auto"/>
        <w:rPr>
          <w:i/>
          <w:lang w:val="vi-VN"/>
        </w:rPr>
      </w:pPr>
      <w:r>
        <w:rPr>
          <w:rStyle w:val="Strong"/>
          <w:b w:val="0"/>
          <w:bCs w:val="0"/>
        </w:rPr>
        <w:t>Thiết kế giao diện chi tiết (UI Design)</w:t>
      </w:r>
      <w:r>
        <w:t>: hoàn thiện hình ảnh, màu sắc, font chữ và thành phần đồ họa.</w:t>
      </w:r>
    </w:p>
    <w:p w14:paraId="6FEE7484" w14:textId="77777777" w:rsidR="00B034F3" w:rsidRDefault="00000000">
      <w:pPr>
        <w:pStyle w:val="ListParagraph"/>
        <w:numPr>
          <w:ilvl w:val="0"/>
          <w:numId w:val="3"/>
        </w:numPr>
        <w:spacing w:line="360" w:lineRule="auto"/>
        <w:rPr>
          <w:i/>
          <w:lang w:val="vi-VN"/>
        </w:rPr>
      </w:pPr>
      <w:r>
        <w:rPr>
          <w:rStyle w:val="Strong"/>
          <w:b w:val="0"/>
          <w:bCs w:val="0"/>
        </w:rPr>
        <w:t>Xây dựng prototype</w:t>
      </w:r>
      <w:r>
        <w:t>: mô phỏng các tương tác, hành vi của người dùng trên sản phẩm.</w:t>
      </w:r>
    </w:p>
    <w:p w14:paraId="29F8E0B1" w14:textId="77777777" w:rsidR="00B034F3" w:rsidRDefault="00000000">
      <w:pPr>
        <w:pStyle w:val="ListParagraph"/>
        <w:numPr>
          <w:ilvl w:val="0"/>
          <w:numId w:val="3"/>
        </w:numPr>
        <w:spacing w:line="360" w:lineRule="auto"/>
        <w:rPr>
          <w:i/>
          <w:lang w:val="vi-VN"/>
        </w:rPr>
      </w:pPr>
      <w:r>
        <w:rPr>
          <w:rStyle w:val="Strong"/>
          <w:b w:val="0"/>
          <w:bCs w:val="0"/>
        </w:rPr>
        <w:t>Cộng tác nhóm</w:t>
      </w:r>
      <w:r>
        <w:t>: nhiều thành viên có thể cùng xem, chỉnh sửa và nhận xét trên cùng một file thiết kế.</w:t>
      </w:r>
    </w:p>
    <w:p w14:paraId="4BD0C024" w14:textId="77777777" w:rsidR="00B034F3" w:rsidRDefault="00000000">
      <w:pPr>
        <w:pStyle w:val="ListParagraph"/>
        <w:numPr>
          <w:ilvl w:val="0"/>
          <w:numId w:val="3"/>
        </w:numPr>
        <w:spacing w:line="360" w:lineRule="auto"/>
        <w:rPr>
          <w:i/>
          <w:lang w:val="vi-VN"/>
        </w:rPr>
      </w:pPr>
      <w:r>
        <w:rPr>
          <w:rStyle w:val="Strong"/>
          <w:b w:val="0"/>
          <w:bCs w:val="0"/>
        </w:rPr>
        <w:lastRenderedPageBreak/>
        <w:t>Kết nối lập trình viên</w:t>
      </w:r>
      <w:r>
        <w:t>: cung cấp thông tin mã CSS, màu, font… giúp quá trình chuyển đổi từ thiết kế sang lập trình dễ dàng hơn.</w:t>
      </w:r>
    </w:p>
    <w:p w14:paraId="2267F6C1" w14:textId="77777777" w:rsidR="00B034F3" w:rsidRDefault="00000000">
      <w:pPr>
        <w:pStyle w:val="Heading3"/>
        <w:spacing w:line="360" w:lineRule="auto"/>
      </w:pPr>
      <w:r>
        <w:t>Ưu điểm</w:t>
      </w:r>
    </w:p>
    <w:p w14:paraId="0971FD25" w14:textId="6E276239" w:rsidR="00B034F3" w:rsidRDefault="008F7865" w:rsidP="008F7865">
      <w:pPr>
        <w:spacing w:line="360" w:lineRule="auto"/>
      </w:pPr>
      <w:r>
        <w:t xml:space="preserve">  </w:t>
      </w:r>
      <w:r w:rsidR="00000000">
        <w:t>Cộng tác thời gian thực:</w:t>
      </w:r>
    </w:p>
    <w:p w14:paraId="623851D5" w14:textId="5845F9D4" w:rsidR="008F7865" w:rsidRDefault="008F7865">
      <w:pPr>
        <w:pStyle w:val="ListParagraph"/>
        <w:numPr>
          <w:ilvl w:val="0"/>
          <w:numId w:val="2"/>
        </w:numPr>
        <w:spacing w:line="360" w:lineRule="auto"/>
      </w:pPr>
      <w:r w:rsidRPr="008F7865">
        <w:t xml:space="preserve">Figma cho phép người dùng thiết kế, phát triển và chia sẻ các </w:t>
      </w:r>
      <w:r w:rsidRPr="008F7865">
        <w:tab/>
        <w:t>thiết kế của họ trên nhiều thiết bị và định dạng khác nhau mà không cần phải cài đặt phần mềm đồ họa trên máy tính của mình. Mọi thay đổi trên file thiết kế sẽ được cập nhật ngay lập tức, bạn cũng có thể xem lại lịch sử chỉnh sửa một các dễ dàng.</w:t>
      </w:r>
    </w:p>
    <w:p w14:paraId="567556BD" w14:textId="11A391EB" w:rsidR="008F7865" w:rsidRDefault="008F7865">
      <w:pPr>
        <w:pStyle w:val="ListParagraph"/>
        <w:numPr>
          <w:ilvl w:val="0"/>
          <w:numId w:val="2"/>
        </w:numPr>
        <w:spacing w:line="360" w:lineRule="auto"/>
      </w:pPr>
      <w:r w:rsidRPr="008F7865">
        <w:t xml:space="preserve">Figma cho phép người dùng thiết kế, phát triển và chia sẻ các </w:t>
      </w:r>
      <w:r w:rsidRPr="008F7865">
        <w:tab/>
        <w:t xml:space="preserve">thiết kế của họ trên nhiều thiết bị và định dạng khác nhau mà </w:t>
      </w:r>
      <w:r w:rsidRPr="008F7865">
        <w:tab/>
        <w:t xml:space="preserve">không cần </w:t>
      </w:r>
      <w:r w:rsidRPr="008F7865">
        <w:tab/>
        <w:t xml:space="preserve">phải cài đặt phần mềm đồ họa trên máy tính của mình. Mọi thay đổi trên </w:t>
      </w:r>
      <w:r w:rsidRPr="008F7865">
        <w:tab/>
        <w:t xml:space="preserve">file thiết kế sẽ được cập nhật ngay lập tức, bạn cũng có thể xem lại lịch </w:t>
      </w:r>
      <w:r w:rsidRPr="008F7865">
        <w:tab/>
        <w:t>sử chỉnh sửa một các dễ dàng.</w:t>
      </w:r>
    </w:p>
    <w:p w14:paraId="75091C4D" w14:textId="104EC082" w:rsidR="00B034F3" w:rsidRPr="008F7865" w:rsidRDefault="008F7865" w:rsidP="008F7865">
      <w:pPr>
        <w:pStyle w:val="ListParagraph"/>
        <w:numPr>
          <w:ilvl w:val="0"/>
          <w:numId w:val="2"/>
        </w:numPr>
        <w:spacing w:line="360" w:lineRule="auto"/>
      </w:pPr>
      <w:r w:rsidRPr="008F7865">
        <w:t xml:space="preserve">Thêm nữa, khi có một người dùng truy cập vào phần mềm, Figma sẽ hiển thị avatar của người đó, chỉ cần bạn click vào thì lập tức sẽ chuyển đến vị trí người dùng đó đang làm việc. Tính năng này cực hữu ích giúp nhà quản lý </w:t>
      </w:r>
      <w:r w:rsidRPr="008F7865">
        <w:tab/>
        <w:t>nắm bắt được tiến độ công việc của các thành viên trong team.</w:t>
      </w:r>
      <w:r w:rsidR="00000000">
        <w:tab/>
      </w:r>
    </w:p>
    <w:p w14:paraId="17304669" w14:textId="5282B34A" w:rsidR="00B034F3" w:rsidRDefault="008F7865" w:rsidP="008F7865">
      <w:pPr>
        <w:pStyle w:val="ListParagraph"/>
        <w:spacing w:line="360" w:lineRule="auto"/>
        <w:ind w:left="0"/>
      </w:pPr>
      <w:r>
        <w:t xml:space="preserve">  </w:t>
      </w:r>
      <w:r w:rsidR="00000000">
        <w:t>Hỗ trợ lưu trữ đám mây:</w:t>
      </w:r>
    </w:p>
    <w:p w14:paraId="247182B6" w14:textId="77777777" w:rsidR="008F7865" w:rsidRPr="008F7865" w:rsidRDefault="008F7865" w:rsidP="008F7865">
      <w:pPr>
        <w:pStyle w:val="ListParagraph"/>
        <w:numPr>
          <w:ilvl w:val="0"/>
          <w:numId w:val="2"/>
        </w:numPr>
        <w:spacing w:line="360" w:lineRule="auto"/>
        <w:rPr>
          <w:rFonts w:cs="Verdana"/>
          <w:color w:val="222222"/>
          <w:szCs w:val="18"/>
        </w:rPr>
      </w:pPr>
      <w:r w:rsidRPr="008F7865">
        <w:t xml:space="preserve">Figma là một ứng dụng dựa trên đám mây, cho phép tất cả các dữ liệu thiết kế được lưu trữ an toàn trên internet. Điều này không chỉ giúp bảo vệ dữ liệu khỏi mất mát do sự cố phần cứng mà còn cho phép truy cập và chia sẻ dễ </w:t>
      </w:r>
      <w:r w:rsidRPr="008F7865">
        <w:tab/>
        <w:t>dàng từ bất kỳ địa điểm nào có kết nối internet. Người dùng có thể làm việc trên các dự án của mình mà không cần lo lắng về việc sao lưu dữ liệu thường xuyên hay hết dung lượng lưu trữ trên thiết bị cá nhân.</w:t>
      </w:r>
      <w:r w:rsidR="00000000">
        <w:tab/>
      </w:r>
      <w:r w:rsidR="00000000">
        <w:tab/>
      </w:r>
    </w:p>
    <w:p w14:paraId="41A4561F" w14:textId="7CDD04FC" w:rsidR="00B034F3" w:rsidRDefault="008F7865" w:rsidP="008F7865">
      <w:pPr>
        <w:spacing w:line="360" w:lineRule="auto"/>
      </w:pPr>
      <w:r>
        <w:t xml:space="preserve">  </w:t>
      </w:r>
      <w:r w:rsidR="00000000">
        <w:t>Khả năng tương thích cao:</w:t>
      </w:r>
    </w:p>
    <w:p w14:paraId="6AEA187D" w14:textId="77777777" w:rsidR="00EC098E"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Figma hoạt động trực tiếp trên trình duyệt mà không cần cài đặt app, cho phép người dùng truy cập và làm việc từ bất kỳ đâu chỉ với kết nối internet. Điều này giúp tiết kiệm thời gian và không gian lưu trữ trên thiết bị.</w:t>
      </w:r>
    </w:p>
    <w:p w14:paraId="5888B528" w14:textId="37A6FBAA" w:rsidR="00B034F3" w:rsidRPr="00EC098E" w:rsidRDefault="00EC098E" w:rsidP="00EC098E">
      <w:pPr>
        <w:pStyle w:val="ListParagraph"/>
        <w:numPr>
          <w:ilvl w:val="0"/>
          <w:numId w:val="2"/>
        </w:numPr>
        <w:spacing w:line="360" w:lineRule="auto"/>
        <w:rPr>
          <w:rFonts w:cs="Verdana"/>
          <w:color w:val="222222"/>
          <w:szCs w:val="18"/>
        </w:rPr>
      </w:pPr>
      <w:r w:rsidRPr="00EC098E">
        <w:t xml:space="preserve">Ngoài ra Figma có cả bản thiết kế App cho Desktops có thể hoạt động hiệu quả trên mọi nền tảng từ Windows, MacOS cho đến Linux hay Chromebooks. Tất cả người dùng có thể thao tác, chỉnh sửa file Figma dễ dàng bằng bất cứ hệ điều </w:t>
      </w:r>
      <w:r w:rsidRPr="00EC098E">
        <w:lastRenderedPageBreak/>
        <w:t>hành nào. Bên cạnh đó, Figma còn cung cấp các phiên bản trên điện thoại, cho phép người dùng theo dõi các dự án của mình ở bất kỳ đâu.</w:t>
      </w:r>
      <w:r w:rsidR="00000000">
        <w:tab/>
      </w:r>
    </w:p>
    <w:p w14:paraId="3C0B5FE1" w14:textId="3C3B9CBB" w:rsidR="00B034F3" w:rsidRDefault="00EC098E" w:rsidP="00EC098E">
      <w:pPr>
        <w:spacing w:line="360" w:lineRule="auto"/>
      </w:pPr>
      <w:r>
        <w:t xml:space="preserve">  </w:t>
      </w:r>
      <w:r w:rsidR="00000000">
        <w:t>Thiết kế Reponsive và tích hợp Prototype:</w:t>
      </w:r>
    </w:p>
    <w:p w14:paraId="4276F780" w14:textId="60D89E91" w:rsidR="00EC098E"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 xml:space="preserve">Với hỗ trợ thiết kế Responsive từ Figma, cho phép thiết kế của bạn tự động điều chỉnh phù hợp với các kích cỡ màn hình khác nhau. Ngoài ra, Figma </w:t>
      </w:r>
      <w:r w:rsidRPr="00EC098E">
        <w:rPr>
          <w:rFonts w:cs="Verdana"/>
          <w:color w:val="222222"/>
          <w:szCs w:val="18"/>
        </w:rPr>
        <w:tab/>
        <w:t>còn cho phép thêm các yếu tố tương tác như cuộn trang, di chuột (hovering), và nhấp chuột, giúp thiết kế trở nên sống động và thực tế hơn.</w:t>
      </w:r>
    </w:p>
    <w:p w14:paraId="458C3158" w14:textId="77777777" w:rsidR="00EC098E"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Prototype là một bản mô phỏng cho sản phẩm thiết kế giúp người dùng hình dung ra được cách sản phẩm sẽ hoạt động khi hoàn thành. Thông thường, người ta sẽ thông qua một ứng dụng từ bên thứ ba để dựng Prototype, nhưng với</w:t>
      </w:r>
      <w:r>
        <w:rPr>
          <w:rFonts w:cs="Verdana"/>
          <w:color w:val="222222"/>
          <w:szCs w:val="18"/>
        </w:rPr>
        <w:t xml:space="preserve"> </w:t>
      </w:r>
      <w:r w:rsidRPr="00EC098E">
        <w:rPr>
          <w:rFonts w:cs="Verdana"/>
          <w:color w:val="222222"/>
          <w:szCs w:val="18"/>
        </w:rPr>
        <w:t>Figma bạn hoàn toàn có thể thao tác trực tiếp trên đây cực tiện lợi và nhanh chóng.</w:t>
      </w:r>
    </w:p>
    <w:p w14:paraId="662669FD" w14:textId="6B623557" w:rsidR="00B034F3" w:rsidRDefault="00EC098E" w:rsidP="00EC098E">
      <w:pPr>
        <w:spacing w:line="360" w:lineRule="auto"/>
      </w:pPr>
      <w:r>
        <w:t xml:space="preserve">  </w:t>
      </w:r>
      <w:r w:rsidR="00000000">
        <w:t>Feedback thuận tiện:</w:t>
      </w:r>
    </w:p>
    <w:p w14:paraId="6ABD0F69" w14:textId="5A29B7DE" w:rsidR="00B034F3"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Figma cho phép người dùng feedback trực tiếp trên file, các feedback này có thể theo dõi qua Email. Nhờ tính năng này bạn có thể thảo luận với team hoặc chỉnh sửa file trực tiếp khi đang họp, nhờ vậy bạn sẽ tiết kiệm được thời gian và làm việc nhóm hiệu quả hơn rất nhiều.</w:t>
      </w:r>
    </w:p>
    <w:p w14:paraId="72051CB0" w14:textId="6703CEDC" w:rsidR="00B034F3" w:rsidRDefault="00EC098E" w:rsidP="00EC098E">
      <w:pPr>
        <w:spacing w:line="360" w:lineRule="auto"/>
      </w:pPr>
      <w:r>
        <w:t xml:space="preserve">  </w:t>
      </w:r>
      <w:r w:rsidR="00000000">
        <w:t>Kho Plugin và Template khổng lồ:</w:t>
      </w:r>
    </w:p>
    <w:p w14:paraId="492A7B35" w14:textId="5D7BB98A" w:rsidR="00B034F3" w:rsidRPr="00EC098E"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Figma cung cấp thư viện plugin rất lớn, hỗ trợ tự động hoá và mở rộng khả năng thiết kế. Các plugin phổ biến có thể kể đến như:</w:t>
      </w:r>
      <w:r w:rsidR="00000000" w:rsidRPr="00EC098E">
        <w:rPr>
          <w:rFonts w:eastAsia="SimSun"/>
        </w:rPr>
        <w:tab/>
      </w:r>
      <w:r w:rsidR="00000000" w:rsidRPr="00EC098E">
        <w:rPr>
          <w:i/>
        </w:rPr>
        <w:t xml:space="preserve"> </w:t>
      </w:r>
    </w:p>
    <w:p w14:paraId="7DC5700D" w14:textId="77777777" w:rsidR="00B034F3" w:rsidRDefault="00000000">
      <w:pPr>
        <w:pStyle w:val="ListParagraph"/>
        <w:numPr>
          <w:ilvl w:val="0"/>
          <w:numId w:val="3"/>
        </w:numPr>
        <w:spacing w:line="360" w:lineRule="auto"/>
      </w:pPr>
      <w:r>
        <w:rPr>
          <w:rStyle w:val="Strong"/>
          <w:rFonts w:eastAsia="SimSun"/>
          <w:b w:val="0"/>
          <w:bCs w:val="0"/>
        </w:rPr>
        <w:t>Iconify:</w:t>
      </w:r>
      <w:r>
        <w:rPr>
          <w:rFonts w:eastAsia="SimSun"/>
        </w:rPr>
        <w:t xml:space="preserve"> cung cấp hàng nghìn biểu tượng vector miễn phí</w:t>
      </w:r>
      <w:r>
        <w:rPr>
          <w:rFonts w:eastAsia="SimSun"/>
        </w:rPr>
        <w:tab/>
      </w:r>
      <w:r>
        <w:t>.</w:t>
      </w:r>
    </w:p>
    <w:p w14:paraId="1A688DB9" w14:textId="77777777" w:rsidR="00B034F3" w:rsidRDefault="00000000">
      <w:pPr>
        <w:pStyle w:val="ListParagraph"/>
        <w:numPr>
          <w:ilvl w:val="0"/>
          <w:numId w:val="3"/>
        </w:numPr>
        <w:spacing w:line="360" w:lineRule="auto"/>
        <w:rPr>
          <w:i/>
          <w:lang w:val="vi-VN"/>
        </w:rPr>
      </w:pPr>
      <w:r>
        <w:rPr>
          <w:rStyle w:val="Strong"/>
          <w:rFonts w:eastAsia="SimSun"/>
          <w:b w:val="0"/>
          <w:bCs w:val="0"/>
        </w:rPr>
        <w:t>Figmotion:</w:t>
      </w:r>
      <w:r>
        <w:rPr>
          <w:rFonts w:eastAsia="SimSun"/>
        </w:rPr>
        <w:t xml:space="preserve"> giúp tạo hiệu ứng chuyển động và animation trực tiếp trong Figma</w:t>
      </w:r>
      <w:r>
        <w:t>.</w:t>
      </w:r>
    </w:p>
    <w:p w14:paraId="3811B45F" w14:textId="77777777" w:rsidR="00B034F3" w:rsidRDefault="00000000">
      <w:pPr>
        <w:pStyle w:val="ListParagraph"/>
        <w:numPr>
          <w:ilvl w:val="0"/>
          <w:numId w:val="3"/>
        </w:numPr>
        <w:spacing w:line="360" w:lineRule="auto"/>
        <w:rPr>
          <w:i/>
          <w:lang w:val="vi-VN"/>
        </w:rPr>
      </w:pPr>
      <w:r>
        <w:rPr>
          <w:rStyle w:val="Strong"/>
          <w:rFonts w:eastAsia="SimSun"/>
          <w:b w:val="0"/>
          <w:bCs w:val="0"/>
        </w:rPr>
        <w:t>Lorem Ipsum:</w:t>
      </w:r>
      <w:r>
        <w:rPr>
          <w:rFonts w:eastAsia="SimSun"/>
        </w:rPr>
        <w:t xml:space="preserve"> tự động tạo văn bản mẫu để điền vào giao diện.</w:t>
      </w:r>
    </w:p>
    <w:p w14:paraId="66F7FECD" w14:textId="6C406C67" w:rsidR="00EC098E" w:rsidRPr="00EC098E" w:rsidRDefault="00000000" w:rsidP="00EC098E">
      <w:pPr>
        <w:pStyle w:val="ListParagraph"/>
        <w:numPr>
          <w:ilvl w:val="0"/>
          <w:numId w:val="3"/>
        </w:numPr>
        <w:spacing w:line="360" w:lineRule="auto"/>
        <w:rPr>
          <w:color w:val="222222"/>
        </w:rPr>
      </w:pPr>
      <w:r>
        <w:rPr>
          <w:rStyle w:val="Strong"/>
          <w:rFonts w:eastAsia="SimSun"/>
          <w:b w:val="0"/>
          <w:bCs w:val="0"/>
        </w:rPr>
        <w:t>Color Palettes / Image Palette:</w:t>
      </w:r>
      <w:r>
        <w:rPr>
          <w:rFonts w:eastAsia="SimSun"/>
        </w:rPr>
        <w:t xml:space="preserve"> hỗ trợ chọn và trích xuất bảng màu chuyên nghiệp</w:t>
      </w:r>
      <w:r>
        <w:t>.</w:t>
      </w:r>
    </w:p>
    <w:p w14:paraId="67D508CE" w14:textId="57C7A485" w:rsidR="00EC098E" w:rsidRPr="00EC098E" w:rsidRDefault="00EC098E" w:rsidP="00EC098E">
      <w:pPr>
        <w:pStyle w:val="ListParagraph"/>
        <w:numPr>
          <w:ilvl w:val="0"/>
          <w:numId w:val="2"/>
        </w:numPr>
        <w:spacing w:line="360" w:lineRule="auto"/>
        <w:rPr>
          <w:rFonts w:cs="Verdana"/>
          <w:color w:val="222222"/>
          <w:szCs w:val="18"/>
        </w:rPr>
      </w:pPr>
      <w:r w:rsidRPr="00EC098E">
        <w:rPr>
          <w:rFonts w:eastAsia="SimSun"/>
        </w:rPr>
        <w:t>Cộng đồng thiết kế sử dụng Figma rất lớn và đang phát triển, với hàng loạt plugin, template và widget được tạo ra và chia sẻ bởi cộng đồng. Điều này giúp người dùng dễ dàng tìm thấy các tài nguyên và học hỏi từ các thiết kế của người khác.</w:t>
      </w:r>
      <w:r w:rsidRPr="00EC098E">
        <w:rPr>
          <w:rFonts w:eastAsia="SimSun"/>
        </w:rPr>
        <w:tab/>
      </w:r>
      <w:r w:rsidRPr="00EC098E">
        <w:rPr>
          <w:i/>
        </w:rPr>
        <w:t xml:space="preserve"> </w:t>
      </w:r>
    </w:p>
    <w:p w14:paraId="7E7F67B6" w14:textId="20DEA69F" w:rsidR="00EC098E" w:rsidRPr="00EC098E" w:rsidRDefault="00EC098E" w:rsidP="00EC098E">
      <w:pPr>
        <w:pStyle w:val="ListParagraph"/>
        <w:numPr>
          <w:ilvl w:val="0"/>
          <w:numId w:val="2"/>
        </w:numPr>
        <w:spacing w:line="360" w:lineRule="auto"/>
        <w:rPr>
          <w:rFonts w:cs="Verdana"/>
          <w:color w:val="222222"/>
          <w:szCs w:val="18"/>
        </w:rPr>
      </w:pPr>
      <w:r w:rsidRPr="00EC098E">
        <w:rPr>
          <w:rFonts w:cs="Verdana"/>
          <w:color w:val="222222"/>
          <w:szCs w:val="18"/>
        </w:rPr>
        <w:t>Với kho tài nguyên khổng lồ này sẽ giúp người dùng xử lý các thiết kế nhanh chóng và quản lý màu sắc, hình ảnh dễ dàng hơn bao giờ hết.</w:t>
      </w:r>
    </w:p>
    <w:p w14:paraId="46431135" w14:textId="3E732902" w:rsidR="00EC098E" w:rsidRDefault="00000000">
      <w:pPr>
        <w:pStyle w:val="NormalWeb"/>
        <w:shd w:val="clear" w:color="auto" w:fill="FFFFFF"/>
        <w:spacing w:before="120" w:beforeAutospacing="0" w:after="120" w:afterAutospacing="0" w:line="360" w:lineRule="auto"/>
        <w:rPr>
          <w:i/>
          <w:sz w:val="26"/>
          <w:szCs w:val="26"/>
        </w:rPr>
      </w:pPr>
      <w:r>
        <w:rPr>
          <w:i/>
          <w:sz w:val="26"/>
          <w:szCs w:val="26"/>
        </w:rPr>
        <w:lastRenderedPageBreak/>
        <w:tab/>
      </w:r>
    </w:p>
    <w:p w14:paraId="08EADFE5" w14:textId="77777777" w:rsidR="00B034F3" w:rsidRDefault="00000000">
      <w:pPr>
        <w:pStyle w:val="ListParagraph"/>
        <w:numPr>
          <w:ilvl w:val="0"/>
          <w:numId w:val="2"/>
        </w:numPr>
        <w:spacing w:line="360" w:lineRule="auto"/>
      </w:pPr>
      <w:r>
        <w:t>Xuất file ảnh chất lượng cao ở nhiều định dạng:</w:t>
      </w:r>
    </w:p>
    <w:p w14:paraId="359C15AE" w14:textId="77777777" w:rsidR="00B034F3" w:rsidRDefault="00000000">
      <w:pPr>
        <w:pStyle w:val="ListParagraph"/>
        <w:spacing w:line="360" w:lineRule="auto"/>
        <w:ind w:left="0"/>
        <w:rPr>
          <w:rFonts w:cs="Verdana"/>
          <w:color w:val="222222"/>
          <w:szCs w:val="18"/>
        </w:rPr>
      </w:pPr>
      <w:r>
        <w:tab/>
      </w:r>
      <w:r>
        <w:tab/>
      </w:r>
      <w:r>
        <w:rPr>
          <w:rFonts w:cs="Verdana"/>
          <w:color w:val="222222"/>
          <w:szCs w:val="18"/>
        </w:rPr>
        <w:t xml:space="preserve">Figma cho phép xuất file ảnh ở nhiều định dạng khác nhau và vẫn đảm </w:t>
      </w:r>
      <w:r>
        <w:rPr>
          <w:rFonts w:cs="Verdana"/>
          <w:color w:val="222222"/>
          <w:szCs w:val="18"/>
        </w:rPr>
        <w:tab/>
        <w:t xml:space="preserve">bảo chất lượng hình ảnh sắc nét. Thêm nữa, người dùng có thể lưu các file ảnh </w:t>
      </w:r>
      <w:r>
        <w:rPr>
          <w:rFonts w:cs="Verdana"/>
          <w:color w:val="222222"/>
          <w:szCs w:val="18"/>
        </w:rPr>
        <w:tab/>
        <w:t xml:space="preserve">với định dạng PNG, SVG, JPG và thậm chí là PDF để phù hợp với các yêu cầu </w:t>
      </w:r>
      <w:r>
        <w:rPr>
          <w:rFonts w:cs="Verdana"/>
          <w:color w:val="222222"/>
          <w:szCs w:val="18"/>
        </w:rPr>
        <w:tab/>
        <w:t>khác nhau của dự án.</w:t>
      </w:r>
    </w:p>
    <w:p w14:paraId="3FF8901C" w14:textId="77777777" w:rsidR="00B034F3" w:rsidRDefault="00000000">
      <w:pPr>
        <w:pStyle w:val="ListParagraph"/>
        <w:numPr>
          <w:ilvl w:val="0"/>
          <w:numId w:val="2"/>
        </w:numPr>
        <w:spacing w:line="360" w:lineRule="auto"/>
      </w:pPr>
      <w:r>
        <w:t>Thiết kế nhiều layout trong một sản phẩm:</w:t>
      </w:r>
    </w:p>
    <w:p w14:paraId="3DBD66E0" w14:textId="77777777" w:rsidR="00B034F3" w:rsidRDefault="00000000">
      <w:pPr>
        <w:pStyle w:val="NormalWeb"/>
        <w:shd w:val="clear" w:color="auto" w:fill="FFFFFF"/>
        <w:spacing w:before="84" w:beforeAutospacing="0" w:after="84" w:afterAutospacing="0" w:line="360" w:lineRule="auto"/>
        <w:ind w:left="720" w:firstLine="720"/>
        <w:rPr>
          <w:rFonts w:eastAsia="sans-serif"/>
          <w:color w:val="2D3648"/>
          <w:sz w:val="26"/>
          <w:szCs w:val="26"/>
        </w:rPr>
      </w:pPr>
      <w:r>
        <w:rPr>
          <w:rStyle w:val="Strong"/>
          <w:rFonts w:eastAsia="sans-serif"/>
          <w:b w:val="0"/>
          <w:bCs w:val="0"/>
          <w:color w:val="2D3648"/>
          <w:sz w:val="26"/>
          <w:szCs w:val="26"/>
          <w:shd w:val="clear" w:color="auto" w:fill="FFFFFF"/>
        </w:rPr>
        <w:t>Figma</w:t>
      </w:r>
      <w:r>
        <w:rPr>
          <w:rFonts w:eastAsia="sans-serif"/>
          <w:color w:val="2D3648"/>
          <w:sz w:val="26"/>
          <w:szCs w:val="26"/>
          <w:shd w:val="clear" w:color="auto" w:fill="FFFFFF"/>
        </w:rPr>
        <w:t> cũng tích hợp tính năng quản lý nhiều artboard cùng một lúc. Tính năng này giúp các designer có thể sáng tạo nhiều layout có các kích thước khác nhau trên cùng một sản phẩm mà không cần phải tạo thêm một tệp mới.</w:t>
      </w:r>
    </w:p>
    <w:p w14:paraId="26207E03" w14:textId="77777777" w:rsidR="00B034F3" w:rsidRDefault="00000000">
      <w:pPr>
        <w:pStyle w:val="Heading3"/>
        <w:spacing w:line="360" w:lineRule="auto"/>
      </w:pPr>
      <w:r>
        <w:t>Nhược điểm</w:t>
      </w:r>
    </w:p>
    <w:p w14:paraId="478EFC60" w14:textId="43B79D03" w:rsidR="00B034F3" w:rsidRDefault="00EC098E" w:rsidP="00EC098E">
      <w:pPr>
        <w:spacing w:line="360" w:lineRule="auto"/>
      </w:pPr>
      <w:r>
        <w:t xml:space="preserve">  </w:t>
      </w:r>
      <w:r w:rsidR="00000000">
        <w:t>Phụ thuộc vào kết nối internet:</w:t>
      </w:r>
    </w:p>
    <w:p w14:paraId="44BE40B2" w14:textId="3195578B" w:rsidR="00EC098E" w:rsidRDefault="00EC098E" w:rsidP="00EC098E">
      <w:pPr>
        <w:pStyle w:val="ListParagraph"/>
        <w:numPr>
          <w:ilvl w:val="0"/>
          <w:numId w:val="2"/>
        </w:numPr>
        <w:spacing w:line="360" w:lineRule="auto"/>
      </w:pPr>
      <w:r w:rsidRPr="00EC098E">
        <w:t>Do Figma hoạt động chủ yếu trên nền web-based (trực tuyến), người dùng cần có kết nối Internet ổn định để làm việc.</w:t>
      </w:r>
    </w:p>
    <w:p w14:paraId="0A5F0B31" w14:textId="70D2800A" w:rsidR="00EC098E" w:rsidRDefault="00EC098E" w:rsidP="00EC098E">
      <w:pPr>
        <w:pStyle w:val="ListParagraph"/>
        <w:numPr>
          <w:ilvl w:val="0"/>
          <w:numId w:val="2"/>
        </w:numPr>
        <w:spacing w:line="360" w:lineRule="auto"/>
      </w:pPr>
      <w:r w:rsidRPr="00EC098E">
        <w:t>Khi mạng yếu, mất kết nối hoặc độ trễ cao, các thao tác chỉnh sửa và đồng bộ sẽ bị gián đoạn, dẫn đến giảm hiệu suất làm việc.</w:t>
      </w:r>
    </w:p>
    <w:p w14:paraId="5374CD0F" w14:textId="74419ED8" w:rsidR="00B034F3" w:rsidRPr="00EC098E" w:rsidRDefault="00EC098E" w:rsidP="00EC098E">
      <w:pPr>
        <w:pStyle w:val="ListParagraph"/>
        <w:numPr>
          <w:ilvl w:val="0"/>
          <w:numId w:val="2"/>
        </w:numPr>
        <w:spacing w:line="360" w:lineRule="auto"/>
      </w:pPr>
      <w:r w:rsidRPr="00EC098E">
        <w:t>Mặc dù Figma có chế độ Offline Mode, nhưng tính năng này còn hạn chế: chỉ cho phép chỉnh sửa tạm thời, không hỗ trợ cộng tác nhóm và cần đồng bộ lại thủ công khi có Internet.</w:t>
      </w:r>
      <w:r w:rsidR="00000000">
        <w:tab/>
      </w:r>
    </w:p>
    <w:p w14:paraId="42EB9EA7" w14:textId="60A365B7" w:rsidR="00B034F3" w:rsidRDefault="00EC098E" w:rsidP="00EC098E">
      <w:pPr>
        <w:spacing w:line="360" w:lineRule="auto"/>
      </w:pPr>
      <w:r>
        <w:t xml:space="preserve">  </w:t>
      </w:r>
      <w:r w:rsidR="00000000">
        <w:t>Giới hạn hiệu suất với dự án lớn:</w:t>
      </w:r>
    </w:p>
    <w:p w14:paraId="2DBD9356" w14:textId="77155056" w:rsidR="00EC098E" w:rsidRDefault="00EC098E" w:rsidP="00EC098E">
      <w:pPr>
        <w:pStyle w:val="ListParagraph"/>
        <w:numPr>
          <w:ilvl w:val="0"/>
          <w:numId w:val="2"/>
        </w:numPr>
        <w:spacing w:line="360" w:lineRule="auto"/>
      </w:pPr>
      <w:r w:rsidRPr="00EC098E">
        <w:t>Khi làm việc với file thiết kế có quy mô lớn (chứa nhiều trang, hình ảnh chất lượng cao hoặc nhiều hiệu ứng phức tạp), Figma có thể gặp tình trạng:</w:t>
      </w:r>
    </w:p>
    <w:p w14:paraId="76634AEF" w14:textId="77777777" w:rsidR="00B034F3" w:rsidRDefault="00000000">
      <w:pPr>
        <w:pStyle w:val="ListParagraph"/>
        <w:numPr>
          <w:ilvl w:val="0"/>
          <w:numId w:val="3"/>
        </w:numPr>
        <w:spacing w:line="360" w:lineRule="auto"/>
      </w:pPr>
      <w:r>
        <w:rPr>
          <w:rFonts w:eastAsia="SimSun"/>
        </w:rPr>
        <w:t>Giật lag khi di chuyển khung làm việc,</w:t>
      </w:r>
    </w:p>
    <w:p w14:paraId="5A3E9880" w14:textId="77777777" w:rsidR="00B034F3" w:rsidRDefault="00000000">
      <w:pPr>
        <w:pStyle w:val="ListParagraph"/>
        <w:numPr>
          <w:ilvl w:val="0"/>
          <w:numId w:val="3"/>
        </w:numPr>
        <w:spacing w:line="360" w:lineRule="auto"/>
        <w:rPr>
          <w:iCs/>
          <w:lang w:val="vi-VN"/>
        </w:rPr>
      </w:pPr>
      <w:r>
        <w:rPr>
          <w:iCs/>
        </w:rPr>
        <w:t>Tải chậm các component hoặc hình ảnh,</w:t>
      </w:r>
    </w:p>
    <w:p w14:paraId="2E6D5313" w14:textId="77777777" w:rsidR="00B034F3" w:rsidRDefault="00000000">
      <w:pPr>
        <w:pStyle w:val="ListParagraph"/>
        <w:numPr>
          <w:ilvl w:val="0"/>
          <w:numId w:val="3"/>
        </w:numPr>
        <w:spacing w:line="360" w:lineRule="auto"/>
        <w:rPr>
          <w:iCs/>
          <w:lang w:val="vi-VN"/>
        </w:rPr>
      </w:pPr>
      <w:r>
        <w:rPr>
          <w:iCs/>
        </w:rPr>
        <w:t>Tốn tài nguyên CPU và RAM, đặc biệt trên máy cấu hình yếu.</w:t>
      </w:r>
    </w:p>
    <w:p w14:paraId="3B99EC28" w14:textId="37309BC0" w:rsidR="00EC098E" w:rsidRDefault="00EC098E" w:rsidP="00EC098E">
      <w:pPr>
        <w:pStyle w:val="ListParagraph"/>
        <w:numPr>
          <w:ilvl w:val="0"/>
          <w:numId w:val="2"/>
        </w:numPr>
        <w:spacing w:line="360" w:lineRule="auto"/>
      </w:pPr>
      <w:r w:rsidRPr="00EC098E">
        <w:t>Điều này xảy ra vì Figma render (vẽ đồ họa) bằng trình duyệt web, nên hiệu năng phụ thuộc vào trình duyệt và phần cứng máy tính của người dùng.</w:t>
      </w:r>
    </w:p>
    <w:p w14:paraId="56C8B4D9" w14:textId="5D65EA5E" w:rsidR="00B034F3" w:rsidRDefault="00EC098E" w:rsidP="00EC098E">
      <w:pPr>
        <w:spacing w:line="360" w:lineRule="auto"/>
      </w:pPr>
      <w:r>
        <w:t xml:space="preserve">  </w:t>
      </w:r>
      <w:r w:rsidR="00000000">
        <w:t>Một số tính năng nâng cao chỉ có ở phiên bản trả phí:</w:t>
      </w:r>
    </w:p>
    <w:p w14:paraId="20BFD498" w14:textId="28538370" w:rsidR="00EC098E" w:rsidRDefault="00EC098E" w:rsidP="00EC098E">
      <w:pPr>
        <w:pStyle w:val="ListParagraph"/>
        <w:numPr>
          <w:ilvl w:val="0"/>
          <w:numId w:val="2"/>
        </w:numPr>
        <w:spacing w:line="360" w:lineRule="auto"/>
      </w:pPr>
      <w:r w:rsidRPr="00EC098E">
        <w:t>Phiên bản miễn phí của Figma đủ mạnh cho người học hoặc dự án nhỏ, nhưng nhiều tính năng quan trọng bị giới hạn, ví dụ:</w:t>
      </w:r>
    </w:p>
    <w:p w14:paraId="53DB28F9" w14:textId="77777777" w:rsidR="00B034F3" w:rsidRDefault="00000000">
      <w:pPr>
        <w:pStyle w:val="ListParagraph"/>
        <w:numPr>
          <w:ilvl w:val="0"/>
          <w:numId w:val="3"/>
        </w:numPr>
        <w:spacing w:line="360" w:lineRule="auto"/>
        <w:rPr>
          <w:iCs/>
          <w:lang w:val="vi-VN"/>
        </w:rPr>
      </w:pPr>
      <w:r>
        <w:t xml:space="preserve">Không tạo được nhiều </w:t>
      </w:r>
      <w:r>
        <w:rPr>
          <w:rStyle w:val="Strong"/>
          <w:b w:val="0"/>
          <w:bCs w:val="0"/>
        </w:rPr>
        <w:t>Team Project</w:t>
      </w:r>
      <w:r>
        <w:t xml:space="preserve"> hoặc </w:t>
      </w:r>
      <w:r>
        <w:rPr>
          <w:rStyle w:val="Strong"/>
          <w:b w:val="0"/>
          <w:bCs w:val="0"/>
        </w:rPr>
        <w:t>Design Library dùng chung.</w:t>
      </w:r>
    </w:p>
    <w:p w14:paraId="19BFC03C" w14:textId="77777777" w:rsidR="00B034F3" w:rsidRDefault="00000000">
      <w:pPr>
        <w:pStyle w:val="ListParagraph"/>
        <w:numPr>
          <w:ilvl w:val="0"/>
          <w:numId w:val="3"/>
        </w:numPr>
        <w:spacing w:line="360" w:lineRule="auto"/>
        <w:rPr>
          <w:iCs/>
          <w:lang w:val="vi-VN"/>
        </w:rPr>
      </w:pPr>
      <w:r>
        <w:rPr>
          <w:iCs/>
        </w:rPr>
        <w:lastRenderedPageBreak/>
        <w:t>Không hỗ trợ đầy đủ cho các phiên bản cũ.</w:t>
      </w:r>
    </w:p>
    <w:p w14:paraId="6C3E8739" w14:textId="77777777" w:rsidR="00B034F3" w:rsidRDefault="00000000">
      <w:pPr>
        <w:pStyle w:val="ListParagraph"/>
        <w:numPr>
          <w:ilvl w:val="0"/>
          <w:numId w:val="3"/>
        </w:numPr>
        <w:spacing w:line="360" w:lineRule="auto"/>
        <w:rPr>
          <w:iCs/>
          <w:lang w:val="vi-VN"/>
        </w:rPr>
      </w:pPr>
      <w:r>
        <w:rPr>
          <w:iCs/>
        </w:rPr>
        <w:t>Giới hạn dung lượng lưu trữ và số lượng và sô lượng editor có thể tham gia cùng lúc.</w:t>
      </w:r>
    </w:p>
    <w:p w14:paraId="35D69636" w14:textId="77777777" w:rsidR="00B034F3" w:rsidRDefault="00000000">
      <w:pPr>
        <w:pStyle w:val="ListParagraph"/>
        <w:numPr>
          <w:ilvl w:val="0"/>
          <w:numId w:val="3"/>
        </w:numPr>
        <w:spacing w:line="360" w:lineRule="auto"/>
        <w:rPr>
          <w:iCs/>
          <w:lang w:val="vi-VN"/>
        </w:rPr>
      </w:pPr>
      <w:r>
        <w:rPr>
          <w:iCs/>
        </w:rPr>
        <w:t>Không có tính năng Advenced Prototyping hoặc Analytics trong bản free.</w:t>
      </w:r>
    </w:p>
    <w:p w14:paraId="044D5CE1" w14:textId="77777777" w:rsidR="00B034F3" w:rsidRDefault="00000000">
      <w:pPr>
        <w:pStyle w:val="ListParagraph"/>
        <w:numPr>
          <w:ilvl w:val="0"/>
          <w:numId w:val="2"/>
        </w:numPr>
        <w:spacing w:line="360" w:lineRule="auto"/>
      </w:pPr>
      <w:r>
        <w:t>Giới hạn khả năng làm việc offline và xuất file:</w:t>
      </w:r>
    </w:p>
    <w:p w14:paraId="7EFEDBD9" w14:textId="77777777" w:rsidR="00B034F3" w:rsidRDefault="00000000">
      <w:pPr>
        <w:pStyle w:val="ListParagraph"/>
        <w:numPr>
          <w:ilvl w:val="0"/>
          <w:numId w:val="3"/>
        </w:numPr>
        <w:spacing w:line="360" w:lineRule="auto"/>
        <w:rPr>
          <w:iCs/>
          <w:lang w:val="vi-VN"/>
        </w:rPr>
      </w:pPr>
      <w:r>
        <w:t xml:space="preserve">Không xuất được trực tiếp các định dạng </w:t>
      </w:r>
      <w:r>
        <w:rPr>
          <w:rStyle w:val="Strong"/>
          <w:b w:val="0"/>
          <w:bCs w:val="0"/>
        </w:rPr>
        <w:t>AI, PSD.</w:t>
      </w:r>
    </w:p>
    <w:p w14:paraId="12451E9A" w14:textId="77777777" w:rsidR="00B034F3" w:rsidRDefault="00000000">
      <w:pPr>
        <w:pStyle w:val="ListParagraph"/>
        <w:numPr>
          <w:ilvl w:val="0"/>
          <w:numId w:val="3"/>
        </w:numPr>
        <w:spacing w:line="360" w:lineRule="auto"/>
        <w:rPr>
          <w:iCs/>
          <w:lang w:val="vi-VN"/>
        </w:rPr>
      </w:pPr>
      <w:r>
        <w:t xml:space="preserve">Một số định dạng như </w:t>
      </w:r>
      <w:r>
        <w:rPr>
          <w:rStyle w:val="Strong"/>
          <w:b w:val="0"/>
          <w:bCs w:val="0"/>
        </w:rPr>
        <w:t>PDF nhiều trang</w:t>
      </w:r>
      <w:r>
        <w:t xml:space="preserve"> có thể bị lỗi căn lề hoặc font</w:t>
      </w:r>
      <w:r>
        <w:rPr>
          <w:iCs/>
        </w:rPr>
        <w:t>.</w:t>
      </w:r>
    </w:p>
    <w:p w14:paraId="00B3BCB6" w14:textId="77777777" w:rsidR="00B034F3" w:rsidRDefault="00000000">
      <w:pPr>
        <w:pStyle w:val="ListParagraph"/>
        <w:numPr>
          <w:ilvl w:val="0"/>
          <w:numId w:val="3"/>
        </w:numPr>
        <w:spacing w:line="360" w:lineRule="auto"/>
        <w:rPr>
          <w:iCs/>
          <w:lang w:val="vi-VN"/>
        </w:rPr>
      </w:pPr>
      <w:r>
        <w:t xml:space="preserve">Chế độ làm việc </w:t>
      </w:r>
      <w:r>
        <w:rPr>
          <w:rStyle w:val="Strong"/>
          <w:b w:val="0"/>
          <w:bCs w:val="0"/>
        </w:rPr>
        <w:t>Offline</w:t>
      </w:r>
      <w:r>
        <w:t xml:space="preserve"> chưa thực sự ổn định, đôi khi mất dữ liệu tạm thời.</w:t>
      </w:r>
    </w:p>
    <w:p w14:paraId="5D2B9F9D" w14:textId="34479E6B" w:rsidR="004A74A7" w:rsidRDefault="00000000" w:rsidP="004A74A7">
      <w:pPr>
        <w:pStyle w:val="ListParagraph"/>
        <w:numPr>
          <w:ilvl w:val="0"/>
          <w:numId w:val="2"/>
        </w:numPr>
        <w:spacing w:line="360" w:lineRule="auto"/>
      </w:pPr>
      <w:r>
        <w:t>Hạn chế về công cụ chỉnh sửa ảnh và đồ họa vector nâng cao:</w:t>
      </w:r>
    </w:p>
    <w:p w14:paraId="1103CDEA" w14:textId="7AEDA273" w:rsidR="004A74A7" w:rsidRDefault="004A74A7" w:rsidP="004A74A7">
      <w:pPr>
        <w:pStyle w:val="ListParagraph"/>
        <w:numPr>
          <w:ilvl w:val="0"/>
          <w:numId w:val="3"/>
        </w:numPr>
        <w:spacing w:line="360" w:lineRule="auto"/>
        <w:rPr>
          <w:iCs/>
          <w:lang w:val="vi-VN"/>
        </w:rPr>
      </w:pPr>
      <w:r>
        <w:t xml:space="preserve">Figma chủ yếu được tối ưu cho </w:t>
      </w:r>
      <w:r w:rsidRPr="004A74A7">
        <w:rPr>
          <w:rStyle w:val="Strong"/>
          <w:b w:val="0"/>
          <w:bCs w:val="0"/>
        </w:rPr>
        <w:t>thiết kế giao diện (UI)</w:t>
      </w:r>
      <w:r>
        <w:t xml:space="preserve">, chứ không phải </w:t>
      </w:r>
      <w:r w:rsidRPr="004A74A7">
        <w:rPr>
          <w:rStyle w:val="Strong"/>
          <w:b w:val="0"/>
          <w:bCs w:val="0"/>
        </w:rPr>
        <w:t>thiết kế đồ họa phức tạp</w:t>
      </w:r>
      <w:r>
        <w:t>.</w:t>
      </w:r>
    </w:p>
    <w:p w14:paraId="6021F012" w14:textId="0ECD2F8C" w:rsidR="004A74A7" w:rsidRPr="004A74A7" w:rsidRDefault="004A74A7" w:rsidP="004A74A7">
      <w:pPr>
        <w:pStyle w:val="ListParagraph"/>
        <w:numPr>
          <w:ilvl w:val="0"/>
          <w:numId w:val="3"/>
        </w:numPr>
        <w:spacing w:line="360" w:lineRule="auto"/>
        <w:rPr>
          <w:iCs/>
          <w:lang w:val="vi-VN"/>
        </w:rPr>
      </w:pPr>
      <w:r>
        <w:t>Các thao tác như cắt ghép ảnh, hiệu chỉnh màu sắc chuyên sâu, hay blend hình đều bị giới hạn</w:t>
      </w:r>
      <w:r>
        <w:t>.</w:t>
      </w:r>
    </w:p>
    <w:p w14:paraId="69A0D45D" w14:textId="69C7AC19" w:rsidR="00B034F3" w:rsidRPr="004A74A7" w:rsidRDefault="004A74A7" w:rsidP="004A74A7">
      <w:pPr>
        <w:pStyle w:val="ListParagraph"/>
        <w:numPr>
          <w:ilvl w:val="0"/>
          <w:numId w:val="3"/>
        </w:numPr>
        <w:spacing w:line="360" w:lineRule="auto"/>
        <w:rPr>
          <w:iCs/>
          <w:lang w:val="vi-VN"/>
        </w:rPr>
      </w:pPr>
      <w:r>
        <w:t xml:space="preserve">Người dùng thường phải sử dụng thêm các công cụ khác như </w:t>
      </w:r>
      <w:r w:rsidRPr="004A74A7">
        <w:rPr>
          <w:rStyle w:val="Strong"/>
          <w:b w:val="0"/>
          <w:bCs w:val="0"/>
        </w:rPr>
        <w:t>Adobe Photoshop</w:t>
      </w:r>
      <w:r>
        <w:t xml:space="preserve"> hoặc </w:t>
      </w:r>
      <w:r w:rsidRPr="004A74A7">
        <w:rPr>
          <w:rStyle w:val="Strong"/>
          <w:b w:val="0"/>
          <w:bCs w:val="0"/>
        </w:rPr>
        <w:t>Illustrator</w:t>
      </w:r>
      <w:r>
        <w:t xml:space="preserve"> để xử lý ảnh, rồi mới import vào Figma</w:t>
      </w:r>
      <w:r w:rsidR="00000000">
        <w:br/>
      </w:r>
    </w:p>
    <w:p w14:paraId="5D859353" w14:textId="06A466C1" w:rsidR="006D1685" w:rsidRDefault="00000000" w:rsidP="006D1685">
      <w:pPr>
        <w:pStyle w:val="ListParagraph"/>
        <w:numPr>
          <w:ilvl w:val="0"/>
          <w:numId w:val="2"/>
        </w:numPr>
        <w:spacing w:line="360" w:lineRule="auto"/>
      </w:pPr>
      <w:r>
        <w:t>Cần kĩ năng UI/UX cơ bản để sử dụng hiệu quả:</w:t>
      </w:r>
    </w:p>
    <w:p w14:paraId="42C8F93F" w14:textId="0AD1F38C" w:rsidR="006D1685" w:rsidRDefault="006D1685" w:rsidP="006D1685">
      <w:pPr>
        <w:pStyle w:val="ListParagraph"/>
        <w:numPr>
          <w:ilvl w:val="0"/>
          <w:numId w:val="3"/>
        </w:numPr>
        <w:spacing w:line="360" w:lineRule="auto"/>
        <w:rPr>
          <w:iCs/>
          <w:lang w:val="vi-VN"/>
        </w:rPr>
      </w:pPr>
      <w:r>
        <w:t xml:space="preserve">Mặc dù Figma có giao diện trực quan, song để sử dụng tối ưu các tính năng như </w:t>
      </w:r>
      <w:r>
        <w:rPr>
          <w:rStyle w:val="Strong"/>
          <w:b w:val="0"/>
          <w:bCs w:val="0"/>
        </w:rPr>
        <w:t>Auto Layout, Component, Prototype</w:t>
      </w:r>
      <w:r>
        <w:t xml:space="preserve">, người dùng cần có kiến thức nền tảng về </w:t>
      </w:r>
      <w:r>
        <w:rPr>
          <w:rStyle w:val="Strong"/>
          <w:b w:val="0"/>
          <w:bCs w:val="0"/>
        </w:rPr>
        <w:t>UI/UX và tư duy thiết kế hệ thống</w:t>
      </w:r>
      <w:r>
        <w:t>.</w:t>
      </w:r>
    </w:p>
    <w:p w14:paraId="79793450" w14:textId="77777777" w:rsidR="006D1685" w:rsidRDefault="006D1685" w:rsidP="006D1685">
      <w:pPr>
        <w:pStyle w:val="ListParagraph"/>
        <w:numPr>
          <w:ilvl w:val="0"/>
          <w:numId w:val="3"/>
        </w:numPr>
        <w:spacing w:line="360" w:lineRule="auto"/>
      </w:pPr>
      <w:r>
        <w:t>Người mới bắt đầu thường gặp khó khăn trong việc sắp xếp bố cục hợp lý hoặc quản lý layer, dẫn đến thiết kế rối và thiếu tính nhất quán.</w:t>
      </w:r>
    </w:p>
    <w:p w14:paraId="132B3130" w14:textId="77777777" w:rsidR="00B034F3" w:rsidRDefault="00B034F3"/>
    <w:p w14:paraId="4243B306" w14:textId="64F0374B" w:rsidR="004339D6" w:rsidRDefault="004339D6">
      <w:pPr>
        <w:pStyle w:val="Heading3"/>
      </w:pPr>
      <w:r>
        <w:t xml:space="preserve">Các công cụ của Figma </w:t>
      </w:r>
    </w:p>
    <w:p w14:paraId="7111BF86" w14:textId="77777777" w:rsidR="000876C7" w:rsidRPr="0041610A" w:rsidRDefault="00E13D3B" w:rsidP="000876C7">
      <w:pPr>
        <w:spacing w:line="360" w:lineRule="auto"/>
      </w:pPr>
      <w:r w:rsidRPr="0041610A">
        <w:t xml:space="preserve">   </w:t>
      </w:r>
      <w:r w:rsidR="008F7865" w:rsidRPr="0041610A">
        <w:t>Figma là công cụ thiết kế giao diện đồ họa giao tiếp (UI) hiện đại, cung cấp phong phú các công cụ cơ bản và nâng cao cho quy trình thiết kế</w:t>
      </w:r>
      <w:r w:rsidR="000876C7" w:rsidRPr="0041610A">
        <w:t xml:space="preserve"> phù hợp với từng nhu cầu và mục đích của người dùng được chia thành các nhóm sau:</w:t>
      </w:r>
    </w:p>
    <w:p w14:paraId="7D68AE87" w14:textId="045BF0D7" w:rsidR="00B26E44" w:rsidRPr="0041610A" w:rsidRDefault="000876C7" w:rsidP="00E13D3B">
      <w:pPr>
        <w:pStyle w:val="ListParagraph"/>
        <w:numPr>
          <w:ilvl w:val="0"/>
          <w:numId w:val="2"/>
        </w:numPr>
        <w:spacing w:line="360" w:lineRule="auto"/>
      </w:pPr>
      <w:r w:rsidRPr="0041610A">
        <w:t>Nhóm công cụ lựa chọn và thao tác đối tượng:</w:t>
      </w:r>
    </w:p>
    <w:p w14:paraId="3BE4CEDF" w14:textId="30D78BD4" w:rsidR="000876C7" w:rsidRPr="0041610A" w:rsidRDefault="000876C7" w:rsidP="000876C7">
      <w:pPr>
        <w:pStyle w:val="ListParagraph"/>
        <w:numPr>
          <w:ilvl w:val="1"/>
          <w:numId w:val="6"/>
        </w:numPr>
        <w:spacing w:line="360" w:lineRule="auto"/>
      </w:pPr>
      <w:r w:rsidRPr="0041610A">
        <w:t>Move Tool</w:t>
      </w:r>
      <w:r w:rsidRPr="0041610A">
        <w:t>:</w:t>
      </w:r>
      <w:r w:rsidRPr="0041610A">
        <w:t xml:space="preserve"> dùng để chọn, di chuyển và sắp xếp các phần tử trong giao diện.</w:t>
      </w:r>
    </w:p>
    <w:p w14:paraId="53E106B2" w14:textId="6E2B0ADA" w:rsidR="000876C7" w:rsidRPr="000876C7" w:rsidRDefault="000876C7" w:rsidP="000876C7">
      <w:pPr>
        <w:pStyle w:val="ListParagraph"/>
        <w:numPr>
          <w:ilvl w:val="1"/>
          <w:numId w:val="6"/>
        </w:numPr>
        <w:spacing w:line="360" w:lineRule="auto"/>
      </w:pPr>
      <w:r w:rsidRPr="000876C7">
        <w:lastRenderedPageBreak/>
        <w:t>Scale Tool</w:t>
      </w:r>
      <w:r w:rsidRPr="0041610A">
        <w:t>:</w:t>
      </w:r>
      <w:r w:rsidRPr="000876C7">
        <w:t xml:space="preserve"> dùng để thay đổi kích thước đối tượng theo tỷ lệ chính xác.</w:t>
      </w:r>
    </w:p>
    <w:p w14:paraId="7ACAB1A7" w14:textId="0F23127C" w:rsidR="000876C7" w:rsidRPr="0041610A" w:rsidRDefault="000876C7" w:rsidP="000876C7">
      <w:pPr>
        <w:pStyle w:val="ListParagraph"/>
        <w:numPr>
          <w:ilvl w:val="1"/>
          <w:numId w:val="6"/>
        </w:numPr>
        <w:spacing w:line="360" w:lineRule="auto"/>
      </w:pPr>
      <w:r w:rsidRPr="000876C7">
        <w:t>Hand Tool</w:t>
      </w:r>
      <w:r w:rsidRPr="0041610A">
        <w:t>:</w:t>
      </w:r>
      <w:r w:rsidRPr="000876C7">
        <w:t xml:space="preserve"> dùng để di chuyển phạm vi nhìn của khu vực thiết kế mà không làm ảnh hưởng đến các đối tượng bên trong.</w:t>
      </w:r>
    </w:p>
    <w:p w14:paraId="6C1D8BE8" w14:textId="7D4AE244" w:rsidR="000876C7" w:rsidRPr="0041610A" w:rsidRDefault="000876C7" w:rsidP="000876C7">
      <w:pPr>
        <w:pStyle w:val="ListParagraph"/>
        <w:numPr>
          <w:ilvl w:val="0"/>
          <w:numId w:val="6"/>
        </w:numPr>
        <w:spacing w:line="360" w:lineRule="auto"/>
      </w:pPr>
      <w:r w:rsidRPr="0041610A">
        <w:t xml:space="preserve">Nhóm công cụ </w:t>
      </w:r>
      <w:r w:rsidRPr="0041610A">
        <w:t>tạo cấu trúc bố cục:</w:t>
      </w:r>
    </w:p>
    <w:p w14:paraId="3659D486" w14:textId="44CF4A70" w:rsidR="000876C7" w:rsidRPr="0041610A" w:rsidRDefault="000876C7" w:rsidP="000876C7">
      <w:pPr>
        <w:pStyle w:val="NormalWeb"/>
        <w:numPr>
          <w:ilvl w:val="1"/>
          <w:numId w:val="6"/>
        </w:numPr>
        <w:rPr>
          <w:sz w:val="26"/>
          <w:szCs w:val="26"/>
        </w:rPr>
      </w:pPr>
      <w:r w:rsidRPr="0041610A">
        <w:rPr>
          <w:rStyle w:val="Strong"/>
          <w:b w:val="0"/>
          <w:bCs w:val="0"/>
          <w:sz w:val="26"/>
          <w:szCs w:val="26"/>
        </w:rPr>
        <w:t>Frame Tool</w:t>
      </w:r>
      <w:r w:rsidRPr="0041610A">
        <w:rPr>
          <w:sz w:val="26"/>
          <w:szCs w:val="26"/>
        </w:rPr>
        <w:t>:</w:t>
      </w:r>
      <w:r w:rsidRPr="0041610A">
        <w:rPr>
          <w:sz w:val="26"/>
          <w:szCs w:val="26"/>
        </w:rPr>
        <w:t xml:space="preserve"> tạo khung làm việc (frame) cho từng trang hoặc nhóm thành phần thiết kế.</w:t>
      </w:r>
    </w:p>
    <w:p w14:paraId="2F3AE615" w14:textId="52E47BBB" w:rsidR="000876C7" w:rsidRPr="0041610A" w:rsidRDefault="000876C7" w:rsidP="000876C7">
      <w:pPr>
        <w:pStyle w:val="NormalWeb"/>
        <w:numPr>
          <w:ilvl w:val="1"/>
          <w:numId w:val="6"/>
        </w:numPr>
        <w:rPr>
          <w:sz w:val="26"/>
          <w:szCs w:val="26"/>
        </w:rPr>
      </w:pPr>
      <w:r w:rsidRPr="0041610A">
        <w:rPr>
          <w:rStyle w:val="Strong"/>
          <w:b w:val="0"/>
          <w:bCs w:val="0"/>
          <w:sz w:val="26"/>
          <w:szCs w:val="26"/>
        </w:rPr>
        <w:t>Section Tool</w:t>
      </w:r>
      <w:r w:rsidRPr="0041610A">
        <w:rPr>
          <w:sz w:val="26"/>
          <w:szCs w:val="26"/>
        </w:rPr>
        <w:t xml:space="preserve">: </w:t>
      </w:r>
      <w:r w:rsidRPr="0041610A">
        <w:rPr>
          <w:sz w:val="26"/>
          <w:szCs w:val="26"/>
        </w:rPr>
        <w:t>tổ chức nhiều frame trong một vùng lớn, hỗ trợ quản lý dự án có nhiều màn hình.</w:t>
      </w:r>
    </w:p>
    <w:p w14:paraId="01997F76" w14:textId="49F8AE20" w:rsidR="000876C7" w:rsidRPr="0041610A" w:rsidRDefault="000876C7" w:rsidP="000876C7">
      <w:pPr>
        <w:pStyle w:val="NormalWeb"/>
        <w:numPr>
          <w:ilvl w:val="1"/>
          <w:numId w:val="6"/>
        </w:numPr>
        <w:rPr>
          <w:sz w:val="26"/>
          <w:szCs w:val="26"/>
        </w:rPr>
      </w:pPr>
      <w:r w:rsidRPr="0041610A">
        <w:rPr>
          <w:rStyle w:val="Strong"/>
          <w:b w:val="0"/>
          <w:bCs w:val="0"/>
          <w:sz w:val="26"/>
          <w:szCs w:val="26"/>
        </w:rPr>
        <w:t>Slice Tool</w:t>
      </w:r>
      <w:r w:rsidRPr="0041610A">
        <w:rPr>
          <w:sz w:val="26"/>
          <w:szCs w:val="26"/>
        </w:rPr>
        <w:t xml:space="preserve">: </w:t>
      </w:r>
      <w:r w:rsidRPr="0041610A">
        <w:rPr>
          <w:sz w:val="26"/>
          <w:szCs w:val="26"/>
        </w:rPr>
        <w:t>xác định vùng cần xuất hình ảnh hoặc tài nguyên giao diện riêng biệt.</w:t>
      </w:r>
    </w:p>
    <w:p w14:paraId="0DA536F1" w14:textId="0ECB474C" w:rsidR="000876C7" w:rsidRPr="0041610A" w:rsidRDefault="000876C7" w:rsidP="000876C7">
      <w:pPr>
        <w:pStyle w:val="NormalWeb"/>
        <w:numPr>
          <w:ilvl w:val="0"/>
          <w:numId w:val="6"/>
        </w:numPr>
        <w:rPr>
          <w:sz w:val="26"/>
          <w:szCs w:val="26"/>
        </w:rPr>
      </w:pPr>
      <w:r w:rsidRPr="0041610A">
        <w:rPr>
          <w:sz w:val="26"/>
          <w:szCs w:val="26"/>
        </w:rPr>
        <w:t>Nhóm công cụ hình khối (Shapes)</w:t>
      </w:r>
      <w:r w:rsidR="00B85271" w:rsidRPr="0041610A">
        <w:rPr>
          <w:sz w:val="26"/>
          <w:szCs w:val="26"/>
        </w:rPr>
        <w:t>:</w:t>
      </w:r>
    </w:p>
    <w:p w14:paraId="669E3F95" w14:textId="1D10BB82" w:rsidR="00B85271" w:rsidRPr="0041610A" w:rsidRDefault="00B85271" w:rsidP="00B85271">
      <w:pPr>
        <w:pStyle w:val="NormalWeb"/>
        <w:numPr>
          <w:ilvl w:val="1"/>
          <w:numId w:val="6"/>
        </w:numPr>
        <w:rPr>
          <w:sz w:val="26"/>
          <w:szCs w:val="26"/>
        </w:rPr>
      </w:pPr>
      <w:r w:rsidRPr="0041610A">
        <w:rPr>
          <w:sz w:val="26"/>
          <w:szCs w:val="26"/>
        </w:rPr>
        <w:t>Rectangle: tạo hình chữ nhật cho các thẻ giao diện, nút bấm hoặc nền khối</w:t>
      </w:r>
      <w:r w:rsidRPr="0041610A">
        <w:rPr>
          <w:sz w:val="26"/>
          <w:szCs w:val="26"/>
        </w:rPr>
        <w:t>.</w:t>
      </w:r>
    </w:p>
    <w:p w14:paraId="5FFA2665" w14:textId="25F63A40" w:rsidR="00B85271" w:rsidRPr="00B85271" w:rsidRDefault="00B85271" w:rsidP="00B85271">
      <w:pPr>
        <w:pStyle w:val="NormalWeb"/>
        <w:numPr>
          <w:ilvl w:val="1"/>
          <w:numId w:val="6"/>
        </w:numPr>
        <w:rPr>
          <w:sz w:val="26"/>
          <w:szCs w:val="26"/>
        </w:rPr>
      </w:pPr>
      <w:r w:rsidRPr="00B85271">
        <w:rPr>
          <w:sz w:val="26"/>
          <w:szCs w:val="26"/>
        </w:rPr>
        <w:t>Ellipse: tạo hình tròn, elip cho avatar, biểu tượng hoặc đồ họa</w:t>
      </w:r>
      <w:r w:rsidRPr="0041610A">
        <w:rPr>
          <w:sz w:val="26"/>
          <w:szCs w:val="26"/>
        </w:rPr>
        <w:t>.</w:t>
      </w:r>
    </w:p>
    <w:p w14:paraId="1A9FE6C8" w14:textId="722582C9" w:rsidR="00B85271" w:rsidRPr="00B85271" w:rsidRDefault="00B85271" w:rsidP="00B85271">
      <w:pPr>
        <w:pStyle w:val="NormalWeb"/>
        <w:numPr>
          <w:ilvl w:val="1"/>
          <w:numId w:val="6"/>
        </w:numPr>
        <w:rPr>
          <w:sz w:val="26"/>
          <w:szCs w:val="26"/>
        </w:rPr>
      </w:pPr>
      <w:r w:rsidRPr="00B85271">
        <w:rPr>
          <w:sz w:val="26"/>
          <w:szCs w:val="26"/>
        </w:rPr>
        <w:t>Line: tạo đường phân cách nội dung</w:t>
      </w:r>
      <w:r w:rsidRPr="0041610A">
        <w:rPr>
          <w:sz w:val="26"/>
          <w:szCs w:val="26"/>
        </w:rPr>
        <w:t>.</w:t>
      </w:r>
    </w:p>
    <w:p w14:paraId="03654454" w14:textId="24175B8C" w:rsidR="00B85271" w:rsidRPr="00B85271" w:rsidRDefault="00B85271" w:rsidP="00B85271">
      <w:pPr>
        <w:pStyle w:val="NormalWeb"/>
        <w:numPr>
          <w:ilvl w:val="1"/>
          <w:numId w:val="6"/>
        </w:numPr>
        <w:rPr>
          <w:sz w:val="26"/>
          <w:szCs w:val="26"/>
        </w:rPr>
      </w:pPr>
      <w:r w:rsidRPr="00B85271">
        <w:rPr>
          <w:sz w:val="26"/>
          <w:szCs w:val="26"/>
        </w:rPr>
        <w:t>Polygon: tạo hình đa giác tùy chỉnh</w:t>
      </w:r>
      <w:r w:rsidRPr="0041610A">
        <w:rPr>
          <w:sz w:val="26"/>
          <w:szCs w:val="26"/>
        </w:rPr>
        <w:t>.</w:t>
      </w:r>
    </w:p>
    <w:p w14:paraId="5EFAEA6F" w14:textId="2F1FCD85" w:rsidR="00B85271" w:rsidRPr="00B85271" w:rsidRDefault="00B85271" w:rsidP="00B85271">
      <w:pPr>
        <w:pStyle w:val="NormalWeb"/>
        <w:numPr>
          <w:ilvl w:val="1"/>
          <w:numId w:val="6"/>
        </w:numPr>
        <w:rPr>
          <w:sz w:val="26"/>
          <w:szCs w:val="26"/>
        </w:rPr>
      </w:pPr>
      <w:r w:rsidRPr="00B85271">
        <w:rPr>
          <w:sz w:val="26"/>
          <w:szCs w:val="26"/>
        </w:rPr>
        <w:t>Star: tạo hình ngôi sao, thường dùng cho hệ thống đánh giá</w:t>
      </w:r>
      <w:r w:rsidRPr="0041610A">
        <w:rPr>
          <w:sz w:val="26"/>
          <w:szCs w:val="26"/>
        </w:rPr>
        <w:t>.</w:t>
      </w:r>
    </w:p>
    <w:p w14:paraId="5B008CB3" w14:textId="721C41FA" w:rsidR="00B85271" w:rsidRPr="00B85271" w:rsidRDefault="00B85271" w:rsidP="00B85271">
      <w:pPr>
        <w:pStyle w:val="NormalWeb"/>
        <w:numPr>
          <w:ilvl w:val="1"/>
          <w:numId w:val="6"/>
        </w:numPr>
        <w:rPr>
          <w:sz w:val="26"/>
          <w:szCs w:val="26"/>
        </w:rPr>
      </w:pPr>
      <w:r w:rsidRPr="00B85271">
        <w:rPr>
          <w:sz w:val="26"/>
          <w:szCs w:val="26"/>
        </w:rPr>
        <w:t>Arrow: tạo mũi tên, dùng trong sơ đồ hoặc hướng dẫn</w:t>
      </w:r>
      <w:r w:rsidRPr="0041610A">
        <w:rPr>
          <w:sz w:val="26"/>
          <w:szCs w:val="26"/>
        </w:rPr>
        <w:t>.</w:t>
      </w:r>
    </w:p>
    <w:p w14:paraId="4D38F8BB" w14:textId="7901FEAC" w:rsidR="00B85271" w:rsidRPr="0041610A" w:rsidRDefault="00B85271" w:rsidP="00B85271">
      <w:pPr>
        <w:pStyle w:val="NormalWeb"/>
        <w:numPr>
          <w:ilvl w:val="1"/>
          <w:numId w:val="6"/>
        </w:numPr>
        <w:rPr>
          <w:sz w:val="26"/>
          <w:szCs w:val="26"/>
        </w:rPr>
      </w:pPr>
      <w:r w:rsidRPr="00B85271">
        <w:rPr>
          <w:sz w:val="26"/>
          <w:szCs w:val="26"/>
        </w:rPr>
        <w:t>Place Image: chèn hình ảnh vào khung thiết kế</w:t>
      </w:r>
      <w:r w:rsidRPr="0041610A">
        <w:rPr>
          <w:sz w:val="26"/>
          <w:szCs w:val="26"/>
        </w:rPr>
        <w:t>.</w:t>
      </w:r>
    </w:p>
    <w:p w14:paraId="1B5C290F" w14:textId="09A8CAF2" w:rsidR="00B85271" w:rsidRPr="0041610A" w:rsidRDefault="00B85271" w:rsidP="00B85271">
      <w:pPr>
        <w:pStyle w:val="NormalWeb"/>
        <w:numPr>
          <w:ilvl w:val="0"/>
          <w:numId w:val="6"/>
        </w:numPr>
        <w:rPr>
          <w:sz w:val="26"/>
          <w:szCs w:val="26"/>
        </w:rPr>
      </w:pPr>
      <w:r w:rsidRPr="0041610A">
        <w:rPr>
          <w:sz w:val="26"/>
          <w:szCs w:val="26"/>
        </w:rPr>
        <w:t xml:space="preserve">Nhóm công cụ </w:t>
      </w:r>
      <w:r w:rsidRPr="0041610A">
        <w:rPr>
          <w:sz w:val="26"/>
          <w:szCs w:val="26"/>
        </w:rPr>
        <w:t>văn bản:</w:t>
      </w:r>
    </w:p>
    <w:p w14:paraId="1ECAFBCE" w14:textId="162D216C" w:rsidR="00B85271" w:rsidRPr="00B85271" w:rsidRDefault="00B85271" w:rsidP="00B85271">
      <w:pPr>
        <w:pStyle w:val="NormalWeb"/>
        <w:numPr>
          <w:ilvl w:val="1"/>
          <w:numId w:val="6"/>
        </w:numPr>
        <w:rPr>
          <w:sz w:val="26"/>
          <w:szCs w:val="26"/>
        </w:rPr>
      </w:pPr>
      <w:r w:rsidRPr="0041610A">
        <w:rPr>
          <w:sz w:val="26"/>
          <w:szCs w:val="26"/>
        </w:rPr>
        <w:t>Text Tool: nhập và định dạng nội dung chữ, bao gồm kiểu chữ, kích thước, giãn dòng và các thông số typographic khác</w:t>
      </w:r>
      <w:r w:rsidRPr="0041610A">
        <w:rPr>
          <w:sz w:val="26"/>
          <w:szCs w:val="26"/>
        </w:rPr>
        <w:t>.</w:t>
      </w:r>
    </w:p>
    <w:p w14:paraId="297F8070" w14:textId="697B7091" w:rsidR="00B85271" w:rsidRPr="0041610A" w:rsidRDefault="00B85271" w:rsidP="00B85271">
      <w:pPr>
        <w:pStyle w:val="NormalWeb"/>
        <w:numPr>
          <w:ilvl w:val="0"/>
          <w:numId w:val="6"/>
        </w:numPr>
        <w:rPr>
          <w:sz w:val="26"/>
          <w:szCs w:val="26"/>
        </w:rPr>
      </w:pPr>
      <w:r w:rsidRPr="0041610A">
        <w:rPr>
          <w:sz w:val="26"/>
          <w:szCs w:val="26"/>
        </w:rPr>
        <w:t>Nhóm công cụ v</w:t>
      </w:r>
      <w:r w:rsidRPr="0041610A">
        <w:rPr>
          <w:sz w:val="26"/>
          <w:szCs w:val="26"/>
        </w:rPr>
        <w:t>ector</w:t>
      </w:r>
      <w:r w:rsidRPr="0041610A">
        <w:rPr>
          <w:sz w:val="26"/>
          <w:szCs w:val="26"/>
        </w:rPr>
        <w:t>:</w:t>
      </w:r>
    </w:p>
    <w:p w14:paraId="27DFC888" w14:textId="024A403C" w:rsidR="00B85271" w:rsidRPr="0041610A" w:rsidRDefault="00B85271" w:rsidP="00B85271">
      <w:pPr>
        <w:pStyle w:val="NormalWeb"/>
        <w:numPr>
          <w:ilvl w:val="1"/>
          <w:numId w:val="6"/>
        </w:numPr>
        <w:rPr>
          <w:sz w:val="26"/>
          <w:szCs w:val="26"/>
        </w:rPr>
      </w:pPr>
      <w:r w:rsidRPr="0041610A">
        <w:rPr>
          <w:sz w:val="26"/>
          <w:szCs w:val="26"/>
        </w:rPr>
        <w:t>Pen Tool: tạo đường vector và hình dạng phức tạp bằng cách đặt điểm neo (anchor)</w:t>
      </w:r>
      <w:r w:rsidRPr="0041610A">
        <w:rPr>
          <w:sz w:val="26"/>
          <w:szCs w:val="26"/>
        </w:rPr>
        <w:t>.</w:t>
      </w:r>
    </w:p>
    <w:p w14:paraId="4F1CCF77" w14:textId="758F00C8" w:rsidR="00B85271" w:rsidRPr="00B85271" w:rsidRDefault="00B85271" w:rsidP="00B85271">
      <w:pPr>
        <w:pStyle w:val="NormalWeb"/>
        <w:numPr>
          <w:ilvl w:val="1"/>
          <w:numId w:val="6"/>
        </w:numPr>
        <w:rPr>
          <w:sz w:val="26"/>
          <w:szCs w:val="26"/>
        </w:rPr>
      </w:pPr>
      <w:r w:rsidRPr="00B85271">
        <w:rPr>
          <w:sz w:val="26"/>
          <w:szCs w:val="26"/>
        </w:rPr>
        <w:t xml:space="preserve"> Pencil Tool: vẽ tự do các đường nét mềm, dùng để phác thảo hoặc tạo hình tự nhiên</w:t>
      </w:r>
      <w:r w:rsidRPr="0041610A">
        <w:rPr>
          <w:sz w:val="26"/>
          <w:szCs w:val="26"/>
        </w:rPr>
        <w:t>.</w:t>
      </w:r>
    </w:p>
    <w:p w14:paraId="214FF43D" w14:textId="64A1D316" w:rsidR="00B85271" w:rsidRPr="00B85271" w:rsidRDefault="00B85271" w:rsidP="00B85271">
      <w:pPr>
        <w:pStyle w:val="NormalWeb"/>
        <w:numPr>
          <w:ilvl w:val="1"/>
          <w:numId w:val="6"/>
        </w:numPr>
        <w:rPr>
          <w:sz w:val="26"/>
          <w:szCs w:val="26"/>
        </w:rPr>
      </w:pPr>
      <w:r w:rsidRPr="00B85271">
        <w:rPr>
          <w:sz w:val="26"/>
          <w:szCs w:val="26"/>
        </w:rPr>
        <w:t>Vector Edit Mode: chỉnh sửa điểm neo, đường cong và cấu trúc vector</w:t>
      </w:r>
      <w:r w:rsidRPr="0041610A">
        <w:rPr>
          <w:sz w:val="26"/>
          <w:szCs w:val="26"/>
        </w:rPr>
        <w:t>.</w:t>
      </w:r>
    </w:p>
    <w:p w14:paraId="3F550DEE" w14:textId="1405116C" w:rsidR="00B85271" w:rsidRPr="0041610A" w:rsidRDefault="00B85271" w:rsidP="00B85271">
      <w:pPr>
        <w:pStyle w:val="NormalWeb"/>
        <w:numPr>
          <w:ilvl w:val="0"/>
          <w:numId w:val="6"/>
        </w:numPr>
        <w:rPr>
          <w:sz w:val="26"/>
          <w:szCs w:val="26"/>
        </w:rPr>
      </w:pPr>
      <w:r w:rsidRPr="0041610A">
        <w:rPr>
          <w:sz w:val="26"/>
          <w:szCs w:val="26"/>
        </w:rPr>
        <w:t>Nhóm</w:t>
      </w:r>
      <w:r w:rsidRPr="0041610A">
        <w:rPr>
          <w:sz w:val="26"/>
          <w:szCs w:val="26"/>
        </w:rPr>
        <w:t xml:space="preserve"> tài nguyên và thư viện (Resources)</w:t>
      </w:r>
      <w:r w:rsidRPr="0041610A">
        <w:rPr>
          <w:sz w:val="26"/>
          <w:szCs w:val="26"/>
        </w:rPr>
        <w:t>:</w:t>
      </w:r>
    </w:p>
    <w:p w14:paraId="25D3FB19" w14:textId="0B0AFDEF" w:rsidR="00B85271" w:rsidRPr="0041610A" w:rsidRDefault="00B85271" w:rsidP="00B85271">
      <w:pPr>
        <w:pStyle w:val="NormalWeb"/>
        <w:numPr>
          <w:ilvl w:val="1"/>
          <w:numId w:val="6"/>
        </w:numPr>
        <w:rPr>
          <w:sz w:val="26"/>
          <w:szCs w:val="26"/>
        </w:rPr>
      </w:pPr>
      <w:r w:rsidRPr="0041610A">
        <w:rPr>
          <w:sz w:val="26"/>
          <w:szCs w:val="26"/>
        </w:rPr>
        <w:t>Assets: quản lý component, icon, style và các tài nguyên tái sử dụng</w:t>
      </w:r>
      <w:r w:rsidRPr="0041610A">
        <w:rPr>
          <w:sz w:val="26"/>
          <w:szCs w:val="26"/>
        </w:rPr>
        <w:t>.</w:t>
      </w:r>
    </w:p>
    <w:p w14:paraId="5054B0D8" w14:textId="3FBC6B6D" w:rsidR="00B85271" w:rsidRPr="00B85271" w:rsidRDefault="00B85271" w:rsidP="00B85271">
      <w:pPr>
        <w:pStyle w:val="NormalWeb"/>
        <w:numPr>
          <w:ilvl w:val="1"/>
          <w:numId w:val="6"/>
        </w:numPr>
        <w:rPr>
          <w:sz w:val="26"/>
          <w:szCs w:val="26"/>
        </w:rPr>
      </w:pPr>
      <w:r w:rsidRPr="00B85271">
        <w:rPr>
          <w:sz w:val="26"/>
          <w:szCs w:val="26"/>
        </w:rPr>
        <w:t>Libraries: đồng bộ tài nguyên thiết kế giữa nhiều tệp và nhiều thành viên</w:t>
      </w:r>
      <w:r w:rsidRPr="0041610A">
        <w:rPr>
          <w:sz w:val="26"/>
          <w:szCs w:val="26"/>
        </w:rPr>
        <w:t>.</w:t>
      </w:r>
    </w:p>
    <w:p w14:paraId="5C11223D" w14:textId="2A42B109" w:rsidR="00B85271" w:rsidRPr="00B85271" w:rsidRDefault="00B85271" w:rsidP="00B85271">
      <w:pPr>
        <w:pStyle w:val="NormalWeb"/>
        <w:numPr>
          <w:ilvl w:val="1"/>
          <w:numId w:val="6"/>
        </w:numPr>
        <w:rPr>
          <w:sz w:val="26"/>
          <w:szCs w:val="26"/>
        </w:rPr>
      </w:pPr>
      <w:r w:rsidRPr="00B85271">
        <w:rPr>
          <w:sz w:val="26"/>
          <w:szCs w:val="26"/>
        </w:rPr>
        <w:t>Plugins: mở rộng khả năng của Figma như sinh dữ liệu, chèn biểu tượng, tối ưu hình ảnh</w:t>
      </w:r>
      <w:r w:rsidRPr="0041610A">
        <w:rPr>
          <w:sz w:val="26"/>
          <w:szCs w:val="26"/>
        </w:rPr>
        <w:t>.</w:t>
      </w:r>
    </w:p>
    <w:p w14:paraId="185B5AD9" w14:textId="5B8E7D56" w:rsidR="00B85271" w:rsidRPr="0041610A" w:rsidRDefault="00B85271" w:rsidP="00B85271">
      <w:pPr>
        <w:pStyle w:val="NormalWeb"/>
        <w:numPr>
          <w:ilvl w:val="1"/>
          <w:numId w:val="6"/>
        </w:numPr>
        <w:rPr>
          <w:sz w:val="26"/>
          <w:szCs w:val="26"/>
        </w:rPr>
      </w:pPr>
      <w:r w:rsidRPr="00B85271">
        <w:rPr>
          <w:sz w:val="26"/>
          <w:szCs w:val="26"/>
        </w:rPr>
        <w:t xml:space="preserve"> Widgets: các tiện ích tương tác cho FigJam hoặc Figma</w:t>
      </w:r>
      <w:r w:rsidRPr="0041610A">
        <w:rPr>
          <w:sz w:val="26"/>
          <w:szCs w:val="26"/>
        </w:rPr>
        <w:t>.</w:t>
      </w:r>
    </w:p>
    <w:p w14:paraId="717708E7" w14:textId="46A01A0E" w:rsidR="00B85271" w:rsidRPr="0041610A" w:rsidRDefault="00B85271" w:rsidP="00B85271">
      <w:pPr>
        <w:pStyle w:val="NormalWeb"/>
        <w:numPr>
          <w:ilvl w:val="0"/>
          <w:numId w:val="6"/>
        </w:numPr>
        <w:rPr>
          <w:sz w:val="26"/>
          <w:szCs w:val="26"/>
        </w:rPr>
      </w:pPr>
      <w:r w:rsidRPr="0041610A">
        <w:rPr>
          <w:sz w:val="26"/>
          <w:szCs w:val="26"/>
        </w:rPr>
        <w:t xml:space="preserve">Nhóm công cụ </w:t>
      </w:r>
      <w:r w:rsidRPr="0041610A">
        <w:rPr>
          <w:sz w:val="26"/>
          <w:szCs w:val="26"/>
        </w:rPr>
        <w:t>chỉnh sửa nâng cao</w:t>
      </w:r>
      <w:r w:rsidRPr="0041610A">
        <w:rPr>
          <w:sz w:val="26"/>
          <w:szCs w:val="26"/>
        </w:rPr>
        <w:t>:</w:t>
      </w:r>
    </w:p>
    <w:p w14:paraId="54EB3AFC" w14:textId="51CD5565" w:rsidR="004A5F1F" w:rsidRPr="0041610A" w:rsidRDefault="004A5F1F" w:rsidP="004A5F1F">
      <w:pPr>
        <w:pStyle w:val="NormalWeb"/>
        <w:numPr>
          <w:ilvl w:val="1"/>
          <w:numId w:val="6"/>
        </w:numPr>
        <w:rPr>
          <w:sz w:val="26"/>
          <w:szCs w:val="26"/>
        </w:rPr>
      </w:pPr>
      <w:r w:rsidRPr="0041610A">
        <w:rPr>
          <w:sz w:val="26"/>
          <w:szCs w:val="26"/>
        </w:rPr>
        <w:t>Boolean Operations: kết hợp hoặc cắt ghép hình khối để tạo hình phức tạp</w:t>
      </w:r>
      <w:r w:rsidR="009B5EF9" w:rsidRPr="0041610A">
        <w:rPr>
          <w:sz w:val="26"/>
          <w:szCs w:val="26"/>
        </w:rPr>
        <w:t>.</w:t>
      </w:r>
    </w:p>
    <w:p w14:paraId="5F42B095" w14:textId="4D51ED0A" w:rsidR="004A5F1F" w:rsidRPr="004A5F1F" w:rsidRDefault="004A5F1F" w:rsidP="004A5F1F">
      <w:pPr>
        <w:pStyle w:val="NormalWeb"/>
        <w:numPr>
          <w:ilvl w:val="1"/>
          <w:numId w:val="6"/>
        </w:numPr>
        <w:rPr>
          <w:sz w:val="26"/>
          <w:szCs w:val="26"/>
        </w:rPr>
      </w:pPr>
      <w:r w:rsidRPr="004A5F1F">
        <w:rPr>
          <w:sz w:val="26"/>
          <w:szCs w:val="26"/>
        </w:rPr>
        <w:t>Masking: che hoặc hiển thị nội dung trong phạm vi một hình dạng</w:t>
      </w:r>
      <w:r w:rsidR="009B5EF9" w:rsidRPr="0041610A">
        <w:rPr>
          <w:sz w:val="26"/>
          <w:szCs w:val="26"/>
        </w:rPr>
        <w:t>.</w:t>
      </w:r>
    </w:p>
    <w:p w14:paraId="1C7D3892" w14:textId="5AFF814E" w:rsidR="004A5F1F" w:rsidRPr="004A5F1F" w:rsidRDefault="004A5F1F" w:rsidP="004A5F1F">
      <w:pPr>
        <w:pStyle w:val="NormalWeb"/>
        <w:numPr>
          <w:ilvl w:val="1"/>
          <w:numId w:val="6"/>
        </w:numPr>
        <w:rPr>
          <w:sz w:val="26"/>
          <w:szCs w:val="26"/>
        </w:rPr>
      </w:pPr>
      <w:r w:rsidRPr="004A5F1F">
        <w:rPr>
          <w:sz w:val="26"/>
          <w:szCs w:val="26"/>
        </w:rPr>
        <w:t>Effects: tạo bóng đổ, làm mờ, blend hiệu ứng để tăng chiều sâu giao diện</w:t>
      </w:r>
      <w:r w:rsidR="009B5EF9" w:rsidRPr="0041610A">
        <w:rPr>
          <w:sz w:val="26"/>
          <w:szCs w:val="26"/>
        </w:rPr>
        <w:t>.</w:t>
      </w:r>
    </w:p>
    <w:p w14:paraId="0AEFF6DC" w14:textId="17108406" w:rsidR="004A5F1F" w:rsidRPr="004A5F1F" w:rsidRDefault="004A5F1F" w:rsidP="004A5F1F">
      <w:pPr>
        <w:pStyle w:val="NormalWeb"/>
        <w:numPr>
          <w:ilvl w:val="1"/>
          <w:numId w:val="6"/>
        </w:numPr>
        <w:rPr>
          <w:sz w:val="26"/>
          <w:szCs w:val="26"/>
        </w:rPr>
      </w:pPr>
      <w:r w:rsidRPr="0041610A">
        <w:rPr>
          <w:sz w:val="26"/>
          <w:szCs w:val="26"/>
        </w:rPr>
        <w:t>C</w:t>
      </w:r>
      <w:r w:rsidRPr="004A5F1F">
        <w:rPr>
          <w:sz w:val="26"/>
          <w:szCs w:val="26"/>
        </w:rPr>
        <w:t>olor Styles: quản lý và áp dụng bảng màu thống nhất</w:t>
      </w:r>
      <w:r w:rsidR="009B5EF9" w:rsidRPr="0041610A">
        <w:rPr>
          <w:sz w:val="26"/>
          <w:szCs w:val="26"/>
        </w:rPr>
        <w:t>.</w:t>
      </w:r>
    </w:p>
    <w:p w14:paraId="32DE03C7" w14:textId="6FA5A93A" w:rsidR="004A5F1F" w:rsidRPr="004A5F1F" w:rsidRDefault="004A5F1F" w:rsidP="004A5F1F">
      <w:pPr>
        <w:pStyle w:val="NormalWeb"/>
        <w:numPr>
          <w:ilvl w:val="1"/>
          <w:numId w:val="6"/>
        </w:numPr>
        <w:rPr>
          <w:sz w:val="26"/>
          <w:szCs w:val="26"/>
        </w:rPr>
      </w:pPr>
      <w:r w:rsidRPr="004A5F1F">
        <w:rPr>
          <w:sz w:val="26"/>
          <w:szCs w:val="26"/>
        </w:rPr>
        <w:t>Text Styles: tạo và sử dụng kiểu chữ đồng bộ trong toàn dự án</w:t>
      </w:r>
      <w:r w:rsidR="009B5EF9" w:rsidRPr="0041610A">
        <w:rPr>
          <w:sz w:val="26"/>
          <w:szCs w:val="26"/>
        </w:rPr>
        <w:t>.</w:t>
      </w:r>
    </w:p>
    <w:p w14:paraId="0A43C96E" w14:textId="415A081D" w:rsidR="004A5F1F" w:rsidRPr="004A5F1F" w:rsidRDefault="004A5F1F" w:rsidP="004A5F1F">
      <w:pPr>
        <w:pStyle w:val="NormalWeb"/>
        <w:numPr>
          <w:ilvl w:val="1"/>
          <w:numId w:val="6"/>
        </w:numPr>
        <w:rPr>
          <w:sz w:val="26"/>
          <w:szCs w:val="26"/>
        </w:rPr>
      </w:pPr>
      <w:r w:rsidRPr="004A5F1F">
        <w:rPr>
          <w:sz w:val="26"/>
          <w:szCs w:val="26"/>
        </w:rPr>
        <w:t>Layout Grid: thiết lập lưới bố cục giúp căn chỉnh chính xác</w:t>
      </w:r>
      <w:r w:rsidR="009B5EF9" w:rsidRPr="0041610A">
        <w:rPr>
          <w:sz w:val="26"/>
          <w:szCs w:val="26"/>
        </w:rPr>
        <w:t>.</w:t>
      </w:r>
    </w:p>
    <w:p w14:paraId="217A1CAD" w14:textId="1F50D413" w:rsidR="004A5F1F" w:rsidRPr="0041610A" w:rsidRDefault="009B5EF9" w:rsidP="004A5F1F">
      <w:pPr>
        <w:pStyle w:val="NormalWeb"/>
        <w:numPr>
          <w:ilvl w:val="0"/>
          <w:numId w:val="6"/>
        </w:numPr>
        <w:rPr>
          <w:sz w:val="26"/>
          <w:szCs w:val="26"/>
        </w:rPr>
      </w:pPr>
      <w:r w:rsidRPr="0041610A">
        <w:rPr>
          <w:sz w:val="26"/>
          <w:szCs w:val="26"/>
        </w:rPr>
        <w:t>Auto layout</w:t>
      </w:r>
      <w:r w:rsidR="004A5F1F" w:rsidRPr="0041610A">
        <w:rPr>
          <w:sz w:val="26"/>
          <w:szCs w:val="26"/>
        </w:rPr>
        <w:t>:</w:t>
      </w:r>
    </w:p>
    <w:p w14:paraId="2D4D0D5E" w14:textId="780F5B1B" w:rsidR="009B5EF9" w:rsidRPr="0041610A" w:rsidRDefault="009B5EF9" w:rsidP="009B5EF9">
      <w:pPr>
        <w:pStyle w:val="NormalWeb"/>
        <w:numPr>
          <w:ilvl w:val="1"/>
          <w:numId w:val="6"/>
        </w:numPr>
        <w:rPr>
          <w:sz w:val="26"/>
          <w:szCs w:val="26"/>
        </w:rPr>
      </w:pPr>
      <w:r w:rsidRPr="0041610A">
        <w:rPr>
          <w:sz w:val="26"/>
          <w:szCs w:val="26"/>
        </w:rPr>
        <w:lastRenderedPageBreak/>
        <w:t>Auto Layout: sắp xếp phần tử theo hàng hoặc cột, tự động điều chỉnh khi nội dung thay đổi, hỗ trợ thiết kế giao diện responsive</w:t>
      </w:r>
      <w:r w:rsidRPr="0041610A">
        <w:rPr>
          <w:sz w:val="26"/>
          <w:szCs w:val="26"/>
        </w:rPr>
        <w:t>.</w:t>
      </w:r>
    </w:p>
    <w:p w14:paraId="61011CA6" w14:textId="7BEA4339" w:rsidR="009B5EF9" w:rsidRPr="0041610A" w:rsidRDefault="009B5EF9" w:rsidP="009B5EF9">
      <w:pPr>
        <w:pStyle w:val="NormalWeb"/>
        <w:numPr>
          <w:ilvl w:val="0"/>
          <w:numId w:val="6"/>
        </w:numPr>
        <w:rPr>
          <w:sz w:val="26"/>
          <w:szCs w:val="26"/>
        </w:rPr>
      </w:pPr>
      <w:r w:rsidRPr="0041610A">
        <w:rPr>
          <w:sz w:val="26"/>
          <w:szCs w:val="26"/>
        </w:rPr>
        <w:t>Nhóm Component và Variants</w:t>
      </w:r>
      <w:r w:rsidRPr="0041610A">
        <w:rPr>
          <w:sz w:val="26"/>
          <w:szCs w:val="26"/>
        </w:rPr>
        <w:t>:</w:t>
      </w:r>
    </w:p>
    <w:p w14:paraId="32C3B445" w14:textId="0F3DF86E" w:rsidR="009B5EF9" w:rsidRPr="0041610A" w:rsidRDefault="009B5EF9" w:rsidP="009B5EF9">
      <w:pPr>
        <w:pStyle w:val="NormalWeb"/>
        <w:numPr>
          <w:ilvl w:val="1"/>
          <w:numId w:val="6"/>
        </w:numPr>
        <w:rPr>
          <w:sz w:val="26"/>
          <w:szCs w:val="26"/>
        </w:rPr>
      </w:pPr>
      <w:r w:rsidRPr="0041610A">
        <w:rPr>
          <w:sz w:val="26"/>
          <w:szCs w:val="26"/>
        </w:rPr>
        <w:t>Component: tạo thành phần tái sử dụng giúp duy trì tính nhất quán của giao diện</w:t>
      </w:r>
      <w:r w:rsidRPr="0041610A">
        <w:rPr>
          <w:sz w:val="26"/>
          <w:szCs w:val="26"/>
        </w:rPr>
        <w:t>.</w:t>
      </w:r>
    </w:p>
    <w:p w14:paraId="18E79B34" w14:textId="5C5D8881" w:rsidR="009B5EF9" w:rsidRPr="009B5EF9" w:rsidRDefault="009B5EF9" w:rsidP="009B5EF9">
      <w:pPr>
        <w:pStyle w:val="NormalWeb"/>
        <w:numPr>
          <w:ilvl w:val="1"/>
          <w:numId w:val="6"/>
        </w:numPr>
        <w:rPr>
          <w:sz w:val="26"/>
          <w:szCs w:val="26"/>
        </w:rPr>
      </w:pPr>
      <w:r w:rsidRPr="009B5EF9">
        <w:rPr>
          <w:sz w:val="26"/>
          <w:szCs w:val="26"/>
        </w:rPr>
        <w:t>Variants:</w:t>
      </w:r>
      <w:r w:rsidRPr="0041610A">
        <w:rPr>
          <w:sz w:val="26"/>
          <w:szCs w:val="26"/>
        </w:rPr>
        <w:t xml:space="preserve"> tạo bản sao của đối tượng có add component,</w:t>
      </w:r>
      <w:r w:rsidRPr="009B5EF9">
        <w:rPr>
          <w:sz w:val="26"/>
          <w:szCs w:val="26"/>
        </w:rPr>
        <w:t xml:space="preserve"> tập hợp nhiều trạng thái của component như hover, active, disabled</w:t>
      </w:r>
      <w:r w:rsidRPr="0041610A">
        <w:rPr>
          <w:sz w:val="26"/>
          <w:szCs w:val="26"/>
        </w:rPr>
        <w:t>…</w:t>
      </w:r>
    </w:p>
    <w:p w14:paraId="564A4146" w14:textId="16AF4816" w:rsidR="009B5EF9" w:rsidRPr="0041610A" w:rsidRDefault="009B5EF9" w:rsidP="009B5EF9">
      <w:pPr>
        <w:pStyle w:val="NormalWeb"/>
        <w:numPr>
          <w:ilvl w:val="0"/>
          <w:numId w:val="6"/>
        </w:numPr>
        <w:rPr>
          <w:sz w:val="26"/>
          <w:szCs w:val="26"/>
        </w:rPr>
      </w:pPr>
      <w:r w:rsidRPr="0041610A">
        <w:rPr>
          <w:sz w:val="26"/>
          <w:szCs w:val="26"/>
        </w:rPr>
        <w:t>Nhóm Prototype</w:t>
      </w:r>
      <w:r w:rsidRPr="0041610A">
        <w:rPr>
          <w:sz w:val="26"/>
          <w:szCs w:val="26"/>
        </w:rPr>
        <w:t>:</w:t>
      </w:r>
    </w:p>
    <w:p w14:paraId="4D08DF81" w14:textId="6DF14407" w:rsidR="009B5EF9" w:rsidRPr="0041610A" w:rsidRDefault="009B5EF9" w:rsidP="009B5EF9">
      <w:pPr>
        <w:pStyle w:val="NormalWeb"/>
        <w:numPr>
          <w:ilvl w:val="1"/>
          <w:numId w:val="6"/>
        </w:numPr>
        <w:rPr>
          <w:sz w:val="26"/>
          <w:szCs w:val="26"/>
        </w:rPr>
      </w:pPr>
      <w:r w:rsidRPr="0041610A">
        <w:rPr>
          <w:sz w:val="26"/>
          <w:szCs w:val="26"/>
        </w:rPr>
        <w:t>Triggers: thiết lập hành vi tương tác như nhấn, rê chuột hoặc tự động chuyển</w:t>
      </w:r>
      <w:r w:rsidRPr="0041610A">
        <w:rPr>
          <w:sz w:val="26"/>
          <w:szCs w:val="26"/>
        </w:rPr>
        <w:t>.</w:t>
      </w:r>
    </w:p>
    <w:p w14:paraId="68732EDA" w14:textId="5BCBAE17" w:rsidR="009B5EF9" w:rsidRPr="009B5EF9" w:rsidRDefault="009B5EF9" w:rsidP="009B5EF9">
      <w:pPr>
        <w:pStyle w:val="NormalWeb"/>
        <w:numPr>
          <w:ilvl w:val="1"/>
          <w:numId w:val="6"/>
        </w:numPr>
        <w:rPr>
          <w:sz w:val="26"/>
          <w:szCs w:val="26"/>
        </w:rPr>
      </w:pPr>
      <w:r w:rsidRPr="009B5EF9">
        <w:rPr>
          <w:sz w:val="26"/>
          <w:szCs w:val="26"/>
        </w:rPr>
        <w:t>Actions: điều hướng giữa các màn hình hoặc mở dạng overlay</w:t>
      </w:r>
      <w:r w:rsidRPr="0041610A">
        <w:rPr>
          <w:sz w:val="26"/>
          <w:szCs w:val="26"/>
        </w:rPr>
        <w:t>.</w:t>
      </w:r>
    </w:p>
    <w:p w14:paraId="25D95CFB" w14:textId="0CA624F4" w:rsidR="009B5EF9" w:rsidRPr="009B5EF9" w:rsidRDefault="009B5EF9" w:rsidP="009B5EF9">
      <w:pPr>
        <w:pStyle w:val="NormalWeb"/>
        <w:numPr>
          <w:ilvl w:val="1"/>
          <w:numId w:val="6"/>
        </w:numPr>
        <w:rPr>
          <w:sz w:val="26"/>
          <w:szCs w:val="26"/>
        </w:rPr>
      </w:pPr>
      <w:r w:rsidRPr="009B5EF9">
        <w:rPr>
          <w:sz w:val="26"/>
          <w:szCs w:val="26"/>
        </w:rPr>
        <w:t>Animat</w:t>
      </w:r>
      <w:r w:rsidR="00ED0167" w:rsidRPr="0041610A">
        <w:rPr>
          <w:sz w:val="26"/>
          <w:szCs w:val="26"/>
        </w:rPr>
        <w:t>ion</w:t>
      </w:r>
      <w:r w:rsidRPr="009B5EF9">
        <w:rPr>
          <w:sz w:val="26"/>
          <w:szCs w:val="26"/>
        </w:rPr>
        <w:t>: tạo hiệu ứng chuyển cảnh mượt mà giữa hai trạng thái</w:t>
      </w:r>
      <w:r w:rsidRPr="0041610A">
        <w:rPr>
          <w:sz w:val="26"/>
          <w:szCs w:val="26"/>
        </w:rPr>
        <w:t>.</w:t>
      </w:r>
    </w:p>
    <w:p w14:paraId="1ED0BF5C" w14:textId="440782D7" w:rsidR="009B5EF9" w:rsidRPr="009B5EF9" w:rsidRDefault="009B5EF9" w:rsidP="009B5EF9">
      <w:pPr>
        <w:pStyle w:val="NormalWeb"/>
        <w:numPr>
          <w:ilvl w:val="1"/>
          <w:numId w:val="6"/>
        </w:numPr>
        <w:rPr>
          <w:sz w:val="26"/>
          <w:szCs w:val="26"/>
        </w:rPr>
      </w:pPr>
      <w:r w:rsidRPr="009B5EF9">
        <w:rPr>
          <w:sz w:val="26"/>
          <w:szCs w:val="26"/>
        </w:rPr>
        <w:t>Animation Settings: điều chỉnh tốc độ, easing và thời gian chuyển cảnh</w:t>
      </w:r>
      <w:r w:rsidRPr="0041610A">
        <w:rPr>
          <w:sz w:val="26"/>
          <w:szCs w:val="26"/>
        </w:rPr>
        <w:t>.</w:t>
      </w:r>
    </w:p>
    <w:p w14:paraId="40E133E1" w14:textId="2BF1903D" w:rsidR="00ED0167" w:rsidRPr="0041610A" w:rsidRDefault="00ED0167" w:rsidP="00ED0167">
      <w:pPr>
        <w:pStyle w:val="NormalWeb"/>
        <w:numPr>
          <w:ilvl w:val="0"/>
          <w:numId w:val="6"/>
        </w:numPr>
        <w:rPr>
          <w:sz w:val="26"/>
          <w:szCs w:val="26"/>
        </w:rPr>
      </w:pPr>
      <w:r w:rsidRPr="0041610A">
        <w:rPr>
          <w:sz w:val="26"/>
          <w:szCs w:val="26"/>
        </w:rPr>
        <w:t>Dev Mode – hỗ trợ lập trình (chỉ sử dùng được ở phiên bản tính phí)</w:t>
      </w:r>
      <w:r w:rsidRPr="0041610A">
        <w:rPr>
          <w:sz w:val="26"/>
          <w:szCs w:val="26"/>
        </w:rPr>
        <w:t>:</w:t>
      </w:r>
    </w:p>
    <w:p w14:paraId="34EF3D23" w14:textId="43D7BCBB" w:rsidR="00ED0167" w:rsidRPr="0041610A" w:rsidRDefault="00ED0167" w:rsidP="00ED0167">
      <w:pPr>
        <w:pStyle w:val="NormalWeb"/>
        <w:numPr>
          <w:ilvl w:val="1"/>
          <w:numId w:val="6"/>
        </w:numPr>
        <w:rPr>
          <w:sz w:val="26"/>
          <w:szCs w:val="26"/>
        </w:rPr>
      </w:pPr>
      <w:r w:rsidRPr="0041610A">
        <w:rPr>
          <w:sz w:val="26"/>
          <w:szCs w:val="26"/>
        </w:rPr>
        <w:t>Inspect Panel: cung cấp thông số thiết kế như kích thước, khoảng cách, màu sắc, font chữ</w:t>
      </w:r>
      <w:r w:rsidRPr="0041610A">
        <w:rPr>
          <w:sz w:val="26"/>
          <w:szCs w:val="26"/>
        </w:rPr>
        <w:t>.</w:t>
      </w:r>
    </w:p>
    <w:p w14:paraId="590932A4" w14:textId="46703284" w:rsidR="00ED0167" w:rsidRPr="00ED0167" w:rsidRDefault="00ED0167" w:rsidP="00ED0167">
      <w:pPr>
        <w:pStyle w:val="NormalWeb"/>
        <w:numPr>
          <w:ilvl w:val="1"/>
          <w:numId w:val="6"/>
        </w:numPr>
        <w:rPr>
          <w:sz w:val="26"/>
          <w:szCs w:val="26"/>
        </w:rPr>
      </w:pPr>
      <w:r w:rsidRPr="00ED0167">
        <w:rPr>
          <w:sz w:val="26"/>
          <w:szCs w:val="26"/>
        </w:rPr>
        <w:t>Code Snippets: tạo mã CSS, iOS và Android từ thiết kế</w:t>
      </w:r>
      <w:r w:rsidRPr="0041610A">
        <w:rPr>
          <w:sz w:val="26"/>
          <w:szCs w:val="26"/>
        </w:rPr>
        <w:t>.</w:t>
      </w:r>
    </w:p>
    <w:p w14:paraId="50E8AFFE" w14:textId="594ED0F6" w:rsidR="00ED0167" w:rsidRPr="0041610A" w:rsidRDefault="00ED0167" w:rsidP="00ED0167">
      <w:pPr>
        <w:pStyle w:val="NormalWeb"/>
        <w:numPr>
          <w:ilvl w:val="1"/>
          <w:numId w:val="6"/>
        </w:numPr>
        <w:rPr>
          <w:sz w:val="26"/>
          <w:szCs w:val="26"/>
        </w:rPr>
      </w:pPr>
      <w:r w:rsidRPr="00ED0167">
        <w:rPr>
          <w:sz w:val="26"/>
          <w:szCs w:val="26"/>
        </w:rPr>
        <w:t>Export Assets: xuất ảnh hoặc icon dưới dạng PNG, JPG, SVG, PDF</w:t>
      </w:r>
      <w:r w:rsidRPr="0041610A">
        <w:rPr>
          <w:sz w:val="26"/>
          <w:szCs w:val="26"/>
        </w:rPr>
        <w:t>.</w:t>
      </w:r>
    </w:p>
    <w:p w14:paraId="6DB2B50F" w14:textId="635278BB" w:rsidR="00ED0167" w:rsidRPr="0041610A" w:rsidRDefault="00ED0167" w:rsidP="00ED0167">
      <w:pPr>
        <w:pStyle w:val="NormalWeb"/>
        <w:numPr>
          <w:ilvl w:val="0"/>
          <w:numId w:val="6"/>
        </w:numPr>
        <w:rPr>
          <w:sz w:val="26"/>
          <w:szCs w:val="26"/>
        </w:rPr>
      </w:pPr>
      <w:r w:rsidRPr="0041610A">
        <w:rPr>
          <w:sz w:val="26"/>
          <w:szCs w:val="26"/>
        </w:rPr>
        <w:t xml:space="preserve">Nhóm </w:t>
      </w:r>
      <w:r w:rsidRPr="0041610A">
        <w:rPr>
          <w:sz w:val="26"/>
          <w:szCs w:val="26"/>
        </w:rPr>
        <w:t>công cụ cộng tác</w:t>
      </w:r>
      <w:r w:rsidRPr="0041610A">
        <w:rPr>
          <w:sz w:val="26"/>
          <w:szCs w:val="26"/>
        </w:rPr>
        <w:t>:</w:t>
      </w:r>
    </w:p>
    <w:p w14:paraId="20E7CC1C" w14:textId="23B367FF" w:rsidR="0041610A" w:rsidRPr="0041610A" w:rsidRDefault="0041610A" w:rsidP="0041610A">
      <w:pPr>
        <w:pStyle w:val="NormalWeb"/>
        <w:numPr>
          <w:ilvl w:val="1"/>
          <w:numId w:val="6"/>
        </w:numPr>
        <w:rPr>
          <w:sz w:val="26"/>
          <w:szCs w:val="26"/>
        </w:rPr>
      </w:pPr>
      <w:r w:rsidRPr="0041610A">
        <w:rPr>
          <w:sz w:val="26"/>
          <w:szCs w:val="26"/>
        </w:rPr>
        <w:t>Comments: trao đổi, phản hồi trực tiếp trên bản thiết kế</w:t>
      </w:r>
      <w:r w:rsidRPr="0041610A">
        <w:rPr>
          <w:sz w:val="26"/>
          <w:szCs w:val="26"/>
        </w:rPr>
        <w:t>.</w:t>
      </w:r>
    </w:p>
    <w:p w14:paraId="778E058A" w14:textId="38D3781B" w:rsidR="0041610A" w:rsidRPr="0041610A" w:rsidRDefault="0041610A" w:rsidP="0041610A">
      <w:pPr>
        <w:pStyle w:val="NormalWeb"/>
        <w:numPr>
          <w:ilvl w:val="1"/>
          <w:numId w:val="6"/>
        </w:numPr>
        <w:rPr>
          <w:sz w:val="26"/>
          <w:szCs w:val="26"/>
        </w:rPr>
      </w:pPr>
      <w:r w:rsidRPr="0041610A">
        <w:rPr>
          <w:sz w:val="26"/>
          <w:szCs w:val="26"/>
        </w:rPr>
        <w:t>Live Collaboration: chỉnh sửa đồng thời nhiều người trong thời gian thực</w:t>
      </w:r>
      <w:r w:rsidRPr="0041610A">
        <w:rPr>
          <w:sz w:val="26"/>
          <w:szCs w:val="26"/>
        </w:rPr>
        <w:t>.</w:t>
      </w:r>
    </w:p>
    <w:p w14:paraId="1E778841" w14:textId="4F3F3DFA" w:rsidR="0041610A" w:rsidRPr="0041610A" w:rsidRDefault="0041610A" w:rsidP="0041610A">
      <w:pPr>
        <w:pStyle w:val="NormalWeb"/>
        <w:numPr>
          <w:ilvl w:val="1"/>
          <w:numId w:val="6"/>
        </w:numPr>
        <w:rPr>
          <w:sz w:val="26"/>
          <w:szCs w:val="26"/>
        </w:rPr>
      </w:pPr>
      <w:r w:rsidRPr="0041610A">
        <w:rPr>
          <w:sz w:val="26"/>
          <w:szCs w:val="26"/>
        </w:rPr>
        <w:t>Version History: quản lý lịch sử thay đổi và khôi phục phiên bản cũ</w:t>
      </w:r>
      <w:r w:rsidRPr="0041610A">
        <w:rPr>
          <w:sz w:val="26"/>
          <w:szCs w:val="26"/>
        </w:rPr>
        <w:t>.</w:t>
      </w:r>
    </w:p>
    <w:p w14:paraId="7B0AB97A" w14:textId="27CB6DE5" w:rsidR="00B034F3" w:rsidRDefault="00000000">
      <w:pPr>
        <w:pStyle w:val="Heading3"/>
      </w:pPr>
      <w:r>
        <w:t>Ứng dụng thực tế của Figma</w:t>
      </w:r>
    </w:p>
    <w:p w14:paraId="657A829E" w14:textId="77777777" w:rsidR="00B034F3" w:rsidRDefault="00000000">
      <w:pPr>
        <w:pStyle w:val="ListParagraph"/>
        <w:numPr>
          <w:ilvl w:val="0"/>
          <w:numId w:val="2"/>
        </w:numPr>
        <w:spacing w:line="360" w:lineRule="auto"/>
      </w:pPr>
      <w:r>
        <w:t>Ứng dụng trong thiết kế giao diện website</w:t>
      </w:r>
    </w:p>
    <w:p w14:paraId="27F1C6A2" w14:textId="77777777" w:rsidR="00B034F3" w:rsidRDefault="00000000">
      <w:pPr>
        <w:pStyle w:val="ListParagraph"/>
        <w:numPr>
          <w:ilvl w:val="0"/>
          <w:numId w:val="2"/>
        </w:numPr>
        <w:spacing w:line="360" w:lineRule="auto"/>
      </w:pPr>
      <w:r>
        <w:t>Ứng dụng trong thiết kế ứng dụng di động (Mobile App)</w:t>
      </w:r>
    </w:p>
    <w:p w14:paraId="015E0986" w14:textId="77777777" w:rsidR="00B034F3" w:rsidRDefault="00000000">
      <w:pPr>
        <w:pStyle w:val="ListParagraph"/>
        <w:numPr>
          <w:ilvl w:val="0"/>
          <w:numId w:val="2"/>
        </w:numPr>
        <w:spacing w:line="360" w:lineRule="auto"/>
      </w:pPr>
      <w:r>
        <w:t>Ứng dụng trong thiết kế hệ thống sản phẩm (Design System)</w:t>
      </w:r>
    </w:p>
    <w:p w14:paraId="0FA016E6" w14:textId="77777777" w:rsidR="00B034F3" w:rsidRDefault="00000000">
      <w:pPr>
        <w:pStyle w:val="ListParagraph"/>
        <w:numPr>
          <w:ilvl w:val="0"/>
          <w:numId w:val="2"/>
        </w:numPr>
        <w:spacing w:line="360" w:lineRule="auto"/>
      </w:pPr>
      <w:r>
        <w:t>Ứng dụng trong giáo dục và đào tạo</w:t>
      </w:r>
    </w:p>
    <w:p w14:paraId="0B9B3865" w14:textId="77777777" w:rsidR="00B034F3" w:rsidRDefault="00000000">
      <w:pPr>
        <w:pStyle w:val="ListParagraph"/>
        <w:numPr>
          <w:ilvl w:val="0"/>
          <w:numId w:val="2"/>
        </w:numPr>
        <w:spacing w:line="360" w:lineRule="auto"/>
      </w:pPr>
      <w:r>
        <w:t>Ứng dụng trong doanh nghiệp và công ty công nghệ</w:t>
      </w:r>
    </w:p>
    <w:p w14:paraId="5CCF3A91" w14:textId="77777777" w:rsidR="00B034F3" w:rsidRDefault="00000000">
      <w:pPr>
        <w:pStyle w:val="ListParagraph"/>
        <w:numPr>
          <w:ilvl w:val="0"/>
          <w:numId w:val="2"/>
        </w:numPr>
        <w:spacing w:line="360" w:lineRule="auto"/>
      </w:pPr>
      <w:r>
        <w:t>Ứng dụng trong làm việc nhóm và quản lý dự án</w:t>
      </w:r>
    </w:p>
    <w:p w14:paraId="1506B3E4" w14:textId="77777777" w:rsidR="00B034F3" w:rsidRDefault="00000000">
      <w:pPr>
        <w:pStyle w:val="ListParagraph"/>
        <w:numPr>
          <w:ilvl w:val="0"/>
          <w:numId w:val="2"/>
        </w:numPr>
        <w:spacing w:line="360" w:lineRule="auto"/>
      </w:pPr>
      <w:r>
        <w:t>Ứng dụng trong sáng tạo nội dung và truyền thông</w:t>
      </w:r>
    </w:p>
    <w:p w14:paraId="3D300081" w14:textId="77777777" w:rsidR="00B034F3" w:rsidRDefault="00000000">
      <w:pPr>
        <w:pStyle w:val="ListParagraph"/>
        <w:numPr>
          <w:ilvl w:val="0"/>
          <w:numId w:val="2"/>
        </w:numPr>
        <w:spacing w:line="360" w:lineRule="auto"/>
      </w:pPr>
      <w:r>
        <w:t>Ứng dụng trong nghiên cứu UX</w:t>
      </w:r>
    </w:p>
    <w:p w14:paraId="7590240F" w14:textId="77777777" w:rsidR="00B034F3" w:rsidRDefault="00000000">
      <w:pPr>
        <w:pStyle w:val="ListParagraph"/>
        <w:numPr>
          <w:ilvl w:val="0"/>
          <w:numId w:val="2"/>
        </w:numPr>
        <w:spacing w:line="360" w:lineRule="auto"/>
      </w:pPr>
      <w:r>
        <w:t>Ứng dụng trong khởi nghiệp và phát triển sản phẩm số (Startup)</w:t>
      </w:r>
    </w:p>
    <w:p w14:paraId="35C4536D" w14:textId="77777777" w:rsidR="00B034F3" w:rsidRDefault="00000000">
      <w:pPr>
        <w:pStyle w:val="ListParagraph"/>
        <w:numPr>
          <w:ilvl w:val="0"/>
          <w:numId w:val="2"/>
        </w:numPr>
        <w:spacing w:line="360" w:lineRule="auto"/>
      </w:pPr>
      <w:r>
        <w:t>Ứng dụng trong quy trình thiết kế – phát triển phần mềm</w:t>
      </w:r>
    </w:p>
    <w:p w14:paraId="47C15FBA" w14:textId="77777777" w:rsidR="00B034F3" w:rsidRDefault="00B034F3">
      <w:pPr>
        <w:pStyle w:val="ListParagraph"/>
        <w:ind w:left="0"/>
      </w:pPr>
    </w:p>
    <w:p w14:paraId="60824852" w14:textId="77777777" w:rsidR="00B034F3" w:rsidRDefault="00B034F3">
      <w:pPr>
        <w:pStyle w:val="ListParagraph"/>
        <w:ind w:firstLine="720"/>
      </w:pPr>
    </w:p>
    <w:p w14:paraId="011D6542" w14:textId="77777777" w:rsidR="00B034F3" w:rsidRDefault="00000000">
      <w:pPr>
        <w:pStyle w:val="Heading2"/>
        <w:jc w:val="left"/>
      </w:pPr>
      <w:r>
        <w:t>So sánh với các nền tảng khác</w:t>
      </w:r>
    </w:p>
    <w:tbl>
      <w:tblPr>
        <w:tblpPr w:leftFromText="180" w:rightFromText="180" w:vertAnchor="text" w:horzAnchor="page" w:tblpX="1452" w:tblpY="387"/>
        <w:tblOverlap w:val="neve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5"/>
        <w:gridCol w:w="1938"/>
        <w:gridCol w:w="2860"/>
        <w:gridCol w:w="2568"/>
      </w:tblGrid>
      <w:tr w:rsidR="00B034F3" w14:paraId="5225E054" w14:textId="77777777">
        <w:tc>
          <w:tcPr>
            <w:tcW w:w="0" w:type="auto"/>
            <w:shd w:val="clear" w:color="auto" w:fill="FFFFFF"/>
            <w:vAlign w:val="center"/>
          </w:tcPr>
          <w:p w14:paraId="5FC244EE" w14:textId="77777777" w:rsidR="00B034F3" w:rsidRDefault="00000000">
            <w:pPr>
              <w:pStyle w:val="NormalWeb"/>
              <w:spacing w:before="84" w:beforeAutospacing="0" w:after="84" w:afterAutospacing="0"/>
              <w:rPr>
                <w:sz w:val="26"/>
                <w:szCs w:val="26"/>
              </w:rPr>
            </w:pPr>
            <w:r>
              <w:rPr>
                <w:rFonts w:eastAsia="sans-serif"/>
                <w:color w:val="2D3648"/>
                <w:sz w:val="26"/>
                <w:szCs w:val="26"/>
              </w:rPr>
              <w:br/>
            </w:r>
          </w:p>
        </w:tc>
        <w:tc>
          <w:tcPr>
            <w:tcW w:w="0" w:type="auto"/>
            <w:shd w:val="clear" w:color="auto" w:fill="FFFFFF"/>
            <w:vAlign w:val="center"/>
          </w:tcPr>
          <w:p w14:paraId="3ADB41E5" w14:textId="77777777" w:rsidR="00B034F3" w:rsidRDefault="00000000">
            <w:pPr>
              <w:pStyle w:val="NormalWeb"/>
              <w:spacing w:before="84" w:beforeAutospacing="0" w:after="84" w:afterAutospacing="0"/>
              <w:jc w:val="center"/>
              <w:rPr>
                <w:sz w:val="26"/>
                <w:szCs w:val="26"/>
              </w:rPr>
            </w:pPr>
            <w:r>
              <w:rPr>
                <w:sz w:val="26"/>
                <w:szCs w:val="26"/>
              </w:rPr>
              <w:t>Figma</w:t>
            </w:r>
          </w:p>
        </w:tc>
        <w:tc>
          <w:tcPr>
            <w:tcW w:w="2860" w:type="dxa"/>
            <w:shd w:val="clear" w:color="auto" w:fill="FFFFFF"/>
            <w:vAlign w:val="center"/>
          </w:tcPr>
          <w:p w14:paraId="087BAE8F" w14:textId="77777777" w:rsidR="00B034F3" w:rsidRDefault="00000000">
            <w:pPr>
              <w:pStyle w:val="NormalWeb"/>
              <w:spacing w:before="84" w:beforeAutospacing="0" w:after="84" w:afterAutospacing="0"/>
              <w:jc w:val="center"/>
              <w:rPr>
                <w:sz w:val="26"/>
                <w:szCs w:val="26"/>
              </w:rPr>
            </w:pPr>
            <w:r>
              <w:rPr>
                <w:sz w:val="26"/>
                <w:szCs w:val="26"/>
              </w:rPr>
              <w:t>Sketch</w:t>
            </w:r>
          </w:p>
        </w:tc>
        <w:tc>
          <w:tcPr>
            <w:tcW w:w="2568" w:type="dxa"/>
            <w:shd w:val="clear" w:color="auto" w:fill="FFFFFF"/>
            <w:vAlign w:val="center"/>
          </w:tcPr>
          <w:p w14:paraId="0BE4588D" w14:textId="77777777" w:rsidR="00B034F3" w:rsidRDefault="00000000">
            <w:pPr>
              <w:pStyle w:val="NormalWeb"/>
              <w:spacing w:before="84" w:beforeAutospacing="0" w:after="84" w:afterAutospacing="0"/>
              <w:jc w:val="center"/>
              <w:rPr>
                <w:rStyle w:val="Strong"/>
                <w:rFonts w:eastAsia="sans-serif"/>
                <w:b w:val="0"/>
                <w:bCs w:val="0"/>
                <w:color w:val="2D3648"/>
                <w:sz w:val="26"/>
                <w:szCs w:val="26"/>
              </w:rPr>
            </w:pPr>
            <w:r>
              <w:rPr>
                <w:rStyle w:val="Strong"/>
                <w:rFonts w:eastAsia="sans-serif"/>
                <w:b w:val="0"/>
                <w:bCs w:val="0"/>
                <w:color w:val="2D3648"/>
                <w:sz w:val="26"/>
                <w:szCs w:val="26"/>
              </w:rPr>
              <w:t>Adobe XD</w:t>
            </w:r>
          </w:p>
        </w:tc>
      </w:tr>
      <w:tr w:rsidR="00B034F3" w14:paraId="5A006448" w14:textId="77777777">
        <w:tc>
          <w:tcPr>
            <w:tcW w:w="0" w:type="auto"/>
            <w:shd w:val="clear" w:color="auto" w:fill="FFFFFF"/>
            <w:vAlign w:val="center"/>
          </w:tcPr>
          <w:p w14:paraId="121BDED2"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lastRenderedPageBreak/>
              <w:t>Nền tảng hoạt động</w:t>
            </w:r>
          </w:p>
        </w:tc>
        <w:tc>
          <w:tcPr>
            <w:tcW w:w="0" w:type="auto"/>
            <w:shd w:val="clear" w:color="auto" w:fill="FFFFFF"/>
            <w:vAlign w:val="center"/>
          </w:tcPr>
          <w:p w14:paraId="523FCBC5" w14:textId="77777777" w:rsidR="00B034F3" w:rsidRDefault="00000000">
            <w:pPr>
              <w:pStyle w:val="NormalWeb"/>
              <w:spacing w:before="84" w:beforeAutospacing="0" w:after="84" w:afterAutospacing="0"/>
              <w:rPr>
                <w:sz w:val="26"/>
                <w:szCs w:val="26"/>
              </w:rPr>
            </w:pPr>
            <w:r>
              <w:rPr>
                <w:rFonts w:eastAsia="sans-serif"/>
                <w:color w:val="2D3648"/>
                <w:sz w:val="26"/>
                <w:szCs w:val="26"/>
              </w:rPr>
              <w:t>Trên trình duyệt web</w:t>
            </w:r>
          </w:p>
        </w:tc>
        <w:tc>
          <w:tcPr>
            <w:tcW w:w="2860" w:type="dxa"/>
            <w:shd w:val="clear" w:color="auto" w:fill="FFFFFF"/>
            <w:vAlign w:val="center"/>
          </w:tcPr>
          <w:p w14:paraId="74792838" w14:textId="77777777" w:rsidR="00B034F3" w:rsidRDefault="00000000">
            <w:pPr>
              <w:pStyle w:val="NormalWeb"/>
              <w:spacing w:before="84" w:beforeAutospacing="0" w:after="84" w:afterAutospacing="0"/>
              <w:rPr>
                <w:sz w:val="26"/>
                <w:szCs w:val="26"/>
              </w:rPr>
            </w:pPr>
            <w:r>
              <w:rPr>
                <w:rFonts w:eastAsia="sans-serif"/>
                <w:color w:val="2D3648"/>
                <w:sz w:val="26"/>
                <w:szCs w:val="26"/>
              </w:rPr>
              <w:t>Hoạt động trên phần mềm Desktop</w:t>
            </w:r>
          </w:p>
        </w:tc>
        <w:tc>
          <w:tcPr>
            <w:tcW w:w="2568" w:type="dxa"/>
            <w:shd w:val="clear" w:color="auto" w:fill="FFFFFF"/>
            <w:vAlign w:val="center"/>
          </w:tcPr>
          <w:p w14:paraId="6708DC82" w14:textId="77777777" w:rsidR="00B034F3" w:rsidRDefault="00000000">
            <w:pPr>
              <w:pStyle w:val="NormalWeb"/>
              <w:spacing w:before="84" w:beforeAutospacing="0" w:after="84" w:afterAutospacing="0"/>
              <w:rPr>
                <w:sz w:val="26"/>
                <w:szCs w:val="26"/>
              </w:rPr>
            </w:pPr>
            <w:r>
              <w:rPr>
                <w:rFonts w:eastAsia="sans-serif"/>
                <w:color w:val="2D3648"/>
                <w:sz w:val="26"/>
                <w:szCs w:val="26"/>
              </w:rPr>
              <w:t>Hoạt động trên phần mềm Desktop hoặc ứng dụng trên điện thoại</w:t>
            </w:r>
          </w:p>
        </w:tc>
      </w:tr>
      <w:tr w:rsidR="00B034F3" w14:paraId="55AD83C5" w14:textId="77777777">
        <w:tc>
          <w:tcPr>
            <w:tcW w:w="0" w:type="auto"/>
            <w:shd w:val="clear" w:color="auto" w:fill="FFFFFF"/>
            <w:vAlign w:val="center"/>
          </w:tcPr>
          <w:p w14:paraId="5C13FE10"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Hệ điều hành</w:t>
            </w:r>
          </w:p>
        </w:tc>
        <w:tc>
          <w:tcPr>
            <w:tcW w:w="0" w:type="auto"/>
            <w:shd w:val="clear" w:color="auto" w:fill="FFFFFF"/>
            <w:vAlign w:val="center"/>
          </w:tcPr>
          <w:p w14:paraId="060698D6" w14:textId="77777777" w:rsidR="00B034F3" w:rsidRDefault="00000000">
            <w:pPr>
              <w:pStyle w:val="NormalWeb"/>
              <w:spacing w:before="84" w:beforeAutospacing="0" w:after="84" w:afterAutospacing="0"/>
              <w:rPr>
                <w:sz w:val="26"/>
                <w:szCs w:val="26"/>
              </w:rPr>
            </w:pPr>
            <w:r>
              <w:rPr>
                <w:rFonts w:eastAsia="sans-serif"/>
                <w:color w:val="2D3648"/>
                <w:sz w:val="26"/>
                <w:szCs w:val="26"/>
              </w:rPr>
              <w:t>Windows, Linux, MacOS</w:t>
            </w:r>
          </w:p>
        </w:tc>
        <w:tc>
          <w:tcPr>
            <w:tcW w:w="2860" w:type="dxa"/>
            <w:shd w:val="clear" w:color="auto" w:fill="FFFFFF"/>
            <w:vAlign w:val="center"/>
          </w:tcPr>
          <w:p w14:paraId="4622083B" w14:textId="77777777" w:rsidR="00B034F3" w:rsidRDefault="00000000">
            <w:pPr>
              <w:pStyle w:val="NormalWeb"/>
              <w:spacing w:before="84" w:beforeAutospacing="0" w:after="84" w:afterAutospacing="0"/>
              <w:rPr>
                <w:sz w:val="26"/>
                <w:szCs w:val="26"/>
              </w:rPr>
            </w:pPr>
            <w:r>
              <w:rPr>
                <w:rFonts w:eastAsia="sans-serif"/>
                <w:color w:val="2D3648"/>
                <w:sz w:val="26"/>
                <w:szCs w:val="26"/>
              </w:rPr>
              <w:t>MacOS</w:t>
            </w:r>
          </w:p>
        </w:tc>
        <w:tc>
          <w:tcPr>
            <w:tcW w:w="2568" w:type="dxa"/>
            <w:shd w:val="clear" w:color="auto" w:fill="FFFFFF"/>
            <w:vAlign w:val="center"/>
          </w:tcPr>
          <w:p w14:paraId="22A2AC02" w14:textId="77777777" w:rsidR="00B034F3" w:rsidRDefault="00000000">
            <w:pPr>
              <w:pStyle w:val="NormalWeb"/>
              <w:spacing w:before="84" w:beforeAutospacing="0" w:after="84" w:afterAutospacing="0"/>
              <w:rPr>
                <w:sz w:val="26"/>
                <w:szCs w:val="26"/>
              </w:rPr>
            </w:pPr>
            <w:r>
              <w:rPr>
                <w:rFonts w:eastAsia="sans-serif"/>
                <w:color w:val="2D3648"/>
                <w:sz w:val="26"/>
                <w:szCs w:val="26"/>
              </w:rPr>
              <w:t>Windows, MacOS, Android, iOS</w:t>
            </w:r>
          </w:p>
        </w:tc>
      </w:tr>
      <w:tr w:rsidR="00B034F3" w14:paraId="226B5A7B" w14:textId="77777777">
        <w:tc>
          <w:tcPr>
            <w:tcW w:w="0" w:type="auto"/>
            <w:shd w:val="clear" w:color="auto" w:fill="FFFFFF"/>
            <w:vAlign w:val="center"/>
          </w:tcPr>
          <w:p w14:paraId="7CA4FB7F"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Tính năng tương tác trong thời gian thực</w:t>
            </w:r>
          </w:p>
        </w:tc>
        <w:tc>
          <w:tcPr>
            <w:tcW w:w="0" w:type="auto"/>
            <w:shd w:val="clear" w:color="auto" w:fill="FFFFFF"/>
            <w:vAlign w:val="center"/>
          </w:tcPr>
          <w:p w14:paraId="60513CA8" w14:textId="77777777" w:rsidR="00B034F3" w:rsidRDefault="00000000">
            <w:pPr>
              <w:pStyle w:val="NormalWeb"/>
              <w:spacing w:before="84" w:beforeAutospacing="0" w:after="84" w:afterAutospacing="0"/>
              <w:rPr>
                <w:sz w:val="26"/>
                <w:szCs w:val="26"/>
              </w:rPr>
            </w:pPr>
            <w:r>
              <w:rPr>
                <w:rFonts w:eastAsia="sans-serif"/>
                <w:color w:val="2D3648"/>
                <w:sz w:val="26"/>
                <w:szCs w:val="26"/>
              </w:rPr>
              <w:t>Với tất cả người dùng</w:t>
            </w:r>
          </w:p>
        </w:tc>
        <w:tc>
          <w:tcPr>
            <w:tcW w:w="2860" w:type="dxa"/>
            <w:shd w:val="clear" w:color="auto" w:fill="FFFFFF"/>
            <w:vAlign w:val="center"/>
          </w:tcPr>
          <w:p w14:paraId="2790ED3F" w14:textId="77777777" w:rsidR="00B034F3" w:rsidRDefault="00000000">
            <w:pPr>
              <w:pStyle w:val="NormalWeb"/>
              <w:spacing w:before="84" w:beforeAutospacing="0" w:after="84" w:afterAutospacing="0"/>
              <w:rPr>
                <w:sz w:val="26"/>
                <w:szCs w:val="26"/>
              </w:rPr>
            </w:pPr>
            <w:r>
              <w:rPr>
                <w:rFonts w:eastAsia="sans-serif"/>
                <w:color w:val="2D3648"/>
                <w:sz w:val="26"/>
                <w:szCs w:val="26"/>
              </w:rPr>
              <w:t>Cho người đăng ký và phiên bản Sketch 71 trở lên</w:t>
            </w:r>
          </w:p>
        </w:tc>
        <w:tc>
          <w:tcPr>
            <w:tcW w:w="2568" w:type="dxa"/>
            <w:shd w:val="clear" w:color="auto" w:fill="FFFFFF"/>
            <w:vAlign w:val="center"/>
          </w:tcPr>
          <w:p w14:paraId="7DEA5928" w14:textId="77777777" w:rsidR="00B034F3" w:rsidRDefault="00000000">
            <w:pPr>
              <w:pStyle w:val="NormalWeb"/>
              <w:spacing w:before="84" w:beforeAutospacing="0" w:after="84" w:afterAutospacing="0"/>
              <w:rPr>
                <w:sz w:val="26"/>
                <w:szCs w:val="26"/>
              </w:rPr>
            </w:pPr>
            <w:r>
              <w:rPr>
                <w:rFonts w:eastAsia="sans-serif"/>
                <w:color w:val="2D3648"/>
                <w:sz w:val="26"/>
                <w:szCs w:val="26"/>
              </w:rPr>
              <w:t>Tính năng Coediting cho dự án được đồng bộ trên cloud</w:t>
            </w:r>
          </w:p>
        </w:tc>
      </w:tr>
      <w:tr w:rsidR="00B034F3" w14:paraId="2C92FE01" w14:textId="77777777">
        <w:tc>
          <w:tcPr>
            <w:tcW w:w="0" w:type="auto"/>
            <w:shd w:val="clear" w:color="auto" w:fill="FFFFFF"/>
            <w:vAlign w:val="center"/>
          </w:tcPr>
          <w:p w14:paraId="0B7AD968"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Làm việc offline</w:t>
            </w:r>
          </w:p>
        </w:tc>
        <w:tc>
          <w:tcPr>
            <w:tcW w:w="0" w:type="auto"/>
            <w:shd w:val="clear" w:color="auto" w:fill="FFFFFF"/>
            <w:vAlign w:val="center"/>
          </w:tcPr>
          <w:p w14:paraId="02F33185" w14:textId="77777777" w:rsidR="00B034F3" w:rsidRDefault="00000000">
            <w:pPr>
              <w:pStyle w:val="NormalWeb"/>
              <w:spacing w:before="84" w:beforeAutospacing="0" w:after="84" w:afterAutospacing="0"/>
              <w:rPr>
                <w:sz w:val="26"/>
                <w:szCs w:val="26"/>
              </w:rPr>
            </w:pPr>
            <w:r>
              <w:rPr>
                <w:rFonts w:eastAsia="sans-serif"/>
                <w:color w:val="2D3648"/>
                <w:sz w:val="26"/>
                <w:szCs w:val="26"/>
              </w:rPr>
              <w:t>Không thể</w:t>
            </w:r>
          </w:p>
        </w:tc>
        <w:tc>
          <w:tcPr>
            <w:tcW w:w="2860" w:type="dxa"/>
            <w:shd w:val="clear" w:color="auto" w:fill="FFFFFF"/>
            <w:vAlign w:val="center"/>
          </w:tcPr>
          <w:p w14:paraId="46BF5A69" w14:textId="77777777" w:rsidR="00B034F3" w:rsidRDefault="00000000">
            <w:pPr>
              <w:pStyle w:val="NormalWeb"/>
              <w:spacing w:before="84" w:beforeAutospacing="0" w:after="84" w:afterAutospacing="0"/>
              <w:rPr>
                <w:sz w:val="26"/>
                <w:szCs w:val="26"/>
              </w:rPr>
            </w:pPr>
            <w:r>
              <w:rPr>
                <w:rFonts w:eastAsia="sans-serif"/>
                <w:color w:val="2D3648"/>
                <w:sz w:val="26"/>
                <w:szCs w:val="26"/>
              </w:rPr>
              <w:t>Có thể</w:t>
            </w:r>
          </w:p>
        </w:tc>
        <w:tc>
          <w:tcPr>
            <w:tcW w:w="2568" w:type="dxa"/>
            <w:shd w:val="clear" w:color="auto" w:fill="FFFFFF"/>
            <w:vAlign w:val="center"/>
          </w:tcPr>
          <w:p w14:paraId="35FC5699" w14:textId="77777777" w:rsidR="00B034F3" w:rsidRDefault="00000000">
            <w:pPr>
              <w:pStyle w:val="NormalWeb"/>
              <w:spacing w:before="84" w:beforeAutospacing="0" w:after="84" w:afterAutospacing="0"/>
              <w:rPr>
                <w:sz w:val="26"/>
                <w:szCs w:val="26"/>
              </w:rPr>
            </w:pPr>
            <w:r>
              <w:rPr>
                <w:rFonts w:eastAsia="sans-serif"/>
                <w:color w:val="2D3648"/>
                <w:sz w:val="26"/>
                <w:szCs w:val="26"/>
              </w:rPr>
              <w:t>Có thể</w:t>
            </w:r>
          </w:p>
        </w:tc>
      </w:tr>
      <w:tr w:rsidR="00B034F3" w14:paraId="354F6A41" w14:textId="77777777">
        <w:tc>
          <w:tcPr>
            <w:tcW w:w="0" w:type="auto"/>
            <w:shd w:val="clear" w:color="auto" w:fill="FFFFFF"/>
            <w:vAlign w:val="center"/>
          </w:tcPr>
          <w:p w14:paraId="1E273EB6"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Tạo Prototype</w:t>
            </w:r>
          </w:p>
        </w:tc>
        <w:tc>
          <w:tcPr>
            <w:tcW w:w="0" w:type="auto"/>
            <w:shd w:val="clear" w:color="auto" w:fill="FFFFFF"/>
            <w:vAlign w:val="center"/>
          </w:tcPr>
          <w:p w14:paraId="629D977E" w14:textId="77777777" w:rsidR="00B034F3" w:rsidRDefault="00000000">
            <w:pPr>
              <w:pStyle w:val="NormalWeb"/>
              <w:spacing w:before="84" w:beforeAutospacing="0" w:after="84" w:afterAutospacing="0"/>
              <w:rPr>
                <w:sz w:val="26"/>
                <w:szCs w:val="26"/>
              </w:rPr>
            </w:pPr>
            <w:r>
              <w:rPr>
                <w:rFonts w:eastAsia="sans-serif"/>
                <w:color w:val="2D3648"/>
                <w:sz w:val="26"/>
                <w:szCs w:val="26"/>
              </w:rPr>
              <w:t>Có thể</w:t>
            </w:r>
          </w:p>
        </w:tc>
        <w:tc>
          <w:tcPr>
            <w:tcW w:w="2860" w:type="dxa"/>
            <w:shd w:val="clear" w:color="auto" w:fill="FFFFFF"/>
            <w:vAlign w:val="center"/>
          </w:tcPr>
          <w:p w14:paraId="52C9B2A3" w14:textId="77777777" w:rsidR="00B034F3" w:rsidRDefault="00000000">
            <w:pPr>
              <w:pStyle w:val="NormalWeb"/>
              <w:spacing w:before="84" w:beforeAutospacing="0" w:after="84" w:afterAutospacing="0"/>
              <w:rPr>
                <w:sz w:val="26"/>
                <w:szCs w:val="26"/>
              </w:rPr>
            </w:pPr>
            <w:r>
              <w:rPr>
                <w:rFonts w:eastAsia="sans-serif"/>
                <w:color w:val="2D3648"/>
                <w:sz w:val="26"/>
                <w:szCs w:val="26"/>
              </w:rPr>
              <w:t>Mức cơ bản</w:t>
            </w:r>
          </w:p>
        </w:tc>
        <w:tc>
          <w:tcPr>
            <w:tcW w:w="2568" w:type="dxa"/>
            <w:shd w:val="clear" w:color="auto" w:fill="FFFFFF"/>
            <w:vAlign w:val="center"/>
          </w:tcPr>
          <w:p w14:paraId="1ED6E657" w14:textId="77777777" w:rsidR="00B034F3" w:rsidRDefault="00000000">
            <w:pPr>
              <w:pStyle w:val="NormalWeb"/>
              <w:spacing w:before="84" w:beforeAutospacing="0" w:after="84" w:afterAutospacing="0"/>
              <w:rPr>
                <w:sz w:val="26"/>
                <w:szCs w:val="26"/>
              </w:rPr>
            </w:pPr>
            <w:r>
              <w:rPr>
                <w:rFonts w:eastAsia="sans-serif"/>
                <w:color w:val="2D3648"/>
                <w:sz w:val="26"/>
                <w:szCs w:val="26"/>
              </w:rPr>
              <w:t>Tốt nhất</w:t>
            </w:r>
          </w:p>
        </w:tc>
      </w:tr>
      <w:tr w:rsidR="00B034F3" w14:paraId="765A9C86" w14:textId="77777777">
        <w:tc>
          <w:tcPr>
            <w:tcW w:w="0" w:type="auto"/>
            <w:shd w:val="clear" w:color="auto" w:fill="FFFFFF"/>
            <w:vAlign w:val="center"/>
          </w:tcPr>
          <w:p w14:paraId="42AC0080"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Giá thành</w:t>
            </w:r>
          </w:p>
        </w:tc>
        <w:tc>
          <w:tcPr>
            <w:tcW w:w="0" w:type="auto"/>
            <w:shd w:val="clear" w:color="auto" w:fill="FFFFFF"/>
            <w:vAlign w:val="center"/>
          </w:tcPr>
          <w:p w14:paraId="5B9C13E0" w14:textId="77777777" w:rsidR="00B034F3" w:rsidRDefault="00000000">
            <w:pPr>
              <w:pStyle w:val="NormalWeb"/>
              <w:spacing w:before="84" w:beforeAutospacing="0" w:after="84" w:afterAutospacing="0"/>
              <w:rPr>
                <w:sz w:val="26"/>
                <w:szCs w:val="26"/>
              </w:rPr>
            </w:pPr>
            <w:r>
              <w:rPr>
                <w:rFonts w:eastAsia="sans-serif"/>
                <w:color w:val="2D3648"/>
                <w:sz w:val="26"/>
                <w:szCs w:val="26"/>
              </w:rPr>
              <w:t>Miễn phí với gói Starter</w:t>
            </w:r>
          </w:p>
        </w:tc>
        <w:tc>
          <w:tcPr>
            <w:tcW w:w="2860" w:type="dxa"/>
            <w:shd w:val="clear" w:color="auto" w:fill="FFFFFF"/>
            <w:vAlign w:val="center"/>
          </w:tcPr>
          <w:p w14:paraId="0DB36F5D" w14:textId="77777777" w:rsidR="00B034F3" w:rsidRDefault="00000000">
            <w:pPr>
              <w:pStyle w:val="NormalWeb"/>
              <w:spacing w:before="84" w:beforeAutospacing="0" w:after="84" w:afterAutospacing="0"/>
              <w:rPr>
                <w:sz w:val="26"/>
                <w:szCs w:val="26"/>
              </w:rPr>
            </w:pPr>
            <w:r>
              <w:rPr>
                <w:rFonts w:eastAsia="sans-serif"/>
                <w:color w:val="2D3648"/>
                <w:sz w:val="26"/>
                <w:szCs w:val="26"/>
              </w:rPr>
              <w:t>Tốn phí</w:t>
            </w:r>
          </w:p>
        </w:tc>
        <w:tc>
          <w:tcPr>
            <w:tcW w:w="2568" w:type="dxa"/>
            <w:shd w:val="clear" w:color="auto" w:fill="FFFFFF"/>
            <w:vAlign w:val="center"/>
          </w:tcPr>
          <w:p w14:paraId="37C40758" w14:textId="77777777" w:rsidR="00B034F3" w:rsidRDefault="00000000">
            <w:pPr>
              <w:pStyle w:val="NormalWeb"/>
              <w:spacing w:before="84" w:beforeAutospacing="0" w:after="84" w:afterAutospacing="0"/>
              <w:rPr>
                <w:sz w:val="26"/>
                <w:szCs w:val="26"/>
              </w:rPr>
            </w:pPr>
            <w:r>
              <w:rPr>
                <w:rFonts w:eastAsia="sans-serif"/>
                <w:color w:val="2D3648"/>
                <w:sz w:val="26"/>
                <w:szCs w:val="26"/>
              </w:rPr>
              <w:t>Miễn phí người dùng cá nhân nhưng tốn phí với người dùng theo nhóm</w:t>
            </w:r>
          </w:p>
        </w:tc>
      </w:tr>
      <w:tr w:rsidR="00B034F3" w14:paraId="1057D7A5" w14:textId="77777777">
        <w:tc>
          <w:tcPr>
            <w:tcW w:w="0" w:type="auto"/>
            <w:shd w:val="clear" w:color="auto" w:fill="FFFFFF"/>
            <w:vAlign w:val="center"/>
          </w:tcPr>
          <w:p w14:paraId="0D33AD8E"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Ưu điểm</w:t>
            </w:r>
          </w:p>
        </w:tc>
        <w:tc>
          <w:tcPr>
            <w:tcW w:w="0" w:type="auto"/>
            <w:shd w:val="clear" w:color="auto" w:fill="FFFFFF"/>
            <w:vAlign w:val="center"/>
          </w:tcPr>
          <w:p w14:paraId="1295D138" w14:textId="77777777" w:rsidR="00B034F3" w:rsidRDefault="00000000">
            <w:pPr>
              <w:pStyle w:val="NormalWeb"/>
              <w:spacing w:before="84" w:beforeAutospacing="0" w:after="84" w:afterAutospacing="0"/>
              <w:rPr>
                <w:sz w:val="26"/>
                <w:szCs w:val="26"/>
              </w:rPr>
            </w:pPr>
            <w:r>
              <w:rPr>
                <w:rFonts w:eastAsia="sans-serif"/>
                <w:color w:val="2D3648"/>
                <w:sz w:val="26"/>
                <w:szCs w:val="26"/>
              </w:rPr>
              <w:t>Tương tác tốt</w:t>
            </w:r>
          </w:p>
          <w:p w14:paraId="18880067" w14:textId="77777777" w:rsidR="00B034F3" w:rsidRDefault="00000000">
            <w:pPr>
              <w:pStyle w:val="NormalWeb"/>
              <w:spacing w:before="84" w:beforeAutospacing="0" w:after="84" w:afterAutospacing="0"/>
              <w:rPr>
                <w:sz w:val="26"/>
                <w:szCs w:val="26"/>
              </w:rPr>
            </w:pPr>
            <w:r>
              <w:rPr>
                <w:rFonts w:eastAsia="sans-serif"/>
                <w:color w:val="2D3648"/>
                <w:sz w:val="26"/>
                <w:szCs w:val="26"/>
              </w:rPr>
              <w:t>Tự động lưu trữ</w:t>
            </w:r>
          </w:p>
          <w:p w14:paraId="34842598" w14:textId="77777777" w:rsidR="00B034F3" w:rsidRDefault="00000000">
            <w:pPr>
              <w:pStyle w:val="NormalWeb"/>
              <w:spacing w:before="84" w:beforeAutospacing="0" w:after="84" w:afterAutospacing="0"/>
              <w:rPr>
                <w:sz w:val="26"/>
                <w:szCs w:val="26"/>
              </w:rPr>
            </w:pPr>
            <w:r>
              <w:rPr>
                <w:rFonts w:eastAsia="sans-serif"/>
                <w:color w:val="2D3648"/>
                <w:sz w:val="26"/>
                <w:szCs w:val="26"/>
              </w:rPr>
              <w:t>Artboard linh hoạt vì có thể liên kết</w:t>
            </w:r>
          </w:p>
        </w:tc>
        <w:tc>
          <w:tcPr>
            <w:tcW w:w="2860" w:type="dxa"/>
            <w:shd w:val="clear" w:color="auto" w:fill="FFFFFF"/>
            <w:vAlign w:val="center"/>
          </w:tcPr>
          <w:p w14:paraId="4CA2F835" w14:textId="77777777" w:rsidR="00B034F3" w:rsidRDefault="00000000">
            <w:pPr>
              <w:pStyle w:val="NormalWeb"/>
              <w:spacing w:before="84" w:beforeAutospacing="0" w:after="84" w:afterAutospacing="0"/>
              <w:rPr>
                <w:sz w:val="26"/>
                <w:szCs w:val="26"/>
              </w:rPr>
            </w:pPr>
            <w:r>
              <w:rPr>
                <w:rFonts w:eastAsia="sans-serif"/>
                <w:color w:val="2D3648"/>
                <w:sz w:val="26"/>
                <w:szCs w:val="26"/>
              </w:rPr>
              <w:t>Công cụ lâu năm, thiết kế ổn định</w:t>
            </w:r>
          </w:p>
          <w:p w14:paraId="2318E7BE" w14:textId="77777777" w:rsidR="00B034F3" w:rsidRDefault="00000000">
            <w:pPr>
              <w:pStyle w:val="NormalWeb"/>
              <w:spacing w:before="84" w:beforeAutospacing="0" w:after="84" w:afterAutospacing="0"/>
              <w:rPr>
                <w:sz w:val="26"/>
                <w:szCs w:val="26"/>
              </w:rPr>
            </w:pPr>
            <w:r>
              <w:rPr>
                <w:rFonts w:eastAsia="sans-serif"/>
                <w:color w:val="2D3648"/>
                <w:sz w:val="26"/>
                <w:szCs w:val="26"/>
              </w:rPr>
              <w:t>Cập nhật thường xuyên</w:t>
            </w:r>
          </w:p>
          <w:p w14:paraId="0D7F1960" w14:textId="77777777" w:rsidR="00B034F3" w:rsidRDefault="00000000">
            <w:pPr>
              <w:pStyle w:val="NormalWeb"/>
              <w:spacing w:before="84" w:beforeAutospacing="0" w:after="84" w:afterAutospacing="0"/>
              <w:rPr>
                <w:sz w:val="26"/>
                <w:szCs w:val="26"/>
              </w:rPr>
            </w:pPr>
            <w:r>
              <w:rPr>
                <w:rFonts w:eastAsia="sans-serif"/>
                <w:color w:val="2D3648"/>
                <w:sz w:val="26"/>
                <w:szCs w:val="26"/>
              </w:rPr>
              <w:t>Kho plugin lớn</w:t>
            </w:r>
          </w:p>
        </w:tc>
        <w:tc>
          <w:tcPr>
            <w:tcW w:w="2568" w:type="dxa"/>
            <w:shd w:val="clear" w:color="auto" w:fill="FFFFFF"/>
            <w:vAlign w:val="center"/>
          </w:tcPr>
          <w:p w14:paraId="5FFD37F0" w14:textId="77777777" w:rsidR="00B034F3" w:rsidRDefault="00000000">
            <w:pPr>
              <w:pStyle w:val="NormalWeb"/>
              <w:spacing w:before="84" w:beforeAutospacing="0" w:after="84" w:afterAutospacing="0"/>
              <w:rPr>
                <w:sz w:val="26"/>
                <w:szCs w:val="26"/>
              </w:rPr>
            </w:pPr>
            <w:r>
              <w:rPr>
                <w:rFonts w:eastAsia="sans-serif"/>
                <w:color w:val="2D3648"/>
                <w:sz w:val="26"/>
                <w:szCs w:val="26"/>
              </w:rPr>
              <w:t>Quen thuộc với người dùng Adobe, có thể dùng chung kho dữ liệu Creative Cloud</w:t>
            </w:r>
          </w:p>
        </w:tc>
      </w:tr>
      <w:tr w:rsidR="00B034F3" w14:paraId="3F5C8962" w14:textId="77777777">
        <w:tc>
          <w:tcPr>
            <w:tcW w:w="0" w:type="auto"/>
            <w:shd w:val="clear" w:color="auto" w:fill="FFFFFF"/>
            <w:vAlign w:val="center"/>
          </w:tcPr>
          <w:p w14:paraId="14F8862C" w14:textId="77777777" w:rsidR="00B034F3" w:rsidRDefault="00000000">
            <w:pPr>
              <w:pStyle w:val="NormalWeb"/>
              <w:spacing w:before="84" w:beforeAutospacing="0" w:after="84" w:afterAutospacing="0"/>
              <w:rPr>
                <w:sz w:val="26"/>
                <w:szCs w:val="26"/>
              </w:rPr>
            </w:pPr>
            <w:r>
              <w:rPr>
                <w:rStyle w:val="Strong"/>
                <w:rFonts w:eastAsia="sans-serif"/>
                <w:b w:val="0"/>
                <w:bCs w:val="0"/>
                <w:color w:val="2D3648"/>
                <w:sz w:val="26"/>
                <w:szCs w:val="26"/>
              </w:rPr>
              <w:t>Nhược điểm</w:t>
            </w:r>
          </w:p>
        </w:tc>
        <w:tc>
          <w:tcPr>
            <w:tcW w:w="0" w:type="auto"/>
            <w:shd w:val="clear" w:color="auto" w:fill="FFFFFF"/>
            <w:vAlign w:val="center"/>
          </w:tcPr>
          <w:p w14:paraId="1D40066D" w14:textId="77777777" w:rsidR="00B034F3" w:rsidRDefault="00000000">
            <w:pPr>
              <w:pStyle w:val="NormalWeb"/>
              <w:spacing w:before="84" w:beforeAutospacing="0" w:after="84" w:afterAutospacing="0"/>
              <w:rPr>
                <w:sz w:val="26"/>
                <w:szCs w:val="26"/>
              </w:rPr>
            </w:pPr>
            <w:r>
              <w:rPr>
                <w:rFonts w:eastAsia="sans-serif"/>
                <w:color w:val="2D3648"/>
                <w:sz w:val="26"/>
                <w:szCs w:val="26"/>
              </w:rPr>
              <w:t>Không làm offline.</w:t>
            </w:r>
          </w:p>
          <w:p w14:paraId="3C433F2B" w14:textId="77777777" w:rsidR="00B034F3" w:rsidRDefault="00000000">
            <w:pPr>
              <w:pStyle w:val="NormalWeb"/>
              <w:spacing w:before="84" w:beforeAutospacing="0" w:after="84" w:afterAutospacing="0"/>
              <w:rPr>
                <w:sz w:val="26"/>
                <w:szCs w:val="26"/>
              </w:rPr>
            </w:pPr>
            <w:r>
              <w:rPr>
                <w:rFonts w:eastAsia="sans-serif"/>
                <w:color w:val="2D3648"/>
                <w:sz w:val="26"/>
                <w:szCs w:val="26"/>
              </w:rPr>
              <w:t>Chạy trên hệ thống có RAM 4GB trở lên</w:t>
            </w:r>
          </w:p>
        </w:tc>
        <w:tc>
          <w:tcPr>
            <w:tcW w:w="2860" w:type="dxa"/>
            <w:shd w:val="clear" w:color="auto" w:fill="FFFFFF"/>
            <w:vAlign w:val="center"/>
          </w:tcPr>
          <w:p w14:paraId="7ADB179B" w14:textId="77777777" w:rsidR="00B034F3" w:rsidRDefault="00000000">
            <w:pPr>
              <w:pStyle w:val="NormalWeb"/>
              <w:spacing w:before="84" w:beforeAutospacing="0" w:after="84" w:afterAutospacing="0"/>
              <w:rPr>
                <w:sz w:val="26"/>
                <w:szCs w:val="26"/>
              </w:rPr>
            </w:pPr>
            <w:r>
              <w:rPr>
                <w:rFonts w:eastAsia="sans-serif"/>
                <w:color w:val="2D3648"/>
                <w:sz w:val="26"/>
                <w:szCs w:val="26"/>
              </w:rPr>
              <w:t>Chỉ sử dụng trên macOS .</w:t>
            </w:r>
          </w:p>
          <w:p w14:paraId="42257DFC" w14:textId="77777777" w:rsidR="00B034F3" w:rsidRDefault="00000000">
            <w:pPr>
              <w:pStyle w:val="NormalWeb"/>
              <w:spacing w:before="84" w:beforeAutospacing="0" w:after="84" w:afterAutospacing="0"/>
              <w:rPr>
                <w:sz w:val="26"/>
                <w:szCs w:val="26"/>
              </w:rPr>
            </w:pPr>
            <w:r>
              <w:rPr>
                <w:rFonts w:eastAsia="sans-serif"/>
                <w:color w:val="2D3648"/>
                <w:sz w:val="26"/>
                <w:szCs w:val="26"/>
              </w:rPr>
              <w:t>Tốn phí cao</w:t>
            </w:r>
          </w:p>
          <w:p w14:paraId="335EFCF2" w14:textId="77777777" w:rsidR="00B034F3" w:rsidRDefault="00000000">
            <w:pPr>
              <w:pStyle w:val="NormalWeb"/>
              <w:spacing w:before="84" w:beforeAutospacing="0" w:after="84" w:afterAutospacing="0"/>
              <w:rPr>
                <w:sz w:val="26"/>
                <w:szCs w:val="26"/>
              </w:rPr>
            </w:pPr>
            <w:r>
              <w:rPr>
                <w:rFonts w:eastAsia="sans-serif"/>
                <w:color w:val="2D3648"/>
                <w:sz w:val="26"/>
                <w:szCs w:val="26"/>
              </w:rPr>
              <w:t>Chức năng Prototyping đơn giản</w:t>
            </w:r>
          </w:p>
        </w:tc>
        <w:tc>
          <w:tcPr>
            <w:tcW w:w="2568" w:type="dxa"/>
            <w:shd w:val="clear" w:color="auto" w:fill="FFFFFF"/>
            <w:vAlign w:val="center"/>
          </w:tcPr>
          <w:p w14:paraId="5E1AA5EE" w14:textId="77777777" w:rsidR="00B034F3" w:rsidRDefault="00000000">
            <w:pPr>
              <w:pStyle w:val="NormalWeb"/>
              <w:spacing w:before="84" w:beforeAutospacing="0" w:after="84" w:afterAutospacing="0"/>
              <w:rPr>
                <w:sz w:val="26"/>
                <w:szCs w:val="26"/>
              </w:rPr>
            </w:pPr>
            <w:r>
              <w:rPr>
                <w:rFonts w:eastAsia="sans-serif"/>
                <w:color w:val="2D3648"/>
                <w:sz w:val="26"/>
                <w:szCs w:val="26"/>
              </w:rPr>
              <w:t>Chi phí cao khi sử dụng gói chuyên nghiệp</w:t>
            </w:r>
          </w:p>
        </w:tc>
      </w:tr>
    </w:tbl>
    <w:p w14:paraId="5C0F39FC" w14:textId="77777777" w:rsidR="00B034F3" w:rsidRDefault="00B034F3"/>
    <w:p w14:paraId="4F305A07" w14:textId="77777777" w:rsidR="00B034F3" w:rsidRDefault="00B034F3">
      <w:pPr>
        <w:pStyle w:val="ListParagraph"/>
        <w:ind w:left="0"/>
      </w:pPr>
    </w:p>
    <w:p w14:paraId="0CFAA473" w14:textId="77777777" w:rsidR="00B034F3" w:rsidRDefault="00B034F3">
      <w:pPr>
        <w:pStyle w:val="ListParagraph"/>
        <w:ind w:left="0"/>
      </w:pPr>
    </w:p>
    <w:p w14:paraId="06838475" w14:textId="77777777" w:rsidR="00B034F3" w:rsidRDefault="00B034F3">
      <w:pPr>
        <w:pStyle w:val="ListParagraph"/>
        <w:ind w:left="0"/>
        <w:rPr>
          <w:iCs/>
          <w:lang w:val="vi-VN"/>
        </w:rPr>
      </w:pPr>
    </w:p>
    <w:p w14:paraId="7E7D2436" w14:textId="77777777" w:rsidR="00B034F3" w:rsidRDefault="00B034F3">
      <w:pPr>
        <w:pStyle w:val="ListParagraph"/>
        <w:ind w:left="0"/>
      </w:pPr>
    </w:p>
    <w:p w14:paraId="21E33629" w14:textId="77777777" w:rsidR="00B034F3" w:rsidRDefault="00B034F3">
      <w:pPr>
        <w:pStyle w:val="ListParagraph"/>
        <w:ind w:firstLine="720"/>
      </w:pPr>
    </w:p>
    <w:p w14:paraId="24A19731" w14:textId="77777777" w:rsidR="00B034F3" w:rsidRDefault="00B034F3">
      <w:pPr>
        <w:pStyle w:val="ListParagraph"/>
        <w:ind w:left="0"/>
      </w:pPr>
    </w:p>
    <w:p w14:paraId="6631F389" w14:textId="77777777" w:rsidR="00B034F3" w:rsidRDefault="00000000">
      <w:pPr>
        <w:pStyle w:val="Heading2"/>
        <w:jc w:val="left"/>
        <w:rPr>
          <w:lang w:val="vi-VN"/>
        </w:rPr>
      </w:pPr>
      <w:r>
        <w:t>Nguyên tắc UI/UX trong thiết kế giao diện với Figma</w:t>
      </w:r>
    </w:p>
    <w:p w14:paraId="2558CC93" w14:textId="77777777" w:rsidR="00B034F3" w:rsidRDefault="00000000">
      <w:pPr>
        <w:pStyle w:val="Heading3"/>
      </w:pPr>
      <w:r>
        <w:t>Khái niệm</w:t>
      </w:r>
    </w:p>
    <w:p w14:paraId="5AACFC44" w14:textId="77777777" w:rsidR="00B034F3" w:rsidRDefault="00000000">
      <w:pPr>
        <w:pStyle w:val="ListParagraph"/>
        <w:numPr>
          <w:ilvl w:val="0"/>
          <w:numId w:val="2"/>
        </w:numPr>
        <w:rPr>
          <w:lang w:val="vi-VN"/>
        </w:rPr>
      </w:pPr>
      <w:r>
        <w:rPr>
          <w:rFonts w:eastAsia="Inter"/>
          <w:color w:val="1D293F"/>
          <w:shd w:val="clear" w:color="auto" w:fill="FFFFFF"/>
        </w:rPr>
        <w:t>Thiết kế UI (User Interface) là thiết kế giao diện cho người dùng, bao gồm tất cả những gì mà người dùng có thể nhìn thấy như bố cục sắp xếp, màu sắc web, font chữ, hình ảnh trên web,… Thiết kế UI là yếu tố quan trọng, đóng vai trò truyền tải thông điệp từ người thiết kế, cũng như nhà cung cấp sản phẩm, dịch vụ đến với người dùng.</w:t>
      </w:r>
    </w:p>
    <w:p w14:paraId="3956A6E1" w14:textId="77777777" w:rsidR="00B034F3" w:rsidRDefault="00000000">
      <w:pPr>
        <w:pStyle w:val="ListParagraph"/>
        <w:numPr>
          <w:ilvl w:val="0"/>
          <w:numId w:val="2"/>
        </w:numPr>
        <w:rPr>
          <w:lang w:val="vi-VN"/>
        </w:rPr>
      </w:pPr>
      <w:r>
        <w:rPr>
          <w:rFonts w:eastAsia="Inter"/>
          <w:color w:val="1D293F"/>
          <w:shd w:val="clear" w:color="auto" w:fill="FFFFFF"/>
        </w:rPr>
        <w:t xml:space="preserve">Thiết kế UX (User Experience) là thiết kế trải nghiệm cho người dùng. Các nhà thiết kế sẽ nghiên cứu những thói quen và đánh giá của người dùng khi sử dụng sản phẩm, dịch vụ như tính tiện ích, web/app đó có dễ sử dụng hay không, tính </w:t>
      </w:r>
      <w:r>
        <w:rPr>
          <w:rFonts w:eastAsia="Inter"/>
          <w:color w:val="1D293F"/>
          <w:shd w:val="clear" w:color="auto" w:fill="FFFFFF"/>
        </w:rPr>
        <w:lastRenderedPageBreak/>
        <w:t>hiệu quả mang lại. Thiết kế UX đóng vai trò rất quan trọng vì nó sẽ ảnh hưởng khá nhiều đến việc người dùng có muốn ghé lại website/app của bạn hay không.</w:t>
      </w:r>
    </w:p>
    <w:p w14:paraId="4C4CC7F9" w14:textId="77777777" w:rsidR="00B034F3" w:rsidRDefault="00000000">
      <w:pPr>
        <w:pStyle w:val="Heading3"/>
      </w:pPr>
      <w:r>
        <w:t>Nguyên tắc thiết kế UI</w:t>
      </w:r>
    </w:p>
    <w:p w14:paraId="38A08B2D"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Tính nhất quán:</w:t>
      </w:r>
      <w:r>
        <w:rPr>
          <w:rFonts w:eastAsia="sans-serif"/>
          <w:color w:val="414042"/>
          <w:shd w:val="clear" w:color="auto" w:fill="FFFFFF"/>
        </w:rPr>
        <w:t> Sản phẩm có ngôn ngữ thiết kế nhất quán xuyên suốt, với các yếu tố dễ nhận biết và dễ sử dụng. Các yếu tố thiết kế nhất quán giúp người dùng cảm thấy thoải mái và quen thuộc hơn với sản phẩm</w:t>
      </w:r>
      <w:r>
        <w:rPr>
          <w:rFonts w:eastAsia="Inter"/>
          <w:color w:val="1D293F"/>
          <w:shd w:val="clear" w:color="auto" w:fill="FFFFFF"/>
        </w:rPr>
        <w:t>.</w:t>
      </w:r>
    </w:p>
    <w:p w14:paraId="02081086"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Hệ thống phân cấp trực quan:</w:t>
      </w:r>
      <w:r>
        <w:rPr>
          <w:rFonts w:eastAsia="sans-serif"/>
          <w:color w:val="414042"/>
          <w:shd w:val="clear" w:color="auto" w:fill="FFFFFF"/>
        </w:rPr>
        <w:t> Điều này liên quan đến việc thiết kế các yếu tố để hướng chú ý của người dùng đến thông tin quan trọng nhất trên trang. Bằng cách sử dụng các kỹ thuật như kích thước, màu sắc và độ tương phản, các nhà thiết kế có thể tạo ra một hệ thống phân cấp trực quan giúp người dùng dễ dàng hiểu được thông tin quan trọng nhất trên trang</w:t>
      </w:r>
      <w:r>
        <w:rPr>
          <w:rFonts w:eastAsia="Inter"/>
          <w:color w:val="1D293F"/>
          <w:shd w:val="clear" w:color="auto" w:fill="FFFFFF"/>
        </w:rPr>
        <w:t>.</w:t>
      </w:r>
    </w:p>
    <w:p w14:paraId="0A6E899F"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Phản hồi:</w:t>
      </w:r>
      <w:r>
        <w:rPr>
          <w:rFonts w:eastAsia="sans-serif"/>
          <w:color w:val="414042"/>
          <w:shd w:val="clear" w:color="auto" w:fill="FFFFFF"/>
        </w:rPr>
        <w:t> Sản phẩm cung cấp phản hồi rõ ràng và kịp thời cho người dùng để họ biết liệu mình đã hoàn thành nhiệm vụ thành công hay có lỗi cần sửa chữa. Phản hồi có thể có nhiều dạng, chẳng hạn như hình ảnh, âm thanh hoặc tín hiệu thị giác.</w:t>
      </w:r>
    </w:p>
    <w:p w14:paraId="4DA2614B"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Tính đơn giản:</w:t>
      </w:r>
      <w:r>
        <w:rPr>
          <w:rFonts w:eastAsia="sans-serif"/>
          <w:color w:val="414042"/>
          <w:shd w:val="clear" w:color="auto" w:fill="FFFFFF"/>
        </w:rPr>
        <w:t> Sản phẩm được thiết kế đơn giản nhất có thể, loại bỏ các tính năng không liên quan hoặc gây phiền nhiễu làm giảm trải nghiệm người dùng. Người dùng có thể tập trung vào nhiệm vụ trước mắt bằng cách giữ cho giao diện đơn giản.</w:t>
      </w:r>
    </w:p>
    <w:p w14:paraId="697B647C"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Tính linh hoạt:</w:t>
      </w:r>
      <w:r>
        <w:rPr>
          <w:rFonts w:eastAsia="sans-serif"/>
          <w:color w:val="414042"/>
          <w:shd w:val="clear" w:color="auto" w:fill="FFFFFF"/>
        </w:rPr>
        <w:t> Sản phẩm đáp ứng nhiều nhu cầu và sở thích khác nhau của người dùng, bao gồm các ngôn ngữ, kích thước màn hình và các yếu tố khác. Bằng cách thiết kế linh hoạt, bạn đảm bảo rằng sản phẩm có thể tiếp cận được với tất cả người dùng.</w:t>
      </w:r>
    </w:p>
    <w:p w14:paraId="3DCAC955"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Màu sắc:</w:t>
      </w:r>
      <w:r>
        <w:rPr>
          <w:rFonts w:eastAsia="sans-serif"/>
          <w:color w:val="414042"/>
          <w:shd w:val="clear" w:color="auto" w:fill="FFFFFF"/>
        </w:rPr>
        <w:t> Màu sắc là một phần quan trọng trong thiết kế giao diện người dùng vì nó có thể truyền tải cảm xúc và ý nghĩa. Nhà thiết kế nên lựa chọn màu sắc tổng thể, màu sắc thành phần phù hợp với bộ nhận dạng thương hiệu, triết lý, văn hoá công ty, văn hóa vùng miền, và có khả năng thích ứng với người dùng mắc bệnh mù màu. Loại hình sản phẩm (sản phẩm số, in ấn quảng cáo…).</w:t>
      </w:r>
    </w:p>
    <w:p w14:paraId="279A8504"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Kiểu chữ:</w:t>
      </w:r>
      <w:r>
        <w:rPr>
          <w:rFonts w:eastAsia="sans-serif"/>
          <w:color w:val="414042"/>
          <w:shd w:val="clear" w:color="auto" w:fill="FFFFFF"/>
        </w:rPr>
        <w:t> Kiểu chữ là một khía cạnh quan trọng khác của thiết kế giao diện người dùng, vì nó ảnh hưởng đến khả năng đọc và khả năng truy cập. Nhà thiết kế nên chọn phông chữ dễ đọc, phù hợp với sản phẩm và đối tượng mục tiêu, nền tảng mà người dùng tiếp cận (web, mobile, in ấn…).</w:t>
      </w:r>
    </w:p>
    <w:p w14:paraId="6DEDBAB3" w14:textId="77777777" w:rsidR="00B034F3" w:rsidRDefault="00000000">
      <w:pPr>
        <w:pStyle w:val="ListParagraph"/>
        <w:numPr>
          <w:ilvl w:val="0"/>
          <w:numId w:val="2"/>
        </w:numPr>
        <w:rPr>
          <w:lang w:val="vi-VN"/>
        </w:rPr>
      </w:pPr>
      <w:r>
        <w:rPr>
          <w:rStyle w:val="Strong"/>
          <w:rFonts w:eastAsia="sans-serif"/>
          <w:b w:val="0"/>
          <w:bCs w:val="0"/>
          <w:color w:val="414042"/>
          <w:shd w:val="clear" w:color="auto" w:fill="FFFFFF"/>
        </w:rPr>
        <w:t>Khả năng truy cập:</w:t>
      </w:r>
      <w:r>
        <w:rPr>
          <w:rFonts w:eastAsia="sans-serif"/>
          <w:color w:val="414042"/>
          <w:shd w:val="clear" w:color="auto" w:fill="FFFFFF"/>
        </w:rPr>
        <w:t> Giống như trong thiết kế UX, khả năng truy cập cũng rất quan trọng trong thiết kế UI. Nhà thiết kế nên xem xét các yếu tố như độ tương phản màu sắc, kích thước phông chữ và khả năng truy cập bàn phím.</w:t>
      </w:r>
    </w:p>
    <w:p w14:paraId="54205379" w14:textId="77777777" w:rsidR="00B034F3" w:rsidRDefault="00000000">
      <w:pPr>
        <w:pStyle w:val="Heading3"/>
      </w:pPr>
      <w:r>
        <w:t>Nguyên tắc thiết kế UX</w:t>
      </w:r>
    </w:p>
    <w:p w14:paraId="772F18E7"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Tính khả dụng:</w:t>
      </w:r>
      <w:r w:rsidRPr="00A461B0">
        <w:rPr>
          <w:rFonts w:eastAsia="sans-serif"/>
          <w:color w:val="414042"/>
          <w:shd w:val="clear" w:color="auto" w:fill="FFFFFF"/>
        </w:rPr>
        <w:t> Sản phẩm phải trực quan và dễ điều hướng, có hướng dẫn rõ ràng và ngắn gọn. Người dùng có thể hoàn thành nhiệm vụ một cách nhanh chóng và hiệu quả mà không cảm thấy thất vọng hoặc bối rối.</w:t>
      </w:r>
    </w:p>
    <w:p w14:paraId="64DB4EDA"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Khả năng tiếp cận:</w:t>
      </w:r>
      <w:r w:rsidRPr="00A461B0">
        <w:rPr>
          <w:rFonts w:eastAsia="sans-serif"/>
          <w:color w:val="414042"/>
          <w:shd w:val="clear" w:color="auto" w:fill="FFFFFF"/>
        </w:rPr>
        <w:t> Sản phẩm phải được thiết kế dành cho tất cả người dùng, kể cả người khuyết tật hoặc những người sử dụng công nghệ hỗ trợ. Điều này có nghĩa là nhà thiết kế nên xem xét các yếu tố như độ tương phản màu sắc, kích thước phông chữ và khả năng truy cập bàn phím.</w:t>
      </w:r>
    </w:p>
    <w:p w14:paraId="4C6CE1A1" w14:textId="56A55E29" w:rsidR="00B034F3" w:rsidRPr="00A461B0" w:rsidRDefault="00000000" w:rsidP="00A461B0">
      <w:pPr>
        <w:pStyle w:val="ListParagraph"/>
        <w:numPr>
          <w:ilvl w:val="0"/>
          <w:numId w:val="33"/>
        </w:numPr>
        <w:rPr>
          <w:lang w:val="vi-VN"/>
        </w:rPr>
      </w:pPr>
      <w:r w:rsidRPr="00A461B0">
        <w:rPr>
          <w:rStyle w:val="Strong"/>
          <w:rFonts w:eastAsia="sans-serif"/>
          <w:b w:val="0"/>
          <w:bCs w:val="0"/>
          <w:color w:val="414042"/>
          <w:shd w:val="clear" w:color="auto" w:fill="FFFFFF"/>
        </w:rPr>
        <w:t>Cảm xúc:</w:t>
      </w:r>
      <w:r w:rsidRPr="00A461B0">
        <w:rPr>
          <w:rFonts w:eastAsia="sans-serif"/>
          <w:color w:val="414042"/>
          <w:shd w:val="clear" w:color="auto" w:fill="FFFFFF"/>
        </w:rPr>
        <w:t> UX cũng nên đề cập đến vấn đề tạo ra một sản phẩm hấp dẫn và thú vị khi sử dụng. Như vậy, bạn có thể mang đến sản phẩm người dùng yêu thích và gia tăng nhóm người dùng trung thành.</w:t>
      </w:r>
    </w:p>
    <w:p w14:paraId="0818AE90"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lastRenderedPageBreak/>
        <w:t>Sự rõ ràng:</w:t>
      </w:r>
      <w:r w:rsidRPr="00A461B0">
        <w:rPr>
          <w:rFonts w:eastAsia="sans-serif"/>
          <w:color w:val="414042"/>
          <w:shd w:val="clear" w:color="auto" w:fill="FFFFFF"/>
        </w:rPr>
        <w:t> Sản phẩm phải được thiết kế với ngôn ngữ rõ ràng và ngắn gọn để người dùng hiểu được những gì họ nhìn thấy và cần phải thực hiện.</w:t>
      </w:r>
    </w:p>
    <w:p w14:paraId="35ED9252"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Hiệu quả:</w:t>
      </w:r>
      <w:r w:rsidRPr="00A461B0">
        <w:rPr>
          <w:rFonts w:eastAsia="sans-serif"/>
          <w:color w:val="414042"/>
          <w:shd w:val="clear" w:color="auto" w:fill="FFFFFF"/>
        </w:rPr>
        <w:t> Sản phẩm phải được thiết kế để người dùng hoàn thành nhiệm vụ một cách hiệu quả nhất có thể, không yêu cầu quy trình hoặc hành động không cần thiết.</w:t>
      </w:r>
    </w:p>
    <w:p w14:paraId="76131C9E"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Tính nhất quán:</w:t>
      </w:r>
      <w:r w:rsidRPr="00A461B0">
        <w:rPr>
          <w:rFonts w:eastAsia="sans-serif"/>
          <w:color w:val="414042"/>
          <w:shd w:val="clear" w:color="auto" w:fill="FFFFFF"/>
        </w:rPr>
        <w:t> Sản phẩm phải có ngôn ngữ thiết kế nhất quán xuyên suốt, dễ dàng nhận biết và sử dụng.</w:t>
      </w:r>
    </w:p>
    <w:p w14:paraId="563DC884"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Tính đơn giản:</w:t>
      </w:r>
      <w:r w:rsidRPr="00A461B0">
        <w:rPr>
          <w:rFonts w:eastAsia="sans-serif"/>
          <w:color w:val="414042"/>
          <w:shd w:val="clear" w:color="auto" w:fill="FFFFFF"/>
        </w:rPr>
        <w:t> Sản phẩm nên được thiết kế đơn giản nhất có thể, không bao gồm các tính năng không liên quan hoặc gây phiền nhiễu làm giảm trải nghiệm người dùng.</w:t>
      </w:r>
    </w:p>
    <w:p w14:paraId="1B42582E" w14:textId="77777777" w:rsidR="00B034F3" w:rsidRPr="00A461B0" w:rsidRDefault="00000000">
      <w:pPr>
        <w:pStyle w:val="ListParagraph"/>
        <w:numPr>
          <w:ilvl w:val="0"/>
          <w:numId w:val="2"/>
        </w:numPr>
        <w:rPr>
          <w:lang w:val="vi-VN"/>
        </w:rPr>
      </w:pPr>
      <w:r w:rsidRPr="00A461B0">
        <w:rPr>
          <w:rStyle w:val="Strong"/>
          <w:rFonts w:eastAsia="sans-serif"/>
          <w:b w:val="0"/>
          <w:bCs w:val="0"/>
          <w:color w:val="414042"/>
          <w:shd w:val="clear" w:color="auto" w:fill="FFFFFF"/>
        </w:rPr>
        <w:t>Tính linh hoạt:</w:t>
      </w:r>
      <w:r w:rsidRPr="00A461B0">
        <w:rPr>
          <w:rFonts w:eastAsia="sans-serif"/>
          <w:color w:val="414042"/>
          <w:shd w:val="clear" w:color="auto" w:fill="FFFFFF"/>
        </w:rPr>
        <w:t> Một sản phẩm phải đáp ứng nhiều nhu cầu và sở thích khác nhau của người dùng như ngôn ngữ, kích thước màn hình và một số yếu tố khác.</w:t>
      </w:r>
    </w:p>
    <w:p w14:paraId="5B3DA996" w14:textId="12776E77" w:rsidR="00B034F3" w:rsidRPr="00A461B0" w:rsidRDefault="00000000" w:rsidP="00A461B0">
      <w:pPr>
        <w:pStyle w:val="ListParagraph"/>
        <w:numPr>
          <w:ilvl w:val="0"/>
          <w:numId w:val="2"/>
        </w:numPr>
        <w:rPr>
          <w:lang w:val="vi-VN"/>
        </w:rPr>
      </w:pPr>
      <w:r w:rsidRPr="00A461B0">
        <w:rPr>
          <w:rStyle w:val="Strong"/>
          <w:rFonts w:eastAsia="sans-serif"/>
          <w:b w:val="0"/>
          <w:bCs w:val="0"/>
          <w:color w:val="414042"/>
          <w:shd w:val="clear" w:color="auto" w:fill="FFFFFF"/>
        </w:rPr>
        <w:t>Phản hồi:</w:t>
      </w:r>
      <w:r w:rsidRPr="00A461B0">
        <w:rPr>
          <w:rFonts w:eastAsia="sans-serif"/>
          <w:color w:val="414042"/>
          <w:shd w:val="clear" w:color="auto" w:fill="FFFFFF"/>
        </w:rPr>
        <w:t> Sản phẩm cung cấp phản hồi rõ ràng và kịp thời cho người dùng để họ biết liệu mình đã hoàn thành nhiệm vụ thành công hay có lỗi cần sửa chữa.</w:t>
      </w:r>
    </w:p>
    <w:p w14:paraId="679FC744" w14:textId="77777777" w:rsidR="00B034F3" w:rsidRDefault="00B034F3">
      <w:pPr>
        <w:pStyle w:val="ListParagraph"/>
        <w:ind w:left="0"/>
        <w:rPr>
          <w:lang w:val="vi-VN"/>
        </w:rPr>
      </w:pPr>
    </w:p>
    <w:p w14:paraId="77AC6B7E" w14:textId="3D26F7F7" w:rsidR="00B034F3" w:rsidRDefault="00B034F3" w:rsidP="00A461B0"/>
    <w:p w14:paraId="2CA4C147" w14:textId="77777777" w:rsidR="00B034F3" w:rsidRDefault="00B034F3">
      <w:pPr>
        <w:pStyle w:val="ListParagraph"/>
        <w:ind w:left="360"/>
        <w:rPr>
          <w:lang w:val="vi-VN"/>
        </w:rPr>
      </w:pPr>
    </w:p>
    <w:p w14:paraId="4797880D" w14:textId="77777777" w:rsidR="00B034F3" w:rsidRDefault="00B034F3">
      <w:pPr>
        <w:pStyle w:val="ListParagraph"/>
        <w:ind w:left="0"/>
        <w:rPr>
          <w:lang w:val="vi-VN"/>
        </w:rPr>
      </w:pPr>
    </w:p>
    <w:p w14:paraId="1B4B2A99" w14:textId="77777777" w:rsidR="00B034F3" w:rsidRDefault="00B034F3"/>
    <w:p w14:paraId="2DADFB30" w14:textId="77777777" w:rsidR="00B034F3" w:rsidRDefault="00B034F3"/>
    <w:p w14:paraId="068A1E7B" w14:textId="77777777" w:rsidR="00B034F3" w:rsidRDefault="00B034F3">
      <w:pPr>
        <w:pStyle w:val="ListParagraph"/>
        <w:ind w:left="360"/>
      </w:pPr>
    </w:p>
    <w:p w14:paraId="7BC01771" w14:textId="77777777" w:rsidR="00B034F3" w:rsidRDefault="00B034F3">
      <w:pPr>
        <w:pStyle w:val="ListParagraph"/>
        <w:ind w:left="0"/>
        <w:jc w:val="both"/>
        <w:rPr>
          <w:i/>
        </w:rPr>
      </w:pPr>
    </w:p>
    <w:p w14:paraId="13504430" w14:textId="77777777" w:rsidR="00B034F3" w:rsidRDefault="00B034F3">
      <w:pPr>
        <w:pStyle w:val="ListParagraph"/>
        <w:ind w:left="0"/>
      </w:pPr>
    </w:p>
    <w:p w14:paraId="09549BEA" w14:textId="77777777" w:rsidR="00B034F3" w:rsidRDefault="00B034F3">
      <w:pPr>
        <w:pStyle w:val="NormalWeb"/>
        <w:shd w:val="clear" w:color="auto" w:fill="FFFFFF"/>
        <w:spacing w:before="120" w:beforeAutospacing="0" w:after="120" w:afterAutospacing="0"/>
        <w:jc w:val="both"/>
        <w:rPr>
          <w:rFonts w:cs="Verdana"/>
          <w:color w:val="222222"/>
          <w:sz w:val="26"/>
          <w:szCs w:val="18"/>
        </w:rPr>
      </w:pPr>
    </w:p>
    <w:p w14:paraId="0DEE1583" w14:textId="77777777" w:rsidR="00B034F3" w:rsidRDefault="00B034F3">
      <w:pPr>
        <w:pStyle w:val="ListParagraph"/>
        <w:ind w:left="0"/>
      </w:pPr>
    </w:p>
    <w:p w14:paraId="01BBEA3B" w14:textId="77777777" w:rsidR="00B034F3" w:rsidRDefault="00B034F3">
      <w:pPr>
        <w:pStyle w:val="NormalWeb"/>
        <w:shd w:val="clear" w:color="auto" w:fill="FFFFFF"/>
        <w:spacing w:before="120" w:beforeAutospacing="0" w:after="120" w:afterAutospacing="0"/>
        <w:jc w:val="both"/>
        <w:rPr>
          <w:rFonts w:cs="sans-serif"/>
          <w:sz w:val="26"/>
          <w:szCs w:val="28"/>
        </w:rPr>
      </w:pPr>
    </w:p>
    <w:p w14:paraId="21159049" w14:textId="77777777" w:rsidR="00B034F3" w:rsidRDefault="00B034F3">
      <w:pPr>
        <w:pStyle w:val="NormalWeb"/>
        <w:shd w:val="clear" w:color="auto" w:fill="FFFFFF"/>
        <w:spacing w:before="120" w:beforeAutospacing="0" w:after="120" w:afterAutospacing="0"/>
        <w:jc w:val="both"/>
        <w:rPr>
          <w:rFonts w:cs="sans-serif"/>
          <w:sz w:val="26"/>
          <w:szCs w:val="28"/>
        </w:rPr>
      </w:pPr>
    </w:p>
    <w:p w14:paraId="534CF280" w14:textId="77777777" w:rsidR="00B034F3" w:rsidRDefault="00B034F3">
      <w:pPr>
        <w:pStyle w:val="ListParagraph"/>
        <w:ind w:left="360"/>
      </w:pPr>
    </w:p>
    <w:p w14:paraId="49FFE8E6" w14:textId="77777777" w:rsidR="00B034F3" w:rsidRDefault="00B034F3">
      <w:pPr>
        <w:pStyle w:val="ListParagraph"/>
        <w:ind w:left="360"/>
        <w:rPr>
          <w:rFonts w:cs="Verdana"/>
          <w:color w:val="222222"/>
          <w:szCs w:val="18"/>
        </w:rPr>
      </w:pPr>
    </w:p>
    <w:p w14:paraId="79969592" w14:textId="77777777" w:rsidR="00B034F3" w:rsidRDefault="00B034F3">
      <w:pPr>
        <w:pStyle w:val="ListParagraph"/>
        <w:ind w:left="0"/>
        <w:rPr>
          <w:rFonts w:cs="Verdana"/>
          <w:color w:val="222222"/>
          <w:szCs w:val="18"/>
        </w:rPr>
      </w:pPr>
    </w:p>
    <w:p w14:paraId="20F4EFF6" w14:textId="77777777" w:rsidR="00B034F3" w:rsidRDefault="00B034F3">
      <w:pPr>
        <w:pStyle w:val="NormalWeb"/>
        <w:spacing w:before="120" w:beforeAutospacing="0" w:after="120" w:afterAutospacing="0" w:line="360" w:lineRule="auto"/>
        <w:ind w:right="720"/>
        <w:jc w:val="both"/>
        <w:rPr>
          <w:rFonts w:cs="sans-serif"/>
          <w:sz w:val="26"/>
          <w:szCs w:val="38"/>
        </w:rPr>
      </w:pPr>
    </w:p>
    <w:p w14:paraId="6FA675D3" w14:textId="77777777" w:rsidR="00B034F3" w:rsidRDefault="00000000">
      <w:pPr>
        <w:pStyle w:val="ListParagraph"/>
        <w:numPr>
          <w:ilvl w:val="0"/>
          <w:numId w:val="2"/>
        </w:numPr>
        <w:shd w:val="clear" w:color="auto" w:fill="FFFFFF"/>
        <w:spacing w:line="0" w:lineRule="auto"/>
        <w:rPr>
          <w:rFonts w:ascii="ff7" w:hAnsi="ff7"/>
          <w:color w:val="000000"/>
          <w:spacing w:val="759"/>
          <w:sz w:val="78"/>
          <w:szCs w:val="78"/>
        </w:rPr>
      </w:pPr>
      <w:r>
        <w:rPr>
          <w:rFonts w:ascii="ff1" w:hAnsi="ff1"/>
          <w:color w:val="000000"/>
          <w:sz w:val="78"/>
          <w:szCs w:val="78"/>
        </w:rPr>
        <w:t>Linh hoạt và khuyến khích sáng tạo: CSS cho phép các nhà phát triển web sáng</w:t>
      </w:r>
    </w:p>
    <w:p w14:paraId="6003081A" w14:textId="77777777" w:rsidR="00B034F3" w:rsidRDefault="00000000">
      <w:pPr>
        <w:pStyle w:val="Heading2"/>
        <w:numPr>
          <w:ilvl w:val="0"/>
          <w:numId w:val="0"/>
        </w:numPr>
        <w:ind w:left="576"/>
        <w:jc w:val="left"/>
        <w:rPr>
          <w:sz w:val="32"/>
        </w:rPr>
      </w:pPr>
      <w:r>
        <w:br w:type="page"/>
      </w:r>
    </w:p>
    <w:p w14:paraId="6F5AAF60" w14:textId="0188A529" w:rsidR="00B034F3" w:rsidRDefault="0041610A">
      <w:pPr>
        <w:pStyle w:val="Heading1"/>
        <w:spacing w:line="360" w:lineRule="auto"/>
        <w:rPr>
          <w:b/>
          <w:bCs/>
        </w:rPr>
      </w:pPr>
      <w:r>
        <w:rPr>
          <w:b/>
          <w:bCs/>
        </w:rPr>
        <w:lastRenderedPageBreak/>
        <w:t>HIỆN THỰC HÓA NGHIÊN</w:t>
      </w:r>
      <w:r w:rsidR="003461E0">
        <w:rPr>
          <w:b/>
          <w:bCs/>
        </w:rPr>
        <w:t xml:space="preserve"> CỨU</w:t>
      </w:r>
    </w:p>
    <w:p w14:paraId="7D6F56F9" w14:textId="5E75ABA1" w:rsidR="004A74A7" w:rsidRPr="004A74A7" w:rsidRDefault="004A74A7" w:rsidP="004A74A7">
      <w:pPr>
        <w:pStyle w:val="Heading2"/>
        <w:jc w:val="left"/>
        <w:rPr>
          <w:rStyle w:val="Emphasis"/>
          <w:i w:val="0"/>
          <w:iCs w:val="0"/>
        </w:rPr>
      </w:pPr>
      <w:r w:rsidRPr="004A74A7">
        <w:rPr>
          <w:rStyle w:val="Emphasis"/>
          <w:i w:val="0"/>
          <w:iCs w:val="0"/>
        </w:rPr>
        <w:t xml:space="preserve"> Quy trình thực hiện nghiên cứu</w:t>
      </w:r>
    </w:p>
    <w:p w14:paraId="33689721" w14:textId="45B41926" w:rsidR="004A74A7" w:rsidRPr="004A74A7" w:rsidRDefault="00A461B0" w:rsidP="004A74A7">
      <w:r>
        <w:t xml:space="preserve">  </w:t>
      </w:r>
      <w:r w:rsidR="004A74A7" w:rsidRPr="004A74A7">
        <w:t xml:space="preserve">Quá trình nghiên cứu được triển khai theo </w:t>
      </w:r>
      <w:r w:rsidR="004A74A7" w:rsidRPr="004A74A7">
        <w:rPr>
          <w:b/>
          <w:bCs/>
        </w:rPr>
        <w:t>mô hình tiếp cận hệ thống</w:t>
      </w:r>
      <w:r w:rsidR="004A74A7" w:rsidRPr="004A74A7">
        <w:t xml:space="preserve">, đảm bảo mọi bước từ khảo sát yêu cầu, nghiên cứu công cụ, thiết kế cấu trúc, đến xây dựng giao diện và mô phỏng prototype đều được thực hiện một cách </w:t>
      </w:r>
      <w:r w:rsidR="004A74A7" w:rsidRPr="004A74A7">
        <w:rPr>
          <w:b/>
          <w:bCs/>
        </w:rPr>
        <w:t>logic và đồng bộ</w:t>
      </w:r>
      <w:r w:rsidR="004A74A7" w:rsidRPr="004A74A7">
        <w:t>. Mỗi bước đều được ghi chép chi tiết và đánh giá hiệu quả nhằm đảm bảo khả năng ứng dụng thực tế.</w:t>
      </w:r>
    </w:p>
    <w:p w14:paraId="4E7A97FE" w14:textId="0A88BE4C" w:rsidR="004A74A7" w:rsidRPr="004A74A7" w:rsidRDefault="00A461B0" w:rsidP="004A74A7">
      <w:r>
        <w:t xml:space="preserve">  </w:t>
      </w:r>
      <w:r w:rsidR="004A74A7" w:rsidRPr="004A74A7">
        <w:t>Việc áp dụng mô hình này giúp:</w:t>
      </w:r>
    </w:p>
    <w:p w14:paraId="5025BE4B" w14:textId="77777777" w:rsidR="004A74A7" w:rsidRPr="004A74A7" w:rsidRDefault="004A74A7" w:rsidP="00A461B0">
      <w:pPr>
        <w:pStyle w:val="ListParagraph"/>
        <w:numPr>
          <w:ilvl w:val="0"/>
          <w:numId w:val="35"/>
        </w:numPr>
      </w:pPr>
      <w:r w:rsidRPr="004A74A7">
        <w:t>Đảm bảo tính kế thừa và nhất quán trong thiết kế.</w:t>
      </w:r>
    </w:p>
    <w:p w14:paraId="530226FA" w14:textId="77777777" w:rsidR="004A74A7" w:rsidRPr="004A74A7" w:rsidRDefault="004A74A7" w:rsidP="00A461B0">
      <w:pPr>
        <w:pStyle w:val="ListParagraph"/>
        <w:numPr>
          <w:ilvl w:val="0"/>
          <w:numId w:val="35"/>
        </w:numPr>
      </w:pPr>
      <w:r w:rsidRPr="004A74A7">
        <w:t>Giảm thiểu sai sót trong quá trình hiện thực hóa.</w:t>
      </w:r>
    </w:p>
    <w:p w14:paraId="149E1599" w14:textId="77777777" w:rsidR="004A74A7" w:rsidRPr="004A74A7" w:rsidRDefault="004A74A7" w:rsidP="00A461B0">
      <w:pPr>
        <w:pStyle w:val="ListParagraph"/>
        <w:numPr>
          <w:ilvl w:val="0"/>
          <w:numId w:val="35"/>
        </w:numPr>
      </w:pPr>
      <w:r w:rsidRPr="004A74A7">
        <w:t>Tối ưu hóa trải nghiệm người dùng thông qua việc kiểm tra và đánh giá liên tục.</w:t>
      </w:r>
    </w:p>
    <w:p w14:paraId="0FAF3AB8" w14:textId="242C2239" w:rsidR="004A74A7" w:rsidRPr="004A74A7" w:rsidRDefault="004A74A7" w:rsidP="004A74A7">
      <w:pPr>
        <w:pStyle w:val="Heading3"/>
      </w:pPr>
      <w:r w:rsidRPr="004A74A7">
        <w:t>Khảo sát và thu thập yêu cầu</w:t>
      </w:r>
    </w:p>
    <w:p w14:paraId="506C57CB" w14:textId="336A663F" w:rsidR="004A74A7" w:rsidRPr="004A74A7" w:rsidRDefault="00A461B0" w:rsidP="004A74A7">
      <w:r>
        <w:t xml:space="preserve">  </w:t>
      </w:r>
      <w:r w:rsidR="004A74A7" w:rsidRPr="004A74A7">
        <w:t>Giai đoạn khảo sát tập trung vào việc phân tích giao diện và chức năng của các website bán giày phổ biến, nhằm rút ra các tiêu chuẩn thiết kế hợp lý cho sản phẩm.</w:t>
      </w:r>
    </w:p>
    <w:p w14:paraId="6770F45D" w14:textId="016D8BB6" w:rsidR="004A74A7" w:rsidRPr="004A74A7" w:rsidRDefault="00A461B0" w:rsidP="004A74A7">
      <w:r>
        <w:t xml:space="preserve">  </w:t>
      </w:r>
      <w:r w:rsidR="004A74A7" w:rsidRPr="004A74A7">
        <w:t>Các yêu cầu ghi nhận được gồm:</w:t>
      </w:r>
    </w:p>
    <w:p w14:paraId="735B8A05" w14:textId="77777777" w:rsidR="004A74A7" w:rsidRPr="004A74A7" w:rsidRDefault="004A74A7" w:rsidP="00A461B0">
      <w:pPr>
        <w:numPr>
          <w:ilvl w:val="0"/>
          <w:numId w:val="36"/>
        </w:numPr>
      </w:pPr>
      <w:r w:rsidRPr="004A74A7">
        <w:t>Giao diện trực quan, dễ sử dụng.</w:t>
      </w:r>
    </w:p>
    <w:p w14:paraId="19CAD3C9" w14:textId="77777777" w:rsidR="004A74A7" w:rsidRPr="004A74A7" w:rsidRDefault="004A74A7" w:rsidP="00A461B0">
      <w:pPr>
        <w:numPr>
          <w:ilvl w:val="0"/>
          <w:numId w:val="36"/>
        </w:numPr>
      </w:pPr>
      <w:r w:rsidRPr="004A74A7">
        <w:t>Bố cục rõ ràng, phân cấp thông tin hợp lý.</w:t>
      </w:r>
    </w:p>
    <w:p w14:paraId="152B8423" w14:textId="77777777" w:rsidR="004A74A7" w:rsidRPr="004A74A7" w:rsidRDefault="004A74A7" w:rsidP="00A461B0">
      <w:pPr>
        <w:numPr>
          <w:ilvl w:val="0"/>
          <w:numId w:val="36"/>
        </w:numPr>
      </w:pPr>
      <w:r w:rsidRPr="004A74A7">
        <w:t>Hình ảnh sản phẩm sắc nét, nổi bật.</w:t>
      </w:r>
    </w:p>
    <w:p w14:paraId="4178FC72" w14:textId="77777777" w:rsidR="004A74A7" w:rsidRPr="004A74A7" w:rsidRDefault="004A74A7" w:rsidP="00A461B0">
      <w:pPr>
        <w:numPr>
          <w:ilvl w:val="0"/>
          <w:numId w:val="36"/>
        </w:numPr>
      </w:pPr>
      <w:r w:rsidRPr="004A74A7">
        <w:t>Quy trình mua hàng đơn giản, nhất quán.</w:t>
      </w:r>
    </w:p>
    <w:p w14:paraId="59797110" w14:textId="77777777" w:rsidR="004A74A7" w:rsidRPr="004A74A7" w:rsidRDefault="004A74A7" w:rsidP="00A461B0">
      <w:pPr>
        <w:numPr>
          <w:ilvl w:val="0"/>
          <w:numId w:val="36"/>
        </w:numPr>
      </w:pPr>
      <w:r w:rsidRPr="004A74A7">
        <w:t>Thanh tìm kiếm hoạt động hiệu quả.</w:t>
      </w:r>
    </w:p>
    <w:p w14:paraId="22F34FE0" w14:textId="77777777" w:rsidR="004A74A7" w:rsidRPr="004A74A7" w:rsidRDefault="004A74A7" w:rsidP="00A461B0">
      <w:pPr>
        <w:numPr>
          <w:ilvl w:val="0"/>
          <w:numId w:val="36"/>
        </w:numPr>
      </w:pPr>
      <w:r w:rsidRPr="004A74A7">
        <w:t>Chức năng lọc và phân loại sản phẩm.</w:t>
      </w:r>
    </w:p>
    <w:p w14:paraId="2846AB95" w14:textId="72F434FB" w:rsidR="004A74A7" w:rsidRPr="004A74A7" w:rsidRDefault="004A74A7" w:rsidP="00A461B0">
      <w:pPr>
        <w:pStyle w:val="Heading3"/>
      </w:pPr>
      <w:r w:rsidRPr="004A74A7">
        <w:t>Nghiên cứu công cụ Figma</w:t>
      </w:r>
    </w:p>
    <w:p w14:paraId="3A3140E8" w14:textId="5CC854E5" w:rsidR="004A74A7" w:rsidRPr="004A74A7" w:rsidRDefault="006A5A6F" w:rsidP="004A74A7">
      <w:r>
        <w:t xml:space="preserve">  </w:t>
      </w:r>
      <w:r w:rsidR="004A74A7" w:rsidRPr="004A74A7">
        <w:t>Figma được lựa chọn do khả năng cộng tác thời gian thực, đa nền tảng và hỗ trợ đầy đủ các công cụ thiết kế UI/UX.</w:t>
      </w:r>
    </w:p>
    <w:p w14:paraId="0E93CC97" w14:textId="68000AA5" w:rsidR="004A74A7" w:rsidRPr="004A74A7" w:rsidRDefault="006A5A6F" w:rsidP="004A74A7">
      <w:r>
        <w:rPr>
          <w:b/>
          <w:bCs/>
        </w:rPr>
        <w:t xml:space="preserve">  </w:t>
      </w:r>
      <w:r w:rsidR="004A74A7" w:rsidRPr="004A74A7">
        <w:t>Các nhóm nội dung được nghiên cứu:</w:t>
      </w:r>
    </w:p>
    <w:p w14:paraId="571C7B32" w14:textId="4AE26B53" w:rsidR="004A74A7" w:rsidRPr="004A74A7" w:rsidRDefault="004A74A7" w:rsidP="006A5A6F">
      <w:pPr>
        <w:numPr>
          <w:ilvl w:val="0"/>
          <w:numId w:val="38"/>
        </w:numPr>
      </w:pPr>
      <w:r w:rsidRPr="004A74A7">
        <w:t xml:space="preserve">Giao diện làm việc và cách tổ chức project, giúp quản lý </w:t>
      </w:r>
      <w:r w:rsidR="006A5A6F">
        <w:t>dự án</w:t>
      </w:r>
      <w:r w:rsidRPr="004A74A7">
        <w:t xml:space="preserve"> và nhóm dễ dàng.</w:t>
      </w:r>
    </w:p>
    <w:p w14:paraId="7AAF0BCC" w14:textId="77777777" w:rsidR="004A74A7" w:rsidRPr="004A74A7" w:rsidRDefault="004A74A7" w:rsidP="006A5A6F">
      <w:pPr>
        <w:numPr>
          <w:ilvl w:val="0"/>
          <w:numId w:val="38"/>
        </w:numPr>
      </w:pPr>
      <w:r w:rsidRPr="004A74A7">
        <w:t>Các nhóm công cụ chính: Frame, Auto Layout, Shape, Text, Vector, phục vụ việc thiết kế linh hoạt.</w:t>
      </w:r>
    </w:p>
    <w:p w14:paraId="28647AC3" w14:textId="77777777" w:rsidR="004A74A7" w:rsidRPr="004A74A7" w:rsidRDefault="004A74A7" w:rsidP="006A5A6F">
      <w:pPr>
        <w:numPr>
          <w:ilvl w:val="0"/>
          <w:numId w:val="38"/>
        </w:numPr>
      </w:pPr>
      <w:r w:rsidRPr="004A74A7">
        <w:t>Hệ thống tài nguyên: Color Styles, Text Styles, Components, Variants, giúp duy trì đồng bộ trong toàn dự án.</w:t>
      </w:r>
    </w:p>
    <w:p w14:paraId="31C642D0" w14:textId="77777777" w:rsidR="004A74A7" w:rsidRPr="004A74A7" w:rsidRDefault="004A74A7" w:rsidP="006A5A6F">
      <w:pPr>
        <w:numPr>
          <w:ilvl w:val="0"/>
          <w:numId w:val="38"/>
        </w:numPr>
      </w:pPr>
      <w:r w:rsidRPr="004A74A7">
        <w:t>Tính năng Prototype và tương tác, hỗ trợ kiểm tra trải nghiệm người dùng.</w:t>
      </w:r>
    </w:p>
    <w:p w14:paraId="1DFDF357" w14:textId="044A0F24" w:rsidR="004A74A7" w:rsidRPr="004A74A7" w:rsidRDefault="004A74A7" w:rsidP="006A5A6F">
      <w:pPr>
        <w:numPr>
          <w:ilvl w:val="0"/>
          <w:numId w:val="38"/>
        </w:numPr>
      </w:pPr>
      <w:r w:rsidRPr="004A74A7">
        <w:t>Dev Mode và hỗ trợ trích xuất mã, thuận lợi cho lập trình viên khi triển khai thực tế</w:t>
      </w:r>
      <w:r w:rsidR="006A5A6F">
        <w:t xml:space="preserve"> (chỉ hỗ trợ cho phiên bản tính phí).</w:t>
      </w:r>
    </w:p>
    <w:p w14:paraId="326D18EA" w14:textId="131D1036" w:rsidR="004A74A7" w:rsidRPr="004A74A7" w:rsidRDefault="006A5A6F" w:rsidP="004A74A7">
      <w:r w:rsidRPr="006A5A6F">
        <w:t xml:space="preserve">  </w:t>
      </w:r>
      <w:r w:rsidR="004A74A7" w:rsidRPr="004A74A7">
        <w:t>Lý do lựa chọn Figma:</w:t>
      </w:r>
    </w:p>
    <w:p w14:paraId="1E61875A" w14:textId="77777777" w:rsidR="004A74A7" w:rsidRPr="004A74A7" w:rsidRDefault="004A74A7" w:rsidP="006A5A6F">
      <w:pPr>
        <w:numPr>
          <w:ilvl w:val="0"/>
          <w:numId w:val="39"/>
        </w:numPr>
      </w:pPr>
      <w:r w:rsidRPr="004A74A7">
        <w:t>Có khả năng chia sẻ trực tiếp với nhóm, phản hồi và chỉnh sửa theo thời gian thực.</w:t>
      </w:r>
    </w:p>
    <w:p w14:paraId="1E923FF8" w14:textId="77777777" w:rsidR="004A74A7" w:rsidRPr="004A74A7" w:rsidRDefault="004A74A7" w:rsidP="006A5A6F">
      <w:pPr>
        <w:numPr>
          <w:ilvl w:val="0"/>
          <w:numId w:val="39"/>
        </w:numPr>
      </w:pPr>
      <w:r w:rsidRPr="004A74A7">
        <w:t>Dễ dàng tái sử dụng Components và Style Guide, tiết kiệm thời gian thiết kế.</w:t>
      </w:r>
    </w:p>
    <w:p w14:paraId="6BACD061" w14:textId="77777777" w:rsidR="004A74A7" w:rsidRPr="004A74A7" w:rsidRDefault="004A74A7" w:rsidP="006A5A6F">
      <w:pPr>
        <w:numPr>
          <w:ilvl w:val="0"/>
          <w:numId w:val="39"/>
        </w:numPr>
      </w:pPr>
      <w:r w:rsidRPr="004A74A7">
        <w:t>Hỗ trợ responsive design cho nhiều kích thước màn hình.</w:t>
      </w:r>
    </w:p>
    <w:p w14:paraId="5FC2F76C" w14:textId="77777777" w:rsidR="004A74A7" w:rsidRPr="004A74A7" w:rsidRDefault="004A74A7" w:rsidP="004A74A7">
      <w:r w:rsidRPr="004A74A7">
        <w:pict w14:anchorId="3313048A">
          <v:rect id="_x0000_i1055" style="width:0;height:1.5pt" o:hralign="center" o:hrstd="t" o:hr="t" fillcolor="#a0a0a0" stroked="f"/>
        </w:pict>
      </w:r>
    </w:p>
    <w:p w14:paraId="559AD083" w14:textId="746818BC" w:rsidR="004A74A7" w:rsidRPr="004A74A7" w:rsidRDefault="004A74A7" w:rsidP="006A5A6F">
      <w:pPr>
        <w:pStyle w:val="Heading2-TimesNewRowman"/>
      </w:pPr>
      <w:r w:rsidRPr="004A74A7">
        <w:t>Thiết kế cấu trúc giao diện (Wireframe)</w:t>
      </w:r>
    </w:p>
    <w:p w14:paraId="2F3E091C" w14:textId="5D1FA442" w:rsidR="004A74A7" w:rsidRPr="004A74A7" w:rsidRDefault="006A5A6F" w:rsidP="004A74A7">
      <w:r>
        <w:t xml:space="preserve">  </w:t>
      </w:r>
      <w:r w:rsidR="004A74A7" w:rsidRPr="004A74A7">
        <w:t>Wireframe là bản thiết kế cơ bản, giúp phác thảo bố cục, sắp xếp thông tin và xác định luồng trải nghiệm người dùng trước khi triển khai UI chi tiết.</w:t>
      </w:r>
    </w:p>
    <w:p w14:paraId="0E86E9A2" w14:textId="310D6739" w:rsidR="004A74A7" w:rsidRPr="004A74A7" w:rsidRDefault="006A5A6F" w:rsidP="004A74A7">
      <w:r>
        <w:t xml:space="preserve">  </w:t>
      </w:r>
      <w:r w:rsidR="004A74A7" w:rsidRPr="004A74A7">
        <w:t>Wireframe được xây dựng bằng các khối hình đơn giản, không dùng màu sắc hay hình ảnh, tập trung vào bố cục và luồng thông tin.</w:t>
      </w:r>
    </w:p>
    <w:p w14:paraId="68BDAE9C" w14:textId="0C0ED46C" w:rsidR="004A74A7" w:rsidRPr="004A74A7" w:rsidRDefault="00755AE7" w:rsidP="004A74A7">
      <w:r>
        <w:rPr>
          <w:b/>
          <w:bCs/>
        </w:rPr>
        <w:lastRenderedPageBreak/>
        <w:t xml:space="preserve">  </w:t>
      </w:r>
      <w:r w:rsidR="004A74A7" w:rsidRPr="004A74A7">
        <w:t>Nội dung wireframe gồm:</w:t>
      </w:r>
    </w:p>
    <w:p w14:paraId="4FE090CE" w14:textId="77777777" w:rsidR="004A74A7" w:rsidRPr="004A74A7" w:rsidRDefault="004A74A7" w:rsidP="00755AE7">
      <w:pPr>
        <w:numPr>
          <w:ilvl w:val="0"/>
          <w:numId w:val="40"/>
        </w:numPr>
      </w:pPr>
      <w:r w:rsidRPr="004A74A7">
        <w:t>Layout trang chủ (banner, danh mục, sản phẩm).</w:t>
      </w:r>
    </w:p>
    <w:p w14:paraId="75200B85" w14:textId="77777777" w:rsidR="004A74A7" w:rsidRPr="004A74A7" w:rsidRDefault="004A74A7" w:rsidP="00755AE7">
      <w:pPr>
        <w:numPr>
          <w:ilvl w:val="0"/>
          <w:numId w:val="40"/>
        </w:numPr>
      </w:pPr>
      <w:r w:rsidRPr="004A74A7">
        <w:t>Trang danh sách sản phẩm.</w:t>
      </w:r>
    </w:p>
    <w:p w14:paraId="6966E19A" w14:textId="77777777" w:rsidR="004A74A7" w:rsidRPr="004A74A7" w:rsidRDefault="004A74A7" w:rsidP="00755AE7">
      <w:pPr>
        <w:numPr>
          <w:ilvl w:val="0"/>
          <w:numId w:val="40"/>
        </w:numPr>
      </w:pPr>
      <w:r w:rsidRPr="004A74A7">
        <w:t>Trang chi tiết sản phẩm.</w:t>
      </w:r>
    </w:p>
    <w:p w14:paraId="2AE9CD8D" w14:textId="77777777" w:rsidR="004A74A7" w:rsidRPr="004A74A7" w:rsidRDefault="004A74A7" w:rsidP="00755AE7">
      <w:pPr>
        <w:numPr>
          <w:ilvl w:val="0"/>
          <w:numId w:val="40"/>
        </w:numPr>
      </w:pPr>
      <w:r w:rsidRPr="004A74A7">
        <w:t>Giao diện giỏ hàng.</w:t>
      </w:r>
    </w:p>
    <w:p w14:paraId="667F76AF" w14:textId="77777777" w:rsidR="004A74A7" w:rsidRPr="004A74A7" w:rsidRDefault="004A74A7" w:rsidP="00755AE7">
      <w:pPr>
        <w:numPr>
          <w:ilvl w:val="0"/>
          <w:numId w:val="40"/>
        </w:numPr>
      </w:pPr>
      <w:r w:rsidRPr="004A74A7">
        <w:t>Giao diện thanh toán.</w:t>
      </w:r>
    </w:p>
    <w:p w14:paraId="42F8F6F5" w14:textId="77777777" w:rsidR="004A74A7" w:rsidRPr="004A74A7" w:rsidRDefault="004A74A7" w:rsidP="00755AE7">
      <w:pPr>
        <w:numPr>
          <w:ilvl w:val="0"/>
          <w:numId w:val="40"/>
        </w:numPr>
      </w:pPr>
      <w:r w:rsidRPr="004A74A7">
        <w:t>Vị trí nút bấm, form nhập liệu, icon chức năng.</w:t>
      </w:r>
    </w:p>
    <w:p w14:paraId="1CB8A337" w14:textId="041A51E9" w:rsidR="004A74A7" w:rsidRPr="004A74A7" w:rsidRDefault="00755AE7" w:rsidP="00755AE7">
      <w:r>
        <w:rPr>
          <w:b/>
          <w:bCs/>
        </w:rPr>
        <w:t xml:space="preserve">  </w:t>
      </w:r>
      <w:r w:rsidR="004A74A7" w:rsidRPr="004A74A7">
        <w:t>Wireframe giúp kiểm tra tính mạch lạc, trực quan và tối ưu hóa trải nghiệm người dùng trước khi bước vào thiết kế chi tiết.</w:t>
      </w:r>
    </w:p>
    <w:p w14:paraId="725A4706" w14:textId="77777777" w:rsidR="004A74A7" w:rsidRPr="004A74A7" w:rsidRDefault="004A74A7" w:rsidP="004A74A7">
      <w:r w:rsidRPr="004A74A7">
        <w:pict w14:anchorId="7BA20260">
          <v:rect id="_x0000_i1056" style="width:0;height:1.5pt" o:hralign="center" o:hrstd="t" o:hr="t" fillcolor="#a0a0a0" stroked="f"/>
        </w:pict>
      </w:r>
    </w:p>
    <w:p w14:paraId="0C63AD6A" w14:textId="4754DC94" w:rsidR="004A74A7" w:rsidRPr="004A74A7" w:rsidRDefault="004A74A7" w:rsidP="00755AE7">
      <w:pPr>
        <w:pStyle w:val="Heading2-TimesNewRowman"/>
      </w:pPr>
      <w:r w:rsidRPr="004A74A7">
        <w:t>Thiết kế giao diện trực quan (UI Design)</w:t>
      </w:r>
    </w:p>
    <w:p w14:paraId="67007547" w14:textId="21B1E0AB" w:rsidR="004A74A7" w:rsidRPr="004A74A7" w:rsidRDefault="00755AE7" w:rsidP="004A74A7">
      <w:r>
        <w:t xml:space="preserve">  </w:t>
      </w:r>
      <w:r w:rsidR="004A74A7" w:rsidRPr="004A74A7">
        <w:t>Giao diện UI được triển khai dựa trên wireframe, áp dụng màu sắc, typography, hình ảnh và bố cục theo chuẩn UI/UX hiện đại.</w:t>
      </w:r>
    </w:p>
    <w:p w14:paraId="17A0005C" w14:textId="4A8E1BE4" w:rsidR="004A74A7" w:rsidRPr="004A74A7" w:rsidRDefault="004A74A7" w:rsidP="00755AE7">
      <w:pPr>
        <w:pStyle w:val="Heading3"/>
      </w:pPr>
      <w:r w:rsidRPr="004A74A7">
        <w:t>Thiết lập khung màn hình (Frames)</w:t>
      </w:r>
    </w:p>
    <w:p w14:paraId="703A7B8C" w14:textId="77777777" w:rsidR="004A74A7" w:rsidRPr="004A74A7" w:rsidRDefault="004A74A7" w:rsidP="00755AE7">
      <w:pPr>
        <w:pStyle w:val="ListParagraph"/>
        <w:numPr>
          <w:ilvl w:val="0"/>
          <w:numId w:val="44"/>
        </w:numPr>
      </w:pPr>
      <w:r w:rsidRPr="004A74A7">
        <w:t>Tạo các frame theo chuẩn kích thước thiết bị:</w:t>
      </w:r>
    </w:p>
    <w:p w14:paraId="0EA2978F" w14:textId="77777777" w:rsidR="004A74A7" w:rsidRPr="004A74A7" w:rsidRDefault="004A74A7" w:rsidP="00755AE7">
      <w:pPr>
        <w:pStyle w:val="ListParagraph"/>
        <w:numPr>
          <w:ilvl w:val="0"/>
          <w:numId w:val="45"/>
        </w:numPr>
      </w:pPr>
      <w:r w:rsidRPr="004A74A7">
        <w:t>Desktop: 1440 × 1024.</w:t>
      </w:r>
    </w:p>
    <w:p w14:paraId="0E9CF96E" w14:textId="77777777" w:rsidR="004A74A7" w:rsidRPr="004A74A7" w:rsidRDefault="004A74A7" w:rsidP="00755AE7">
      <w:pPr>
        <w:pStyle w:val="ListParagraph"/>
        <w:numPr>
          <w:ilvl w:val="0"/>
          <w:numId w:val="45"/>
        </w:numPr>
      </w:pPr>
      <w:r w:rsidRPr="004A74A7">
        <w:t>Mobile: 390 × 844.</w:t>
      </w:r>
    </w:p>
    <w:p w14:paraId="3719B872" w14:textId="77777777" w:rsidR="004A74A7" w:rsidRPr="004A74A7" w:rsidRDefault="004A74A7" w:rsidP="00755AE7">
      <w:pPr>
        <w:pStyle w:val="ListParagraph"/>
        <w:numPr>
          <w:ilvl w:val="0"/>
          <w:numId w:val="46"/>
        </w:numPr>
      </w:pPr>
      <w:r w:rsidRPr="004A74A7">
        <w:t>Frame độc lập cho từng trang, giúp dễ quản lý và chỉnh sửa.</w:t>
      </w:r>
    </w:p>
    <w:p w14:paraId="70C5ABD4" w14:textId="78FBF312" w:rsidR="004A74A7" w:rsidRPr="004A74A7" w:rsidRDefault="004A74A7" w:rsidP="00755AE7">
      <w:pPr>
        <w:pStyle w:val="Heading3"/>
      </w:pPr>
      <w:r w:rsidRPr="004A74A7">
        <w:t>Ứng dụng Auto Layout</w:t>
      </w:r>
    </w:p>
    <w:p w14:paraId="2B0C97EE" w14:textId="0A9BE384" w:rsidR="004A74A7" w:rsidRPr="004A74A7" w:rsidRDefault="00E01278" w:rsidP="004A74A7">
      <w:r>
        <w:t xml:space="preserve">  </w:t>
      </w:r>
      <w:r w:rsidR="004A74A7" w:rsidRPr="004A74A7">
        <w:t>Auto Layout giúp tạo bố cục linh hoạt và responsive, dễ chỉnh sửa khi nội dung thay đổi</w:t>
      </w:r>
      <w:r>
        <w:t>, á</w:t>
      </w:r>
      <w:r w:rsidR="004A74A7" w:rsidRPr="004A74A7">
        <w:t>p dụng cho:</w:t>
      </w:r>
    </w:p>
    <w:p w14:paraId="1D2D3DA9" w14:textId="77777777" w:rsidR="004A74A7" w:rsidRPr="004A74A7" w:rsidRDefault="004A74A7" w:rsidP="00E01278">
      <w:pPr>
        <w:numPr>
          <w:ilvl w:val="0"/>
          <w:numId w:val="47"/>
        </w:numPr>
      </w:pPr>
      <w:r w:rsidRPr="004A74A7">
        <w:t>Danh sách sản phẩm.</w:t>
      </w:r>
    </w:p>
    <w:p w14:paraId="6BA338B6" w14:textId="77777777" w:rsidR="004A74A7" w:rsidRPr="004A74A7" w:rsidRDefault="004A74A7" w:rsidP="00E01278">
      <w:pPr>
        <w:numPr>
          <w:ilvl w:val="0"/>
          <w:numId w:val="47"/>
        </w:numPr>
      </w:pPr>
      <w:r w:rsidRPr="004A74A7">
        <w:t>Danh mục bộ lọc.</w:t>
      </w:r>
    </w:p>
    <w:p w14:paraId="6FC3806C" w14:textId="77777777" w:rsidR="004A74A7" w:rsidRPr="004A74A7" w:rsidRDefault="004A74A7" w:rsidP="00E01278">
      <w:pPr>
        <w:numPr>
          <w:ilvl w:val="0"/>
          <w:numId w:val="47"/>
        </w:numPr>
      </w:pPr>
      <w:r w:rsidRPr="004A74A7">
        <w:t>Giỏ hàng.</w:t>
      </w:r>
    </w:p>
    <w:p w14:paraId="3A229510" w14:textId="77777777" w:rsidR="004A74A7" w:rsidRPr="004A74A7" w:rsidRDefault="004A74A7" w:rsidP="00E01278">
      <w:pPr>
        <w:numPr>
          <w:ilvl w:val="0"/>
          <w:numId w:val="47"/>
        </w:numPr>
      </w:pPr>
      <w:r w:rsidRPr="004A74A7">
        <w:t>Form thanh toán.</w:t>
      </w:r>
    </w:p>
    <w:p w14:paraId="5BBD5AF5" w14:textId="77777777" w:rsidR="004A74A7" w:rsidRPr="004A74A7" w:rsidRDefault="004A74A7" w:rsidP="00E01278">
      <w:pPr>
        <w:numPr>
          <w:ilvl w:val="0"/>
          <w:numId w:val="47"/>
        </w:numPr>
      </w:pPr>
      <w:r w:rsidRPr="004A74A7">
        <w:t>Nút và nhóm nút.</w:t>
      </w:r>
    </w:p>
    <w:p w14:paraId="0A57422C" w14:textId="77777777" w:rsidR="004A74A7" w:rsidRPr="004A74A7" w:rsidRDefault="004A74A7" w:rsidP="00E01278">
      <w:pPr>
        <w:numPr>
          <w:ilvl w:val="0"/>
          <w:numId w:val="47"/>
        </w:numPr>
      </w:pPr>
      <w:r w:rsidRPr="004A74A7">
        <w:t>Container nội dung.</w:t>
      </w:r>
    </w:p>
    <w:p w14:paraId="175FC774" w14:textId="10D4AFE0" w:rsidR="004A74A7" w:rsidRPr="004A74A7" w:rsidRDefault="00E01278" w:rsidP="00E01278">
      <w:r>
        <w:t xml:space="preserve">  </w:t>
      </w:r>
      <w:r w:rsidR="004A74A7" w:rsidRPr="004A74A7">
        <w:t>Việc sử dụng Auto Layout giúp giảm sai sót khi thêm bớt phần tử, đảm bảo tính nhất quán và linh hoạt trên nhiều kích thước màn hình.</w:t>
      </w:r>
    </w:p>
    <w:p w14:paraId="507377FE" w14:textId="4A6BECAE" w:rsidR="004A74A7" w:rsidRPr="004A74A7" w:rsidRDefault="004A74A7" w:rsidP="00E01278">
      <w:pPr>
        <w:pStyle w:val="Heading3"/>
      </w:pPr>
      <w:r w:rsidRPr="004A74A7">
        <w:t>Xây dựng Components và Variants</w:t>
      </w:r>
    </w:p>
    <w:p w14:paraId="78CF36B8" w14:textId="487CAD30" w:rsidR="004A74A7" w:rsidRPr="004A74A7" w:rsidRDefault="00E01278" w:rsidP="004A74A7">
      <w:r>
        <w:t xml:space="preserve">  </w:t>
      </w:r>
      <w:r w:rsidR="004A74A7" w:rsidRPr="004A74A7">
        <w:t>Components chuẩn hóa các thành phần lặp lại, đảm bảo giao diện đồng bộ</w:t>
      </w:r>
      <w:r>
        <w:t>:</w:t>
      </w:r>
    </w:p>
    <w:p w14:paraId="1B254E07" w14:textId="77777777" w:rsidR="004A74A7" w:rsidRPr="004A74A7" w:rsidRDefault="004A74A7" w:rsidP="00E01278">
      <w:pPr>
        <w:numPr>
          <w:ilvl w:val="0"/>
          <w:numId w:val="48"/>
        </w:numPr>
      </w:pPr>
      <w:r w:rsidRPr="004A74A7">
        <w:t>Nút (Button) – nhiều trạng thái: Hover, Active, Disabled.</w:t>
      </w:r>
    </w:p>
    <w:p w14:paraId="012F1CB1" w14:textId="77777777" w:rsidR="004A74A7" w:rsidRPr="004A74A7" w:rsidRDefault="004A74A7" w:rsidP="00E01278">
      <w:pPr>
        <w:numPr>
          <w:ilvl w:val="0"/>
          <w:numId w:val="48"/>
        </w:numPr>
      </w:pPr>
      <w:r w:rsidRPr="004A74A7">
        <w:t>Thẻ sản phẩm (Product Card).</w:t>
      </w:r>
    </w:p>
    <w:p w14:paraId="076C63FB" w14:textId="77777777" w:rsidR="004A74A7" w:rsidRPr="004A74A7" w:rsidRDefault="004A74A7" w:rsidP="00E01278">
      <w:pPr>
        <w:numPr>
          <w:ilvl w:val="0"/>
          <w:numId w:val="48"/>
        </w:numPr>
      </w:pPr>
      <w:r w:rsidRPr="004A74A7">
        <w:t>Header và Footer.</w:t>
      </w:r>
    </w:p>
    <w:p w14:paraId="64445811" w14:textId="77777777" w:rsidR="004A74A7" w:rsidRPr="004A74A7" w:rsidRDefault="004A74A7" w:rsidP="00E01278">
      <w:pPr>
        <w:numPr>
          <w:ilvl w:val="0"/>
          <w:numId w:val="48"/>
        </w:numPr>
      </w:pPr>
      <w:r w:rsidRPr="004A74A7">
        <w:t>Icon và nhãn chức năng.</w:t>
      </w:r>
    </w:p>
    <w:p w14:paraId="2CF37F3F" w14:textId="77777777" w:rsidR="004A74A7" w:rsidRPr="004A74A7" w:rsidRDefault="004A74A7" w:rsidP="00E01278">
      <w:pPr>
        <w:numPr>
          <w:ilvl w:val="0"/>
          <w:numId w:val="48"/>
        </w:numPr>
      </w:pPr>
      <w:r w:rsidRPr="004A74A7">
        <w:t>Form Input.</w:t>
      </w:r>
    </w:p>
    <w:p w14:paraId="146567CF" w14:textId="741CC3C6" w:rsidR="004A74A7" w:rsidRDefault="00E01278" w:rsidP="004A74A7">
      <w:r>
        <w:t xml:space="preserve">  </w:t>
      </w:r>
      <w:r w:rsidR="004A74A7" w:rsidRPr="004A74A7">
        <w:t>Variants:</w:t>
      </w:r>
    </w:p>
    <w:p w14:paraId="3F9605A3" w14:textId="2629C315" w:rsidR="00E01278" w:rsidRPr="00E01278" w:rsidRDefault="00E01278" w:rsidP="00E01278">
      <w:pPr>
        <w:pStyle w:val="ListParagraph"/>
        <w:numPr>
          <w:ilvl w:val="0"/>
          <w:numId w:val="51"/>
        </w:numPr>
      </w:pPr>
      <w:r w:rsidRPr="00E01278">
        <w:t>Tạo bản sao của đối tượng có gán Components</w:t>
      </w:r>
    </w:p>
    <w:p w14:paraId="114C3476" w14:textId="77777777" w:rsidR="004A74A7" w:rsidRPr="004A74A7" w:rsidRDefault="004A74A7" w:rsidP="00E01278">
      <w:pPr>
        <w:numPr>
          <w:ilvl w:val="0"/>
          <w:numId w:val="49"/>
        </w:numPr>
      </w:pPr>
      <w:r w:rsidRPr="004A74A7">
        <w:t>Nhiều kiểu hiển thị sản phẩm.</w:t>
      </w:r>
    </w:p>
    <w:p w14:paraId="3385588D" w14:textId="77777777" w:rsidR="004A74A7" w:rsidRPr="004A74A7" w:rsidRDefault="004A74A7" w:rsidP="00E01278">
      <w:pPr>
        <w:numPr>
          <w:ilvl w:val="0"/>
          <w:numId w:val="49"/>
        </w:numPr>
      </w:pPr>
      <w:r w:rsidRPr="004A74A7">
        <w:t>Trạng thái icon (đã thêm vào giỏ, yêu thích,…).</w:t>
      </w:r>
    </w:p>
    <w:p w14:paraId="1DA2F038" w14:textId="2E6DB1BA" w:rsidR="004A74A7" w:rsidRPr="004A74A7" w:rsidRDefault="00E01278" w:rsidP="004A74A7">
      <w:r>
        <w:rPr>
          <w:b/>
          <w:bCs/>
        </w:rPr>
        <w:t xml:space="preserve">  </w:t>
      </w:r>
      <w:r w:rsidR="004A74A7" w:rsidRPr="004A74A7">
        <w:t>Lợi ích:</w:t>
      </w:r>
    </w:p>
    <w:p w14:paraId="0EE64367" w14:textId="77777777" w:rsidR="004A74A7" w:rsidRPr="004A74A7" w:rsidRDefault="004A74A7" w:rsidP="00E01278">
      <w:pPr>
        <w:numPr>
          <w:ilvl w:val="0"/>
          <w:numId w:val="50"/>
        </w:numPr>
      </w:pPr>
      <w:r w:rsidRPr="004A74A7">
        <w:t>Dễ bảo trì và tái sử dụng.</w:t>
      </w:r>
    </w:p>
    <w:p w14:paraId="32B47C98" w14:textId="77777777" w:rsidR="004A74A7" w:rsidRPr="004A74A7" w:rsidRDefault="004A74A7" w:rsidP="00E01278">
      <w:pPr>
        <w:numPr>
          <w:ilvl w:val="0"/>
          <w:numId w:val="50"/>
        </w:numPr>
      </w:pPr>
      <w:r w:rsidRPr="004A74A7">
        <w:t>Hỗ trợ prototype nhanh chóng, giảm thời gian thiết kế.</w:t>
      </w:r>
    </w:p>
    <w:p w14:paraId="511C9335" w14:textId="4CA60399" w:rsidR="004A74A7" w:rsidRPr="004A74A7" w:rsidRDefault="004A74A7" w:rsidP="00E01278">
      <w:pPr>
        <w:pStyle w:val="Heading3"/>
      </w:pPr>
      <w:r w:rsidRPr="004A74A7">
        <w:lastRenderedPageBreak/>
        <w:t>Áp dụng hệ thống Style Guide</w:t>
      </w:r>
    </w:p>
    <w:p w14:paraId="504836BD" w14:textId="25F78FA2" w:rsidR="004A74A7" w:rsidRPr="004A74A7" w:rsidRDefault="00E01278" w:rsidP="004A74A7">
      <w:r>
        <w:t xml:space="preserve">  </w:t>
      </w:r>
      <w:r w:rsidR="004A74A7" w:rsidRPr="004A74A7">
        <w:t>Style Guide duy trì tính đồng bộ toàn dự án</w:t>
      </w:r>
      <w:r w:rsidRPr="00E01278">
        <w:t>, bao</w:t>
      </w:r>
      <w:r>
        <w:t xml:space="preserve"> gồm:</w:t>
      </w:r>
    </w:p>
    <w:p w14:paraId="38753EF1" w14:textId="77777777" w:rsidR="004A74A7" w:rsidRPr="004A74A7" w:rsidRDefault="004A74A7" w:rsidP="00E01278">
      <w:pPr>
        <w:numPr>
          <w:ilvl w:val="0"/>
          <w:numId w:val="52"/>
        </w:numPr>
      </w:pPr>
      <w:r w:rsidRPr="004A74A7">
        <w:t>Bảng màu thương hiệu.</w:t>
      </w:r>
    </w:p>
    <w:p w14:paraId="04FC62B8" w14:textId="77777777" w:rsidR="004A74A7" w:rsidRPr="004A74A7" w:rsidRDefault="004A74A7" w:rsidP="00E01278">
      <w:pPr>
        <w:numPr>
          <w:ilvl w:val="0"/>
          <w:numId w:val="52"/>
        </w:numPr>
      </w:pPr>
      <w:r w:rsidRPr="004A74A7">
        <w:t>Typography.</w:t>
      </w:r>
    </w:p>
    <w:p w14:paraId="6163E50A" w14:textId="77777777" w:rsidR="004A74A7" w:rsidRPr="004A74A7" w:rsidRDefault="004A74A7" w:rsidP="00E01278">
      <w:pPr>
        <w:numPr>
          <w:ilvl w:val="0"/>
          <w:numId w:val="52"/>
        </w:numPr>
      </w:pPr>
      <w:r w:rsidRPr="004A74A7">
        <w:t>Text Styles và Color Styles.</w:t>
      </w:r>
    </w:p>
    <w:p w14:paraId="50569350" w14:textId="77777777" w:rsidR="004A74A7" w:rsidRPr="004A74A7" w:rsidRDefault="004A74A7" w:rsidP="00E01278">
      <w:pPr>
        <w:numPr>
          <w:ilvl w:val="0"/>
          <w:numId w:val="52"/>
        </w:numPr>
      </w:pPr>
      <w:r w:rsidRPr="004A74A7">
        <w:t>Layout grid và khoảng cách chuẩn hóa.</w:t>
      </w:r>
    </w:p>
    <w:p w14:paraId="245E465F" w14:textId="77777777" w:rsidR="004A74A7" w:rsidRPr="004A74A7" w:rsidRDefault="004A74A7" w:rsidP="00E01278">
      <w:pPr>
        <w:numPr>
          <w:ilvl w:val="0"/>
          <w:numId w:val="52"/>
        </w:numPr>
      </w:pPr>
      <w:r w:rsidRPr="004A74A7">
        <w:t>Quy chuẩn sử dụng hình ảnh và icon.</w:t>
      </w:r>
    </w:p>
    <w:p w14:paraId="018BD9FD" w14:textId="11488973" w:rsidR="004A74A7" w:rsidRPr="004A74A7" w:rsidRDefault="004A74A7" w:rsidP="00E01278">
      <w:pPr>
        <w:pStyle w:val="Heading2-TimesNewRowman"/>
      </w:pPr>
      <w:r w:rsidRPr="004A74A7">
        <w:t>Xây dựng nguyên mẫu tương tác (Prototype)</w:t>
      </w:r>
    </w:p>
    <w:p w14:paraId="6D367049" w14:textId="7D9F7D62" w:rsidR="004A74A7" w:rsidRPr="004A74A7" w:rsidRDefault="00E01278" w:rsidP="004A74A7">
      <w:r>
        <w:t xml:space="preserve">  </w:t>
      </w:r>
      <w:r w:rsidR="004A74A7" w:rsidRPr="004A74A7">
        <w:t>Prototype mô phỏng luồng thao tác thực tế của người dùng, giúp kiểm tra và điều chỉnh trước khi triển khai chính thức</w:t>
      </w:r>
      <w:r w:rsidR="00341138">
        <w:t>:</w:t>
      </w:r>
    </w:p>
    <w:p w14:paraId="5C7E9542" w14:textId="1F71A612" w:rsidR="004A74A7" w:rsidRPr="004A74A7" w:rsidRDefault="00E01278" w:rsidP="00341138">
      <w:pPr>
        <w:pStyle w:val="BodyText"/>
      </w:pPr>
      <w:r>
        <w:t xml:space="preserve">  </w:t>
      </w:r>
      <w:r w:rsidR="004A74A7" w:rsidRPr="004A74A7">
        <w:t>Liên kết các màn hình</w:t>
      </w:r>
      <w:r w:rsidR="00341138">
        <w:t>:</w:t>
      </w:r>
    </w:p>
    <w:p w14:paraId="7F30EA33" w14:textId="77777777" w:rsidR="004A74A7" w:rsidRPr="004A74A7" w:rsidRDefault="004A74A7" w:rsidP="00341138">
      <w:pPr>
        <w:pStyle w:val="BodyText"/>
        <w:numPr>
          <w:ilvl w:val="0"/>
          <w:numId w:val="54"/>
        </w:numPr>
      </w:pPr>
      <w:r w:rsidRPr="004A74A7">
        <w:t>Trang chủ → Danh mục → Chi tiết sản phẩm.</w:t>
      </w:r>
    </w:p>
    <w:p w14:paraId="1295B5F1" w14:textId="77777777" w:rsidR="004A74A7" w:rsidRPr="004A74A7" w:rsidRDefault="004A74A7" w:rsidP="00341138">
      <w:pPr>
        <w:pStyle w:val="BodyText"/>
        <w:numPr>
          <w:ilvl w:val="0"/>
          <w:numId w:val="54"/>
        </w:numPr>
      </w:pPr>
      <w:r w:rsidRPr="004A74A7">
        <w:t>Chi tiết sản phẩm → Giỏ hàng.</w:t>
      </w:r>
    </w:p>
    <w:p w14:paraId="1471AB81" w14:textId="77777777" w:rsidR="004A74A7" w:rsidRPr="004A74A7" w:rsidRDefault="004A74A7" w:rsidP="00341138">
      <w:pPr>
        <w:pStyle w:val="BodyText"/>
        <w:numPr>
          <w:ilvl w:val="0"/>
          <w:numId w:val="54"/>
        </w:numPr>
      </w:pPr>
      <w:r w:rsidRPr="004A74A7">
        <w:t>Giỏ hàng → Thanh toán.</w:t>
      </w:r>
    </w:p>
    <w:p w14:paraId="67CD3C3E" w14:textId="77777777" w:rsidR="004A74A7" w:rsidRPr="004A74A7" w:rsidRDefault="004A74A7" w:rsidP="00341138">
      <w:pPr>
        <w:pStyle w:val="BodyText"/>
        <w:numPr>
          <w:ilvl w:val="0"/>
          <w:numId w:val="55"/>
        </w:numPr>
      </w:pPr>
      <w:r w:rsidRPr="004A74A7">
        <w:t>Trả về trang chủ hoặc tiếp tục mua hàng.</w:t>
      </w:r>
    </w:p>
    <w:p w14:paraId="478D0232" w14:textId="65FCD0C9" w:rsidR="004A74A7" w:rsidRPr="004A74A7" w:rsidRDefault="00341138" w:rsidP="00341138">
      <w:pPr>
        <w:pStyle w:val="BodyText"/>
      </w:pPr>
      <w:r>
        <w:t xml:space="preserve">  </w:t>
      </w:r>
      <w:r w:rsidR="004A74A7" w:rsidRPr="004A74A7">
        <w:t>Mô phỏng chức năng tìm kiếm</w:t>
      </w:r>
      <w:r>
        <w:t>:</w:t>
      </w:r>
    </w:p>
    <w:p w14:paraId="079A12AE" w14:textId="77777777" w:rsidR="004A74A7" w:rsidRPr="004A74A7" w:rsidRDefault="004A74A7" w:rsidP="00341138">
      <w:pPr>
        <w:pStyle w:val="BodyText"/>
        <w:numPr>
          <w:ilvl w:val="0"/>
          <w:numId w:val="56"/>
        </w:numPr>
      </w:pPr>
      <w:r w:rsidRPr="004A74A7">
        <w:t>Nhập từ khóa tìm kiếm.</w:t>
      </w:r>
    </w:p>
    <w:p w14:paraId="3CCB60DF" w14:textId="77777777" w:rsidR="004A74A7" w:rsidRPr="004A74A7" w:rsidRDefault="004A74A7" w:rsidP="00341138">
      <w:pPr>
        <w:pStyle w:val="BodyText"/>
        <w:numPr>
          <w:ilvl w:val="0"/>
          <w:numId w:val="56"/>
        </w:numPr>
      </w:pPr>
      <w:r w:rsidRPr="004A74A7">
        <w:t>Hiển thị gợi ý (Suggestion).</w:t>
      </w:r>
    </w:p>
    <w:p w14:paraId="615025AC" w14:textId="77777777" w:rsidR="004A74A7" w:rsidRPr="004A74A7" w:rsidRDefault="004A74A7" w:rsidP="00341138">
      <w:pPr>
        <w:pStyle w:val="BodyText"/>
        <w:numPr>
          <w:ilvl w:val="0"/>
          <w:numId w:val="56"/>
        </w:numPr>
      </w:pPr>
      <w:r w:rsidRPr="004A74A7">
        <w:t>Chuyển trang kết quả tìm kiếm.</w:t>
      </w:r>
    </w:p>
    <w:p w14:paraId="5AC22F71" w14:textId="2EE29D77" w:rsidR="004A74A7" w:rsidRPr="004A74A7" w:rsidRDefault="00341138" w:rsidP="00341138">
      <w:pPr>
        <w:pStyle w:val="BodyText"/>
      </w:pPr>
      <w:r>
        <w:t xml:space="preserve">  </w:t>
      </w:r>
      <w:r w:rsidR="004A74A7" w:rsidRPr="004A74A7">
        <w:t>Mô phỏng giỏ hàng động</w:t>
      </w:r>
      <w:r>
        <w:t>:</w:t>
      </w:r>
    </w:p>
    <w:p w14:paraId="66A2FAD5" w14:textId="77777777" w:rsidR="004A74A7" w:rsidRPr="004A74A7" w:rsidRDefault="004A74A7" w:rsidP="00341138">
      <w:pPr>
        <w:pStyle w:val="BodyText"/>
        <w:numPr>
          <w:ilvl w:val="0"/>
          <w:numId w:val="57"/>
        </w:numPr>
      </w:pPr>
      <w:r w:rsidRPr="004A74A7">
        <w:t>Tăng/giảm số lượng sản phẩm.</w:t>
      </w:r>
    </w:p>
    <w:p w14:paraId="157DB617" w14:textId="77777777" w:rsidR="004A74A7" w:rsidRPr="004A74A7" w:rsidRDefault="004A74A7" w:rsidP="00341138">
      <w:pPr>
        <w:pStyle w:val="BodyText"/>
        <w:numPr>
          <w:ilvl w:val="0"/>
          <w:numId w:val="57"/>
        </w:numPr>
      </w:pPr>
      <w:r w:rsidRPr="004A74A7">
        <w:t>Cập nhật giá theo thời gian thực.</w:t>
      </w:r>
    </w:p>
    <w:p w14:paraId="12BF5BBD" w14:textId="77777777" w:rsidR="004A74A7" w:rsidRPr="004A74A7" w:rsidRDefault="004A74A7" w:rsidP="00341138">
      <w:pPr>
        <w:pStyle w:val="BodyText"/>
        <w:numPr>
          <w:ilvl w:val="0"/>
          <w:numId w:val="57"/>
        </w:numPr>
      </w:pPr>
      <w:r w:rsidRPr="004A74A7">
        <w:t>Thêm/xóa sản phẩm trong giỏ.</w:t>
      </w:r>
    </w:p>
    <w:p w14:paraId="71BE033B" w14:textId="087539C2" w:rsidR="004A74A7" w:rsidRPr="004A74A7" w:rsidRDefault="00341138" w:rsidP="00341138">
      <w:pPr>
        <w:pStyle w:val="BodyText"/>
      </w:pPr>
      <w:r>
        <w:t xml:space="preserve">  </w:t>
      </w:r>
      <w:r w:rsidR="004A74A7" w:rsidRPr="004A74A7">
        <w:t>Sử dụng Variables và Component Properties để mô phỏng dữ liệu động, giúp người dùng trải nghiệm giống thực tế.</w:t>
      </w:r>
    </w:p>
    <w:p w14:paraId="218EE772" w14:textId="46BFAE07" w:rsidR="004A74A7" w:rsidRPr="004A74A7" w:rsidRDefault="00341138" w:rsidP="00341138">
      <w:pPr>
        <w:pStyle w:val="BodyText"/>
      </w:pPr>
      <w:r>
        <w:t xml:space="preserve">  </w:t>
      </w:r>
      <w:r w:rsidR="004A74A7" w:rsidRPr="004A74A7">
        <w:t>Thiết lập hiệu ứng nâng cao</w:t>
      </w:r>
      <w:r>
        <w:t>:</w:t>
      </w:r>
    </w:p>
    <w:p w14:paraId="0251C162" w14:textId="77777777" w:rsidR="004A74A7" w:rsidRPr="004A74A7" w:rsidRDefault="004A74A7" w:rsidP="00341138">
      <w:pPr>
        <w:pStyle w:val="BodyText"/>
        <w:numPr>
          <w:ilvl w:val="0"/>
          <w:numId w:val="58"/>
        </w:numPr>
      </w:pPr>
      <w:r w:rsidRPr="004A74A7">
        <w:t>Smart Animate tạo chuyển động mượt mà cho tab, hình ảnh và menu.</w:t>
      </w:r>
    </w:p>
    <w:p w14:paraId="15746C39" w14:textId="77777777" w:rsidR="004A74A7" w:rsidRPr="004A74A7" w:rsidRDefault="004A74A7" w:rsidP="00341138">
      <w:pPr>
        <w:pStyle w:val="BodyText"/>
        <w:numPr>
          <w:ilvl w:val="0"/>
          <w:numId w:val="58"/>
        </w:numPr>
      </w:pPr>
      <w:r w:rsidRPr="004A74A7">
        <w:t>Giúp prototype sinh động và trực quan hơn.</w:t>
      </w:r>
    </w:p>
    <w:p w14:paraId="2E689336" w14:textId="77777777" w:rsidR="004A74A7" w:rsidRPr="004A74A7" w:rsidRDefault="004A74A7" w:rsidP="004A74A7">
      <w:r w:rsidRPr="004A74A7">
        <w:pict w14:anchorId="2F559611">
          <v:rect id="_x0000_i1058" style="width:0;height:1.5pt" o:hralign="center" o:hrstd="t" o:hr="t" fillcolor="#a0a0a0" stroked="f"/>
        </w:pict>
      </w:r>
    </w:p>
    <w:p w14:paraId="7CE45A8D" w14:textId="70114840" w:rsidR="004A74A7" w:rsidRPr="004A74A7" w:rsidRDefault="00341138" w:rsidP="00341138">
      <w:pPr>
        <w:pStyle w:val="Heading2-TimesNewRowman"/>
      </w:pPr>
      <w:r>
        <w:t xml:space="preserve">  </w:t>
      </w:r>
      <w:r w:rsidR="004A74A7" w:rsidRPr="004A74A7">
        <w:t>Hồ sơ thiết kế (Design Documentation)</w:t>
      </w:r>
      <w:r>
        <w:t>:</w:t>
      </w:r>
    </w:p>
    <w:p w14:paraId="5F72CE8E" w14:textId="463DCBFE" w:rsidR="004A74A7" w:rsidRPr="004A74A7" w:rsidRDefault="00341138" w:rsidP="00341138">
      <w:r>
        <w:t xml:space="preserve">  </w:t>
      </w:r>
      <w:r w:rsidR="004A74A7" w:rsidRPr="004A74A7">
        <w:t xml:space="preserve">Hồ sơ thiết kế giúp </w:t>
      </w:r>
      <w:r w:rsidR="004A74A7" w:rsidRPr="00341138">
        <w:t>chuyển giao hiệu quả cho lập trình viên</w:t>
      </w:r>
      <w:r w:rsidR="004A74A7" w:rsidRPr="004A74A7">
        <w:t xml:space="preserve"> và duy trì tính nhất quán trong phát triển.</w:t>
      </w:r>
    </w:p>
    <w:p w14:paraId="526AF6D3" w14:textId="6FA08D3F" w:rsidR="004A74A7" w:rsidRPr="004A74A7" w:rsidRDefault="004A74A7" w:rsidP="00341138">
      <w:pPr>
        <w:pStyle w:val="BodyText"/>
        <w:numPr>
          <w:ilvl w:val="0"/>
          <w:numId w:val="64"/>
        </w:numPr>
      </w:pPr>
      <w:r w:rsidRPr="004A74A7">
        <w:t>Sitemap</w:t>
      </w:r>
      <w:r w:rsidR="00341138">
        <w:t>:</w:t>
      </w:r>
    </w:p>
    <w:p w14:paraId="6C8BE34D" w14:textId="77777777" w:rsidR="004A74A7" w:rsidRPr="004A74A7" w:rsidRDefault="004A74A7" w:rsidP="00341138">
      <w:pPr>
        <w:numPr>
          <w:ilvl w:val="0"/>
          <w:numId w:val="65"/>
        </w:numPr>
      </w:pPr>
      <w:r w:rsidRPr="004A74A7">
        <w:t>Thể hiện cấu trúc tổng thể website.</w:t>
      </w:r>
    </w:p>
    <w:p w14:paraId="4D9BFB54" w14:textId="77777777" w:rsidR="004A74A7" w:rsidRPr="004A74A7" w:rsidRDefault="004A74A7" w:rsidP="00341138">
      <w:pPr>
        <w:numPr>
          <w:ilvl w:val="0"/>
          <w:numId w:val="65"/>
        </w:numPr>
      </w:pPr>
      <w:r w:rsidRPr="004A74A7">
        <w:t>Xác định mối quan hệ giữa các trang.</w:t>
      </w:r>
    </w:p>
    <w:p w14:paraId="7405B72E" w14:textId="7D57A298" w:rsidR="004A74A7" w:rsidRPr="004A74A7" w:rsidRDefault="004A74A7" w:rsidP="00341138">
      <w:pPr>
        <w:pStyle w:val="BodyText"/>
        <w:numPr>
          <w:ilvl w:val="0"/>
          <w:numId w:val="64"/>
        </w:numPr>
      </w:pPr>
      <w:r w:rsidRPr="004A74A7">
        <w:t>User Flow</w:t>
      </w:r>
      <w:r w:rsidR="00341138">
        <w:t>:</w:t>
      </w:r>
    </w:p>
    <w:p w14:paraId="1A514E9C" w14:textId="77777777" w:rsidR="004A74A7" w:rsidRPr="004A74A7" w:rsidRDefault="004A74A7" w:rsidP="00341138">
      <w:pPr>
        <w:numPr>
          <w:ilvl w:val="0"/>
          <w:numId w:val="66"/>
        </w:numPr>
      </w:pPr>
      <w:r w:rsidRPr="004A74A7">
        <w:t>Mô tả luồng tương tác: xem sản phẩm → đặt hàng.</w:t>
      </w:r>
    </w:p>
    <w:p w14:paraId="3C41638E" w14:textId="77777777" w:rsidR="004A74A7" w:rsidRPr="004A74A7" w:rsidRDefault="004A74A7" w:rsidP="00341138">
      <w:pPr>
        <w:numPr>
          <w:ilvl w:val="0"/>
          <w:numId w:val="66"/>
        </w:numPr>
      </w:pPr>
      <w:r w:rsidRPr="004A74A7">
        <w:t>Là cơ sở tạo prototype.</w:t>
      </w:r>
    </w:p>
    <w:p w14:paraId="339510DC" w14:textId="26059309" w:rsidR="004A74A7" w:rsidRPr="004A74A7" w:rsidRDefault="004A74A7" w:rsidP="00341138">
      <w:pPr>
        <w:pStyle w:val="BodyText"/>
        <w:numPr>
          <w:ilvl w:val="0"/>
          <w:numId w:val="64"/>
        </w:numPr>
      </w:pPr>
      <w:r w:rsidRPr="004A74A7">
        <w:t>Design System</w:t>
      </w:r>
      <w:r w:rsidR="00341138">
        <w:t>:</w:t>
      </w:r>
    </w:p>
    <w:p w14:paraId="78B48C54" w14:textId="77777777" w:rsidR="004A74A7" w:rsidRPr="004A74A7" w:rsidRDefault="004A74A7" w:rsidP="00341138">
      <w:pPr>
        <w:numPr>
          <w:ilvl w:val="0"/>
          <w:numId w:val="67"/>
        </w:numPr>
      </w:pPr>
      <w:r w:rsidRPr="004A74A7">
        <w:t>Bảng màu, Typography, Components và Variants.</w:t>
      </w:r>
    </w:p>
    <w:p w14:paraId="41786C80" w14:textId="77777777" w:rsidR="004A74A7" w:rsidRPr="004A74A7" w:rsidRDefault="004A74A7" w:rsidP="00341138">
      <w:pPr>
        <w:numPr>
          <w:ilvl w:val="0"/>
          <w:numId w:val="67"/>
        </w:numPr>
      </w:pPr>
      <w:r w:rsidRPr="004A74A7">
        <w:t>Layout grid và quy tắc sử dụng icon.</w:t>
      </w:r>
    </w:p>
    <w:p w14:paraId="43E73940" w14:textId="3EE696D0" w:rsidR="004A74A7" w:rsidRPr="004A74A7" w:rsidRDefault="004A74A7" w:rsidP="00341138">
      <w:pPr>
        <w:pStyle w:val="BodyText"/>
        <w:numPr>
          <w:ilvl w:val="0"/>
          <w:numId w:val="64"/>
        </w:numPr>
      </w:pPr>
      <w:r w:rsidRPr="004A74A7">
        <w:t>Tài liệu Prototype</w:t>
      </w:r>
      <w:r w:rsidR="00341138">
        <w:t>:</w:t>
      </w:r>
    </w:p>
    <w:p w14:paraId="188C226C" w14:textId="77777777" w:rsidR="004A74A7" w:rsidRPr="004A74A7" w:rsidRDefault="004A74A7" w:rsidP="00341138">
      <w:pPr>
        <w:pStyle w:val="ListParagraph"/>
        <w:numPr>
          <w:ilvl w:val="0"/>
          <w:numId w:val="68"/>
        </w:numPr>
      </w:pPr>
      <w:r w:rsidRPr="004A74A7">
        <w:t>Logic điều hướng.</w:t>
      </w:r>
    </w:p>
    <w:p w14:paraId="5311385D" w14:textId="77777777" w:rsidR="004A74A7" w:rsidRPr="004A74A7" w:rsidRDefault="004A74A7" w:rsidP="00341138">
      <w:pPr>
        <w:pStyle w:val="ListParagraph"/>
        <w:numPr>
          <w:ilvl w:val="0"/>
          <w:numId w:val="68"/>
        </w:numPr>
      </w:pPr>
      <w:r w:rsidRPr="004A74A7">
        <w:t>Hiệu ứng chuyển cảnh.</w:t>
      </w:r>
    </w:p>
    <w:p w14:paraId="56AC2B4A" w14:textId="77777777" w:rsidR="004A74A7" w:rsidRPr="004A74A7" w:rsidRDefault="004A74A7" w:rsidP="00341138">
      <w:pPr>
        <w:pStyle w:val="ListParagraph"/>
        <w:numPr>
          <w:ilvl w:val="0"/>
          <w:numId w:val="68"/>
        </w:numPr>
      </w:pPr>
      <w:r w:rsidRPr="004A74A7">
        <w:t>Các trạng thái tương tác.</w:t>
      </w:r>
    </w:p>
    <w:p w14:paraId="2605981E" w14:textId="77777777" w:rsidR="004A74A7" w:rsidRPr="004A74A7" w:rsidRDefault="004A74A7" w:rsidP="004A74A7">
      <w:r w:rsidRPr="004A74A7">
        <w:pict w14:anchorId="016AE8BD">
          <v:rect id="_x0000_i1059" style="width:0;height:1.5pt" o:hralign="center" o:hrstd="t" o:hr="t" fillcolor="#a0a0a0" stroked="f"/>
        </w:pict>
      </w:r>
    </w:p>
    <w:p w14:paraId="3FA96F65" w14:textId="078699EA" w:rsidR="004A74A7" w:rsidRPr="004A74A7" w:rsidRDefault="004A74A7" w:rsidP="00341138">
      <w:pPr>
        <w:pStyle w:val="Heading2-TimesNewRowman"/>
      </w:pPr>
      <w:r w:rsidRPr="004A74A7">
        <w:lastRenderedPageBreak/>
        <w:t>Kết quả hiện thực hóa</w:t>
      </w:r>
    </w:p>
    <w:p w14:paraId="62234DE1" w14:textId="0E9EB254" w:rsidR="004A74A7" w:rsidRPr="004A74A7" w:rsidRDefault="00341138" w:rsidP="004A74A7">
      <w:r>
        <w:t xml:space="preserve">  </w:t>
      </w:r>
      <w:r w:rsidR="004A74A7" w:rsidRPr="004A74A7">
        <w:t>Kết quả triển khai đáp ứng đầy đủ yêu cầu ban đầu và phản ánh đúng mục tiêu của đề tài.</w:t>
      </w:r>
    </w:p>
    <w:p w14:paraId="7F6FA8EB" w14:textId="29B78F18" w:rsidR="004A74A7" w:rsidRPr="004A74A7" w:rsidRDefault="004A74A7" w:rsidP="00341138">
      <w:pPr>
        <w:pStyle w:val="ListParagraph"/>
        <w:numPr>
          <w:ilvl w:val="0"/>
          <w:numId w:val="69"/>
        </w:numPr>
      </w:pPr>
      <w:r w:rsidRPr="004A74A7">
        <w:t>Các kết quả đạt được:</w:t>
      </w:r>
    </w:p>
    <w:p w14:paraId="79B04D0F" w14:textId="77777777" w:rsidR="004A74A7" w:rsidRPr="004A74A7" w:rsidRDefault="004A74A7" w:rsidP="00341138">
      <w:pPr>
        <w:numPr>
          <w:ilvl w:val="0"/>
          <w:numId w:val="70"/>
        </w:numPr>
      </w:pPr>
      <w:r w:rsidRPr="004A74A7">
        <w:t>Xây dựng giao diện website bán giày đầy đủ và trực quan.</w:t>
      </w:r>
    </w:p>
    <w:p w14:paraId="7B8924DE" w14:textId="77777777" w:rsidR="004A74A7" w:rsidRPr="004A74A7" w:rsidRDefault="004A74A7" w:rsidP="00341138">
      <w:pPr>
        <w:numPr>
          <w:ilvl w:val="0"/>
          <w:numId w:val="70"/>
        </w:numPr>
      </w:pPr>
      <w:r w:rsidRPr="004A74A7">
        <w:t>Tạo prototype mô phỏng luồng thao tác người dùng.</w:t>
      </w:r>
    </w:p>
    <w:p w14:paraId="5758528E" w14:textId="77777777" w:rsidR="004A74A7" w:rsidRPr="004A74A7" w:rsidRDefault="004A74A7" w:rsidP="00341138">
      <w:pPr>
        <w:numPr>
          <w:ilvl w:val="0"/>
          <w:numId w:val="70"/>
        </w:numPr>
      </w:pPr>
      <w:r w:rsidRPr="004A74A7">
        <w:t>Hệ thống Components có khả năng tái sử dụng cao.</w:t>
      </w:r>
    </w:p>
    <w:p w14:paraId="7263FFCD" w14:textId="77777777" w:rsidR="004A74A7" w:rsidRPr="004A74A7" w:rsidRDefault="004A74A7" w:rsidP="00341138">
      <w:pPr>
        <w:numPr>
          <w:ilvl w:val="0"/>
          <w:numId w:val="70"/>
        </w:numPr>
      </w:pPr>
      <w:r w:rsidRPr="004A74A7">
        <w:t>Design System đầy đủ và tiêu chuẩn.</w:t>
      </w:r>
    </w:p>
    <w:p w14:paraId="01596319" w14:textId="77777777" w:rsidR="004A74A7" w:rsidRPr="004A74A7" w:rsidRDefault="004A74A7" w:rsidP="00341138">
      <w:pPr>
        <w:numPr>
          <w:ilvl w:val="0"/>
          <w:numId w:val="70"/>
        </w:numPr>
      </w:pPr>
      <w:r w:rsidRPr="004A74A7">
        <w:t>Tài liệu hóa toàn bộ thiết kế phục vụ chuyển giao cho lập trình viên.</w:t>
      </w:r>
    </w:p>
    <w:p w14:paraId="5D3B60DD" w14:textId="77777777" w:rsidR="004A74A7" w:rsidRPr="004A74A7" w:rsidRDefault="004A74A7" w:rsidP="00341138">
      <w:pPr>
        <w:numPr>
          <w:ilvl w:val="0"/>
          <w:numId w:val="70"/>
        </w:numPr>
      </w:pPr>
      <w:r w:rsidRPr="004A74A7">
        <w:t>Giao diện đạt chuẩn UI/UX hiện đại, thẩm mỹ và dễ sử dụng.</w:t>
      </w:r>
    </w:p>
    <w:p w14:paraId="6E0CD3F5" w14:textId="2103294C" w:rsidR="003461E0" w:rsidRPr="003461E0" w:rsidRDefault="003461E0" w:rsidP="003461E0"/>
    <w:p w14:paraId="0506DF3A" w14:textId="77777777" w:rsidR="00B034F3" w:rsidRDefault="00000000">
      <w:pPr>
        <w:pStyle w:val="Heading1"/>
        <w:spacing w:line="360" w:lineRule="auto"/>
      </w:pPr>
      <w:r>
        <w:br w:type="column"/>
      </w:r>
      <w:r>
        <w:rPr>
          <w:b/>
          <w:bCs/>
        </w:rPr>
        <w:lastRenderedPageBreak/>
        <w:t xml:space="preserve"> CÀI ĐẶT VÀ THIẾT KẾ GIAO DIỆN</w:t>
      </w:r>
    </w:p>
    <w:p w14:paraId="73AE7687" w14:textId="77777777" w:rsidR="00B034F3" w:rsidRDefault="00B034F3">
      <w:pPr>
        <w:pStyle w:val="Heading1"/>
        <w:numPr>
          <w:ilvl w:val="0"/>
          <w:numId w:val="0"/>
        </w:numPr>
        <w:spacing w:line="360" w:lineRule="auto"/>
        <w:ind w:left="432"/>
        <w:jc w:val="left"/>
        <w:rPr>
          <w:b/>
        </w:rPr>
      </w:pPr>
      <w:bookmarkStart w:id="3" w:name="_Toc510183242"/>
    </w:p>
    <w:p w14:paraId="07061DAB" w14:textId="77777777" w:rsidR="00B034F3" w:rsidRDefault="00B034F3">
      <w:pPr>
        <w:pStyle w:val="Heading1"/>
        <w:numPr>
          <w:ilvl w:val="0"/>
          <w:numId w:val="0"/>
        </w:numPr>
        <w:spacing w:line="360" w:lineRule="auto"/>
        <w:ind w:left="432"/>
        <w:jc w:val="left"/>
        <w:rPr>
          <w:b/>
          <w:bCs/>
        </w:rPr>
      </w:pPr>
    </w:p>
    <w:p w14:paraId="10ACF015" w14:textId="77777777" w:rsidR="00B034F3" w:rsidRDefault="00000000">
      <w:pPr>
        <w:pStyle w:val="Heading1"/>
        <w:spacing w:line="360" w:lineRule="auto"/>
      </w:pPr>
      <w:r>
        <w:br w:type="column"/>
      </w:r>
      <w:r>
        <w:rPr>
          <w:b/>
          <w:bCs/>
        </w:rPr>
        <w:lastRenderedPageBreak/>
        <w:t xml:space="preserve"> KẾT LUẬN VÀ HƯỚNG PHÁT TRIỂN</w:t>
      </w:r>
      <w:bookmarkEnd w:id="3"/>
    </w:p>
    <w:p w14:paraId="558309A1" w14:textId="77777777" w:rsidR="00B034F3" w:rsidRDefault="00000000">
      <w:pPr>
        <w:pStyle w:val="Heading2"/>
        <w:spacing w:line="360" w:lineRule="auto"/>
      </w:pPr>
      <w:bookmarkStart w:id="4" w:name="_Toc510183243"/>
      <w:r>
        <w:t>ĐÁNH GIÁ KẾT QUẢ ĐẠT ĐƯỢC</w:t>
      </w:r>
      <w:bookmarkEnd w:id="4"/>
    </w:p>
    <w:p w14:paraId="1F154194" w14:textId="77777777" w:rsidR="00B034F3" w:rsidRDefault="00000000">
      <w:pPr>
        <w:spacing w:line="360" w:lineRule="auto"/>
        <w:ind w:firstLine="720"/>
        <w:jc w:val="center"/>
      </w:pPr>
      <w:r>
        <w:t>…</w:t>
      </w:r>
    </w:p>
    <w:p w14:paraId="0D818750" w14:textId="77777777" w:rsidR="00B034F3" w:rsidRDefault="00000000">
      <w:pPr>
        <w:pStyle w:val="Heading2"/>
        <w:spacing w:line="360" w:lineRule="auto"/>
      </w:pPr>
      <w:bookmarkStart w:id="5" w:name="_Toc510183244"/>
      <w:r>
        <w:t>ƯU NHƯỢC ĐIỂM</w:t>
      </w:r>
      <w:bookmarkEnd w:id="5"/>
    </w:p>
    <w:p w14:paraId="3D30B28C" w14:textId="77777777" w:rsidR="00B034F3" w:rsidRDefault="00000000">
      <w:pPr>
        <w:spacing w:line="360" w:lineRule="auto"/>
        <w:ind w:firstLine="720"/>
        <w:jc w:val="center"/>
      </w:pPr>
      <w:r>
        <w:t>…</w:t>
      </w:r>
    </w:p>
    <w:p w14:paraId="103E7E54" w14:textId="77777777" w:rsidR="00B034F3" w:rsidRDefault="00000000">
      <w:pPr>
        <w:pStyle w:val="Heading2"/>
        <w:spacing w:line="360" w:lineRule="auto"/>
      </w:pPr>
      <w:bookmarkStart w:id="6" w:name="_Toc510183245"/>
      <w:r>
        <w:t>HƯỚNG PHÁT TRIỂN</w:t>
      </w:r>
      <w:bookmarkEnd w:id="6"/>
    </w:p>
    <w:p w14:paraId="48810B58" w14:textId="77777777" w:rsidR="00B034F3" w:rsidRDefault="00000000">
      <w:pPr>
        <w:spacing w:line="360" w:lineRule="auto"/>
        <w:ind w:firstLine="720"/>
        <w:jc w:val="center"/>
      </w:pPr>
      <w:r>
        <w:t>…</w:t>
      </w:r>
    </w:p>
    <w:p w14:paraId="199D1CF7" w14:textId="77777777" w:rsidR="00B034F3" w:rsidRDefault="00000000">
      <w:pPr>
        <w:spacing w:line="360" w:lineRule="auto"/>
        <w:jc w:val="center"/>
      </w:pPr>
      <w:r>
        <w:br w:type="page"/>
      </w:r>
    </w:p>
    <w:p w14:paraId="3B6CFC15" w14:textId="77777777" w:rsidR="00B034F3" w:rsidRDefault="00000000">
      <w:pPr>
        <w:pStyle w:val="Heading1"/>
        <w:spacing w:line="360" w:lineRule="auto"/>
        <w:rPr>
          <w:b/>
        </w:rPr>
      </w:pPr>
      <w:bookmarkStart w:id="7" w:name="_Toc510183246"/>
      <w:r>
        <w:rPr>
          <w:b/>
        </w:rPr>
        <w:lastRenderedPageBreak/>
        <w:t>TÀI LIỆU THAM KHẢO</w:t>
      </w:r>
      <w:bookmarkEnd w:id="7"/>
    </w:p>
    <w:p w14:paraId="46EE654B" w14:textId="77777777" w:rsidR="008B17BB" w:rsidRPr="008B17BB" w:rsidRDefault="008B17BB" w:rsidP="008B17BB"/>
    <w:sectPr w:rsidR="008B17BB" w:rsidRPr="008B17BB">
      <w:headerReference w:type="default" r:id="rId14"/>
      <w:footerReference w:type="default" r:id="rId15"/>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CFE6C" w14:textId="77777777" w:rsidR="008D2827" w:rsidRDefault="008D2827">
      <w:r>
        <w:separator/>
      </w:r>
    </w:p>
  </w:endnote>
  <w:endnote w:type="continuationSeparator" w:id="0">
    <w:p w14:paraId="0A7609A9" w14:textId="77777777" w:rsidR="008D2827" w:rsidRDefault="008D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ter">
    <w:altName w:val="Segoe Print"/>
    <w:charset w:val="00"/>
    <w:family w:val="auto"/>
    <w:pitch w:val="default"/>
  </w:font>
  <w:font w:name="ff1">
    <w:altName w:val="Times New Roman"/>
    <w:charset w:val="00"/>
    <w:family w:val="roman"/>
    <w:pitch w:val="default"/>
  </w:font>
  <w:font w:name="ff7">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C78C" w14:textId="77777777" w:rsidR="00B034F3" w:rsidRDefault="00B03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E15B" w14:textId="77777777" w:rsidR="00B034F3" w:rsidRDefault="00000000">
    <w:pPr>
      <w:pStyle w:val="Footer"/>
      <w:pBdr>
        <w:top w:val="thickThinSmallGap" w:sz="24" w:space="1" w:color="auto"/>
      </w:pBdr>
      <w:tabs>
        <w:tab w:val="left" w:pos="142"/>
      </w:tabs>
    </w:pPr>
    <w:r>
      <w:t>Báo cáo môn học: Phân tích và thiết kế hệ thông thông tin</w:t>
    </w:r>
    <w:r>
      <w:tab/>
      <w:t xml:space="preserve">Trang </w:t>
    </w:r>
    <w:r>
      <w:fldChar w:fldCharType="begin"/>
    </w:r>
    <w:r>
      <w:instrText xml:space="preserve"> PAGE </w:instrText>
    </w:r>
    <w:r>
      <w:fldChar w:fldCharType="separate"/>
    </w:r>
    <w:r>
      <w:t>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5035" w14:textId="77777777" w:rsidR="008D2827" w:rsidRDefault="008D2827">
      <w:r>
        <w:separator/>
      </w:r>
    </w:p>
  </w:footnote>
  <w:footnote w:type="continuationSeparator" w:id="0">
    <w:p w14:paraId="2DCC7AE3" w14:textId="77777777" w:rsidR="008D2827" w:rsidRDefault="008D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B6C8" w14:textId="77777777" w:rsidR="00B034F3" w:rsidRDefault="00B03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F660" w14:textId="77777777" w:rsidR="00B034F3" w:rsidRDefault="00000000">
    <w:pPr>
      <w:pStyle w:val="Header"/>
      <w:pBdr>
        <w:bottom w:val="thinThickSmallGap" w:sz="24" w:space="1" w:color="auto"/>
      </w:pBdr>
      <w:rPr>
        <w:i/>
      </w:rPr>
    </w:pPr>
    <w:r>
      <w:rPr>
        <w:i/>
      </w:rPr>
      <w:t>&lt;Tên đề tài&gt;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0F020"/>
    <w:multiLevelType w:val="multilevel"/>
    <w:tmpl w:val="81E0F020"/>
    <w:lvl w:ilvl="0">
      <w:start w:val="1"/>
      <w:numFmt w:val="decimal"/>
      <w:pStyle w:val="Heading1"/>
      <w:suff w:val="space"/>
      <w:lvlText w:val="CHƯƠNG %1:"/>
      <w:lvlJc w:val="left"/>
      <w:pPr>
        <w:tabs>
          <w:tab w:val="left" w:pos="0"/>
        </w:tabs>
        <w:ind w:left="432" w:hanging="432"/>
      </w:pPr>
      <w:rPr>
        <w:rFonts w:hint="default"/>
        <w:b/>
        <w:bCs/>
        <w:sz w:val="32"/>
        <w:szCs w:val="32"/>
      </w:rPr>
    </w:lvl>
    <w:lvl w:ilvl="1">
      <w:start w:val="1"/>
      <w:numFmt w:val="decimal"/>
      <w:pStyle w:val="Heading2"/>
      <w:suff w:val="space"/>
      <w:lvlText w:val="%1.%2"/>
      <w:lvlJc w:val="left"/>
      <w:pPr>
        <w:tabs>
          <w:tab w:val="left" w:pos="144"/>
        </w:tabs>
        <w:ind w:left="576" w:hanging="576"/>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suff w:val="space"/>
      <w:lvlText w:val="%1.%2.%3"/>
      <w:lvlJc w:val="left"/>
      <w:pPr>
        <w:tabs>
          <w:tab w:val="left" w:pos="0"/>
        </w:tabs>
        <w:ind w:left="720" w:hanging="720"/>
      </w:pPr>
      <w:rPr>
        <w:rFonts w:hint="default"/>
        <w:b/>
        <w:bCs/>
        <w:sz w:val="26"/>
        <w:szCs w:val="26"/>
      </w:rPr>
    </w:lvl>
    <w:lvl w:ilvl="3">
      <w:start w:val="1"/>
      <w:numFmt w:val="decimal"/>
      <w:pStyle w:val="Heading4"/>
      <w:suff w:val="space"/>
      <w:lvlText w:val="%1.%2.%3.%4"/>
      <w:lvlJc w:val="left"/>
      <w:pPr>
        <w:tabs>
          <w:tab w:val="left" w:pos="142"/>
        </w:tabs>
        <w:ind w:left="864" w:hanging="864"/>
      </w:pPr>
      <w:rPr>
        <w:rFonts w:hint="default"/>
        <w:b/>
        <w:bCs/>
        <w:sz w:val="26"/>
        <w:szCs w:val="26"/>
      </w:rPr>
    </w:lvl>
    <w:lvl w:ilvl="4">
      <w:start w:val="1"/>
      <w:numFmt w:val="decimal"/>
      <w:pStyle w:val="Heading5"/>
      <w:suff w:val="space"/>
      <w:lvlText w:val="%1.%2.%3.%4.%5"/>
      <w:lvlJc w:val="left"/>
      <w:pPr>
        <w:tabs>
          <w:tab w:val="left" w:pos="142"/>
        </w:tabs>
        <w:ind w:left="1008" w:hanging="1008"/>
      </w:pPr>
      <w:rPr>
        <w:rFonts w:hint="default"/>
      </w:rPr>
    </w:lvl>
    <w:lvl w:ilvl="5">
      <w:start w:val="1"/>
      <w:numFmt w:val="decimal"/>
      <w:pStyle w:val="Heading6"/>
      <w:suff w:val="space"/>
      <w:lvlText w:val="%1.%2.%3.%4.%5.%6"/>
      <w:lvlJc w:val="left"/>
      <w:pPr>
        <w:tabs>
          <w:tab w:val="left" w:pos="142"/>
        </w:tabs>
        <w:ind w:left="1152" w:hanging="1152"/>
      </w:pPr>
      <w:rPr>
        <w:rFonts w:hint="default"/>
      </w:rPr>
    </w:lvl>
    <w:lvl w:ilvl="6">
      <w:start w:val="1"/>
      <w:numFmt w:val="decimal"/>
      <w:pStyle w:val="Heading7"/>
      <w:suff w:val="space"/>
      <w:lvlText w:val="%1.%2.%3.%4.%5.%6.%7"/>
      <w:lvlJc w:val="left"/>
      <w:pPr>
        <w:tabs>
          <w:tab w:val="left" w:pos="142"/>
        </w:tabs>
        <w:ind w:left="1296" w:hanging="1296"/>
      </w:pPr>
      <w:rPr>
        <w:rFonts w:hint="default"/>
      </w:r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77C5CA9"/>
    <w:multiLevelType w:val="multilevel"/>
    <w:tmpl w:val="36E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7058"/>
    <w:multiLevelType w:val="multilevel"/>
    <w:tmpl w:val="3F5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A6F9A"/>
    <w:multiLevelType w:val="multilevel"/>
    <w:tmpl w:val="749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405C"/>
    <w:multiLevelType w:val="hybridMultilevel"/>
    <w:tmpl w:val="71183426"/>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F7DA6"/>
    <w:multiLevelType w:val="multilevel"/>
    <w:tmpl w:val="BD42186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1745F"/>
    <w:multiLevelType w:val="multilevel"/>
    <w:tmpl w:val="6D3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353CD"/>
    <w:multiLevelType w:val="multilevel"/>
    <w:tmpl w:val="5B9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26B77"/>
    <w:multiLevelType w:val="multilevel"/>
    <w:tmpl w:val="FD067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52753"/>
    <w:multiLevelType w:val="multilevel"/>
    <w:tmpl w:val="A81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32B"/>
    <w:multiLevelType w:val="multilevel"/>
    <w:tmpl w:val="694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23821"/>
    <w:multiLevelType w:val="multilevel"/>
    <w:tmpl w:val="F11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B5F92"/>
    <w:multiLevelType w:val="hybridMultilevel"/>
    <w:tmpl w:val="5EB4A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7C7C68"/>
    <w:multiLevelType w:val="multilevel"/>
    <w:tmpl w:val="D6A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03BA7"/>
    <w:multiLevelType w:val="hybridMultilevel"/>
    <w:tmpl w:val="88B29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3F0D43"/>
    <w:multiLevelType w:val="multilevel"/>
    <w:tmpl w:val="695A2DFC"/>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86793"/>
    <w:multiLevelType w:val="hybridMultilevel"/>
    <w:tmpl w:val="916689A4"/>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8C61FC8"/>
    <w:multiLevelType w:val="multilevel"/>
    <w:tmpl w:val="D9E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B7F10"/>
    <w:multiLevelType w:val="multilevel"/>
    <w:tmpl w:val="D60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245FA"/>
    <w:multiLevelType w:val="hybridMultilevel"/>
    <w:tmpl w:val="B27A6B86"/>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65A09"/>
    <w:multiLevelType w:val="hybridMultilevel"/>
    <w:tmpl w:val="AF722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834B9D"/>
    <w:multiLevelType w:val="multilevel"/>
    <w:tmpl w:val="F33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1727B"/>
    <w:multiLevelType w:val="multilevel"/>
    <w:tmpl w:val="74AA3A6E"/>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4533F"/>
    <w:multiLevelType w:val="hybridMultilevel"/>
    <w:tmpl w:val="BAD64CF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D0DA4"/>
    <w:multiLevelType w:val="multilevel"/>
    <w:tmpl w:val="13A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61D3F"/>
    <w:multiLevelType w:val="multilevel"/>
    <w:tmpl w:val="E748643E"/>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412F2"/>
    <w:multiLevelType w:val="multilevel"/>
    <w:tmpl w:val="DEAADB9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0547D"/>
    <w:multiLevelType w:val="hybridMultilevel"/>
    <w:tmpl w:val="915E2E9E"/>
    <w:lvl w:ilvl="0" w:tplc="6D444788">
      <w:numFmt w:val="bullet"/>
      <w:lvlText w:val=""/>
      <w:lvlJc w:val="left"/>
      <w:pPr>
        <w:ind w:left="720" w:hanging="360"/>
      </w:pPr>
      <w:rPr>
        <w:rFonts w:ascii="Wingdings" w:eastAsia="sans-serif" w:hAnsi="Wingdings" w:cs="Times New Roman" w:hint="default"/>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C3743A"/>
    <w:multiLevelType w:val="hybridMultilevel"/>
    <w:tmpl w:val="55F87328"/>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2475F5"/>
    <w:multiLevelType w:val="multilevel"/>
    <w:tmpl w:val="234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27C26"/>
    <w:multiLevelType w:val="multilevel"/>
    <w:tmpl w:val="F60A692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F1920"/>
    <w:multiLevelType w:val="multilevel"/>
    <w:tmpl w:val="E628191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B1457"/>
    <w:multiLevelType w:val="hybridMultilevel"/>
    <w:tmpl w:val="E6C83564"/>
    <w:lvl w:ilvl="0" w:tplc="401CC966">
      <w:numFmt w:val="bullet"/>
      <w:lvlText w:val="-"/>
      <w:lvlJc w:val="left"/>
      <w:pPr>
        <w:ind w:left="1080" w:hanging="360"/>
      </w:pPr>
      <w:rPr>
        <w:rFonts w:ascii="Times New Roman" w:eastAsia="sans-serif" w:hAnsi="Times New Roman" w:cs="Times New Roman" w:hint="default"/>
        <w:b/>
        <w:color w:val="41404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C750932"/>
    <w:multiLevelType w:val="multilevel"/>
    <w:tmpl w:val="F09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05354F"/>
    <w:multiLevelType w:val="multilevel"/>
    <w:tmpl w:val="C3C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80E38"/>
    <w:multiLevelType w:val="hybridMultilevel"/>
    <w:tmpl w:val="75D03B9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304B78"/>
    <w:multiLevelType w:val="hybridMultilevel"/>
    <w:tmpl w:val="139CCD12"/>
    <w:lvl w:ilvl="0" w:tplc="CEA2D202">
      <w:start w:val="3"/>
      <w:numFmt w:val="bullet"/>
      <w:lvlText w:val=""/>
      <w:lvlJc w:val="left"/>
      <w:pPr>
        <w:ind w:left="492" w:hanging="360"/>
      </w:pPr>
      <w:rPr>
        <w:rFonts w:ascii="Wingdings" w:eastAsia="Times New Roman" w:hAnsi="Wingdings"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37" w15:restartNumberingAfterBreak="0">
    <w:nsid w:val="46597EB3"/>
    <w:multiLevelType w:val="hybridMultilevel"/>
    <w:tmpl w:val="BE48829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09112A"/>
    <w:multiLevelType w:val="multilevel"/>
    <w:tmpl w:val="84A8957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02FDA"/>
    <w:multiLevelType w:val="hybridMultilevel"/>
    <w:tmpl w:val="F0F466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B8A40D7"/>
    <w:multiLevelType w:val="multilevel"/>
    <w:tmpl w:val="2DD8007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B2F54"/>
    <w:multiLevelType w:val="multilevel"/>
    <w:tmpl w:val="C8AC0D1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D3D2B"/>
    <w:multiLevelType w:val="hybridMultilevel"/>
    <w:tmpl w:val="A76E9718"/>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532E5108"/>
    <w:multiLevelType w:val="multilevel"/>
    <w:tmpl w:val="44221DC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CF1C81"/>
    <w:multiLevelType w:val="multilevel"/>
    <w:tmpl w:val="22A8036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67A96"/>
    <w:multiLevelType w:val="hybridMultilevel"/>
    <w:tmpl w:val="41500B5C"/>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1724E9"/>
    <w:multiLevelType w:val="multilevel"/>
    <w:tmpl w:val="8D7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1B713E"/>
    <w:multiLevelType w:val="hybridMultilevel"/>
    <w:tmpl w:val="3968B1B8"/>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106D74"/>
    <w:multiLevelType w:val="multilevel"/>
    <w:tmpl w:val="8FB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7154AE"/>
    <w:multiLevelType w:val="hybridMultilevel"/>
    <w:tmpl w:val="B7A020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1BA733B"/>
    <w:multiLevelType w:val="hybridMultilevel"/>
    <w:tmpl w:val="CAAA5ADA"/>
    <w:lvl w:ilvl="0" w:tplc="E534B352">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DF6AE7"/>
    <w:multiLevelType w:val="hybridMultilevel"/>
    <w:tmpl w:val="D4B4BFB8"/>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2CC7F62"/>
    <w:multiLevelType w:val="multilevel"/>
    <w:tmpl w:val="62CC7F6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63091304"/>
    <w:multiLevelType w:val="hybridMultilevel"/>
    <w:tmpl w:val="65C6FC3A"/>
    <w:lvl w:ilvl="0" w:tplc="401CC966">
      <w:numFmt w:val="bullet"/>
      <w:lvlText w:val="-"/>
      <w:lvlJc w:val="left"/>
      <w:pPr>
        <w:ind w:left="1080" w:hanging="360"/>
      </w:pPr>
      <w:rPr>
        <w:rFonts w:ascii="Times New Roman" w:eastAsia="sans-serif" w:hAnsi="Times New Roman" w:cs="Times New Roman" w:hint="default"/>
        <w:b/>
        <w:color w:val="41404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38835F3"/>
    <w:multiLevelType w:val="hybridMultilevel"/>
    <w:tmpl w:val="AFB6903E"/>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D537B1"/>
    <w:multiLevelType w:val="multilevel"/>
    <w:tmpl w:val="A87C5150"/>
    <w:lvl w:ilvl="0">
      <w:numFmt w:val="bullet"/>
      <w:lvlText w:val="-"/>
      <w:lvlJc w:val="left"/>
      <w:pPr>
        <w:ind w:left="720" w:hanging="360"/>
      </w:pPr>
      <w:rPr>
        <w:rFonts w:ascii="Times New Roman" w:eastAsia="sans-serif" w:hAnsi="Times New Roman" w:cs="Times New Roman" w:hint="default"/>
        <w:b/>
        <w:color w:val="414042"/>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3D77937"/>
    <w:multiLevelType w:val="multilevel"/>
    <w:tmpl w:val="96CC80D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F53EF"/>
    <w:multiLevelType w:val="hybridMultilevel"/>
    <w:tmpl w:val="3984FA3E"/>
    <w:lvl w:ilvl="0" w:tplc="C31C9A6A">
      <w:numFmt w:val="bullet"/>
      <w:lvlText w:val="-"/>
      <w:lvlJc w:val="left"/>
      <w:pPr>
        <w:ind w:left="720" w:hanging="360"/>
      </w:pPr>
      <w:rPr>
        <w:rFonts w:ascii="Times New Roman" w:eastAsia="sans-serif" w:hAnsi="Times New Roman" w:cs="Times New Roman" w:hint="default"/>
        <w:b w:val="0"/>
        <w:bCs/>
        <w:color w:val="4140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923308A"/>
    <w:multiLevelType w:val="multilevel"/>
    <w:tmpl w:val="96CC80D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A0168"/>
    <w:multiLevelType w:val="multilevel"/>
    <w:tmpl w:val="327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DC4BA9"/>
    <w:multiLevelType w:val="multilevel"/>
    <w:tmpl w:val="F4E45BDC"/>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770792"/>
    <w:multiLevelType w:val="multilevel"/>
    <w:tmpl w:val="5AC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7C4B9F"/>
    <w:multiLevelType w:val="multilevel"/>
    <w:tmpl w:val="897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9329E"/>
    <w:multiLevelType w:val="multilevel"/>
    <w:tmpl w:val="3CC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12713F"/>
    <w:multiLevelType w:val="multilevel"/>
    <w:tmpl w:val="9626D97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7255D"/>
    <w:multiLevelType w:val="multilevel"/>
    <w:tmpl w:val="1DE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531A32"/>
    <w:multiLevelType w:val="multilevel"/>
    <w:tmpl w:val="502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1C3492"/>
    <w:multiLevelType w:val="multilevel"/>
    <w:tmpl w:val="26B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1418D6"/>
    <w:multiLevelType w:val="multilevel"/>
    <w:tmpl w:val="65666312"/>
    <w:lvl w:ilvl="0">
      <w:start w:val="1"/>
      <w:numFmt w:val="bullet"/>
      <w:lvlText w:val=""/>
      <w:lvlJc w:val="left"/>
      <w:pPr>
        <w:ind w:left="720" w:hanging="360"/>
      </w:pPr>
      <w:rPr>
        <w:rFonts w:ascii="Symbol" w:hAnsi="Symbol" w:hint="default"/>
        <w:sz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7ED34505"/>
    <w:multiLevelType w:val="multilevel"/>
    <w:tmpl w:val="A89E682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25268">
    <w:abstractNumId w:val="0"/>
  </w:num>
  <w:num w:numId="2" w16cid:durableId="2122529609">
    <w:abstractNumId w:val="55"/>
  </w:num>
  <w:num w:numId="3" w16cid:durableId="1370109171">
    <w:abstractNumId w:val="52"/>
  </w:num>
  <w:num w:numId="4" w16cid:durableId="440613509">
    <w:abstractNumId w:val="39"/>
  </w:num>
  <w:num w:numId="5" w16cid:durableId="2139253437">
    <w:abstractNumId w:val="20"/>
  </w:num>
  <w:num w:numId="6" w16cid:durableId="114563287">
    <w:abstractNumId w:val="68"/>
  </w:num>
  <w:num w:numId="7" w16cid:durableId="1229995478">
    <w:abstractNumId w:val="66"/>
  </w:num>
  <w:num w:numId="8" w16cid:durableId="2016691911">
    <w:abstractNumId w:val="59"/>
  </w:num>
  <w:num w:numId="9" w16cid:durableId="1152142130">
    <w:abstractNumId w:val="2"/>
  </w:num>
  <w:num w:numId="10" w16cid:durableId="1312489537">
    <w:abstractNumId w:val="10"/>
  </w:num>
  <w:num w:numId="11" w16cid:durableId="1715808355">
    <w:abstractNumId w:val="65"/>
  </w:num>
  <w:num w:numId="12" w16cid:durableId="2035305255">
    <w:abstractNumId w:val="9"/>
  </w:num>
  <w:num w:numId="13" w16cid:durableId="89663527">
    <w:abstractNumId w:val="48"/>
  </w:num>
  <w:num w:numId="14" w16cid:durableId="117333255">
    <w:abstractNumId w:val="3"/>
  </w:num>
  <w:num w:numId="15" w16cid:durableId="613054723">
    <w:abstractNumId w:val="8"/>
  </w:num>
  <w:num w:numId="16" w16cid:durableId="1491487482">
    <w:abstractNumId w:val="33"/>
  </w:num>
  <w:num w:numId="17" w16cid:durableId="1462116907">
    <w:abstractNumId w:val="6"/>
  </w:num>
  <w:num w:numId="18" w16cid:durableId="1101295577">
    <w:abstractNumId w:val="63"/>
  </w:num>
  <w:num w:numId="19" w16cid:durableId="49039344">
    <w:abstractNumId w:val="21"/>
  </w:num>
  <w:num w:numId="20" w16cid:durableId="458768073">
    <w:abstractNumId w:val="67"/>
  </w:num>
  <w:num w:numId="21" w16cid:durableId="1007369981">
    <w:abstractNumId w:val="61"/>
  </w:num>
  <w:num w:numId="22" w16cid:durableId="1825900588">
    <w:abstractNumId w:val="24"/>
  </w:num>
  <w:num w:numId="23" w16cid:durableId="1714650364">
    <w:abstractNumId w:val="34"/>
  </w:num>
  <w:num w:numId="24" w16cid:durableId="2002081175">
    <w:abstractNumId w:val="13"/>
  </w:num>
  <w:num w:numId="25" w16cid:durableId="180706389">
    <w:abstractNumId w:val="29"/>
  </w:num>
  <w:num w:numId="26" w16cid:durableId="1772042373">
    <w:abstractNumId w:val="62"/>
  </w:num>
  <w:num w:numId="27" w16cid:durableId="811867771">
    <w:abstractNumId w:val="11"/>
  </w:num>
  <w:num w:numId="28" w16cid:durableId="390153451">
    <w:abstractNumId w:val="17"/>
  </w:num>
  <w:num w:numId="29" w16cid:durableId="1095635895">
    <w:abstractNumId w:val="18"/>
  </w:num>
  <w:num w:numId="30" w16cid:durableId="52823765">
    <w:abstractNumId w:val="1"/>
  </w:num>
  <w:num w:numId="31" w16cid:durableId="2020230388">
    <w:abstractNumId w:val="46"/>
  </w:num>
  <w:num w:numId="32" w16cid:durableId="813334392">
    <w:abstractNumId w:val="7"/>
  </w:num>
  <w:num w:numId="33" w16cid:durableId="69206042">
    <w:abstractNumId w:val="23"/>
  </w:num>
  <w:num w:numId="34" w16cid:durableId="576325770">
    <w:abstractNumId w:val="27"/>
  </w:num>
  <w:num w:numId="35" w16cid:durableId="1005328360">
    <w:abstractNumId w:val="50"/>
  </w:num>
  <w:num w:numId="36" w16cid:durableId="54354111">
    <w:abstractNumId w:val="69"/>
  </w:num>
  <w:num w:numId="37" w16cid:durableId="1898660122">
    <w:abstractNumId w:val="15"/>
  </w:num>
  <w:num w:numId="38" w16cid:durableId="1416976729">
    <w:abstractNumId w:val="60"/>
  </w:num>
  <w:num w:numId="39" w16cid:durableId="722143507">
    <w:abstractNumId w:val="38"/>
  </w:num>
  <w:num w:numId="40" w16cid:durableId="820198645">
    <w:abstractNumId w:val="22"/>
  </w:num>
  <w:num w:numId="41" w16cid:durableId="286354954">
    <w:abstractNumId w:val="32"/>
  </w:num>
  <w:num w:numId="42" w16cid:durableId="195432380">
    <w:abstractNumId w:val="53"/>
  </w:num>
  <w:num w:numId="43" w16cid:durableId="1605528431">
    <w:abstractNumId w:val="49"/>
  </w:num>
  <w:num w:numId="44" w16cid:durableId="303462372">
    <w:abstractNumId w:val="35"/>
  </w:num>
  <w:num w:numId="45" w16cid:durableId="564994670">
    <w:abstractNumId w:val="14"/>
  </w:num>
  <w:num w:numId="46" w16cid:durableId="1477911274">
    <w:abstractNumId w:val="19"/>
  </w:num>
  <w:num w:numId="47" w16cid:durableId="638923604">
    <w:abstractNumId w:val="5"/>
  </w:num>
  <w:num w:numId="48" w16cid:durableId="580331975">
    <w:abstractNumId w:val="31"/>
  </w:num>
  <w:num w:numId="49" w16cid:durableId="1962347202">
    <w:abstractNumId w:val="41"/>
  </w:num>
  <w:num w:numId="50" w16cid:durableId="1101102420">
    <w:abstractNumId w:val="64"/>
  </w:num>
  <w:num w:numId="51" w16cid:durableId="779910271">
    <w:abstractNumId w:val="57"/>
  </w:num>
  <w:num w:numId="52" w16cid:durableId="1558585374">
    <w:abstractNumId w:val="58"/>
  </w:num>
  <w:num w:numId="53" w16cid:durableId="544146691">
    <w:abstractNumId w:val="56"/>
  </w:num>
  <w:num w:numId="54" w16cid:durableId="1473476631">
    <w:abstractNumId w:val="45"/>
  </w:num>
  <w:num w:numId="55" w16cid:durableId="1041444216">
    <w:abstractNumId w:val="4"/>
  </w:num>
  <w:num w:numId="56" w16cid:durableId="595136127">
    <w:abstractNumId w:val="54"/>
  </w:num>
  <w:num w:numId="57" w16cid:durableId="888683665">
    <w:abstractNumId w:val="37"/>
  </w:num>
  <w:num w:numId="58" w16cid:durableId="1388190482">
    <w:abstractNumId w:val="28"/>
  </w:num>
  <w:num w:numId="59" w16cid:durableId="724335937">
    <w:abstractNumId w:val="25"/>
  </w:num>
  <w:num w:numId="60" w16cid:durableId="255988606">
    <w:abstractNumId w:val="26"/>
  </w:num>
  <w:num w:numId="61" w16cid:durableId="1683316966">
    <w:abstractNumId w:val="43"/>
  </w:num>
  <w:num w:numId="62" w16cid:durableId="2132745791">
    <w:abstractNumId w:val="30"/>
  </w:num>
  <w:num w:numId="63" w16cid:durableId="745422522">
    <w:abstractNumId w:val="40"/>
  </w:num>
  <w:num w:numId="64" w16cid:durableId="640618525">
    <w:abstractNumId w:val="47"/>
  </w:num>
  <w:num w:numId="65" w16cid:durableId="1624775674">
    <w:abstractNumId w:val="51"/>
  </w:num>
  <w:num w:numId="66" w16cid:durableId="1044603758">
    <w:abstractNumId w:val="16"/>
  </w:num>
  <w:num w:numId="67" w16cid:durableId="1469588514">
    <w:abstractNumId w:val="42"/>
  </w:num>
  <w:num w:numId="68" w16cid:durableId="159865">
    <w:abstractNumId w:val="12"/>
  </w:num>
  <w:num w:numId="69" w16cid:durableId="395975120">
    <w:abstractNumId w:val="36"/>
  </w:num>
  <w:num w:numId="70" w16cid:durableId="113856647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91A"/>
    <w:rsid w:val="0000103C"/>
    <w:rsid w:val="00013D80"/>
    <w:rsid w:val="00023725"/>
    <w:rsid w:val="00034EE4"/>
    <w:rsid w:val="00051217"/>
    <w:rsid w:val="00053065"/>
    <w:rsid w:val="0008430B"/>
    <w:rsid w:val="000853FC"/>
    <w:rsid w:val="000876C7"/>
    <w:rsid w:val="00091022"/>
    <w:rsid w:val="00095554"/>
    <w:rsid w:val="000B115A"/>
    <w:rsid w:val="000D1CEE"/>
    <w:rsid w:val="000E0A7C"/>
    <w:rsid w:val="000E2395"/>
    <w:rsid w:val="00105200"/>
    <w:rsid w:val="00124E14"/>
    <w:rsid w:val="00126BF7"/>
    <w:rsid w:val="00133623"/>
    <w:rsid w:val="001629A3"/>
    <w:rsid w:val="00184C82"/>
    <w:rsid w:val="001A7B91"/>
    <w:rsid w:val="001B5F0A"/>
    <w:rsid w:val="001D5379"/>
    <w:rsid w:val="001E2244"/>
    <w:rsid w:val="0021555E"/>
    <w:rsid w:val="00227409"/>
    <w:rsid w:val="00233817"/>
    <w:rsid w:val="002364A8"/>
    <w:rsid w:val="00242FC4"/>
    <w:rsid w:val="0029788F"/>
    <w:rsid w:val="002A3DF9"/>
    <w:rsid w:val="002C21D7"/>
    <w:rsid w:val="00341138"/>
    <w:rsid w:val="0034433B"/>
    <w:rsid w:val="003461E0"/>
    <w:rsid w:val="003534DF"/>
    <w:rsid w:val="00367197"/>
    <w:rsid w:val="00372DBB"/>
    <w:rsid w:val="00377FB6"/>
    <w:rsid w:val="00382CDB"/>
    <w:rsid w:val="00386B7E"/>
    <w:rsid w:val="003B13A1"/>
    <w:rsid w:val="003B676B"/>
    <w:rsid w:val="003C61A4"/>
    <w:rsid w:val="003E3979"/>
    <w:rsid w:val="003E48E8"/>
    <w:rsid w:val="004064C2"/>
    <w:rsid w:val="004078F1"/>
    <w:rsid w:val="00410926"/>
    <w:rsid w:val="00411E8A"/>
    <w:rsid w:val="0041610A"/>
    <w:rsid w:val="00425192"/>
    <w:rsid w:val="00432123"/>
    <w:rsid w:val="004339D6"/>
    <w:rsid w:val="00434BFD"/>
    <w:rsid w:val="004A5F1F"/>
    <w:rsid w:val="004A74A7"/>
    <w:rsid w:val="004C1A1C"/>
    <w:rsid w:val="004C27AC"/>
    <w:rsid w:val="004D0BB8"/>
    <w:rsid w:val="004D12F8"/>
    <w:rsid w:val="004D2F29"/>
    <w:rsid w:val="004D5266"/>
    <w:rsid w:val="004F1AD3"/>
    <w:rsid w:val="00501552"/>
    <w:rsid w:val="00504B98"/>
    <w:rsid w:val="00520C53"/>
    <w:rsid w:val="005227E8"/>
    <w:rsid w:val="00553DD9"/>
    <w:rsid w:val="005627FB"/>
    <w:rsid w:val="0056785A"/>
    <w:rsid w:val="005737E9"/>
    <w:rsid w:val="00576DA2"/>
    <w:rsid w:val="00590943"/>
    <w:rsid w:val="005A6A66"/>
    <w:rsid w:val="005C439C"/>
    <w:rsid w:val="005C7745"/>
    <w:rsid w:val="005D0614"/>
    <w:rsid w:val="005D4A7E"/>
    <w:rsid w:val="005E591A"/>
    <w:rsid w:val="005F090F"/>
    <w:rsid w:val="00604A2E"/>
    <w:rsid w:val="0064552D"/>
    <w:rsid w:val="00651AA3"/>
    <w:rsid w:val="006A5A6F"/>
    <w:rsid w:val="006B2747"/>
    <w:rsid w:val="006B43B5"/>
    <w:rsid w:val="006D1685"/>
    <w:rsid w:val="006E1856"/>
    <w:rsid w:val="006F5B8D"/>
    <w:rsid w:val="00705617"/>
    <w:rsid w:val="00707CE1"/>
    <w:rsid w:val="007214B3"/>
    <w:rsid w:val="00755AE7"/>
    <w:rsid w:val="00757B4E"/>
    <w:rsid w:val="0077617C"/>
    <w:rsid w:val="00781B1C"/>
    <w:rsid w:val="0078206C"/>
    <w:rsid w:val="007A48DD"/>
    <w:rsid w:val="007A598A"/>
    <w:rsid w:val="007D071A"/>
    <w:rsid w:val="00874747"/>
    <w:rsid w:val="0089049E"/>
    <w:rsid w:val="008976E3"/>
    <w:rsid w:val="008B17BB"/>
    <w:rsid w:val="008B34B7"/>
    <w:rsid w:val="008C4DDB"/>
    <w:rsid w:val="008D01D1"/>
    <w:rsid w:val="008D2827"/>
    <w:rsid w:val="008F7865"/>
    <w:rsid w:val="00904E9E"/>
    <w:rsid w:val="0090656E"/>
    <w:rsid w:val="009127B4"/>
    <w:rsid w:val="00982F8E"/>
    <w:rsid w:val="00993C61"/>
    <w:rsid w:val="009B5EF9"/>
    <w:rsid w:val="009C047F"/>
    <w:rsid w:val="009F7DDD"/>
    <w:rsid w:val="00A0079C"/>
    <w:rsid w:val="00A25862"/>
    <w:rsid w:val="00A34C32"/>
    <w:rsid w:val="00A43B06"/>
    <w:rsid w:val="00A461B0"/>
    <w:rsid w:val="00A60B73"/>
    <w:rsid w:val="00A700B2"/>
    <w:rsid w:val="00A71DA2"/>
    <w:rsid w:val="00A75E8B"/>
    <w:rsid w:val="00AB7428"/>
    <w:rsid w:val="00AC0612"/>
    <w:rsid w:val="00AC361F"/>
    <w:rsid w:val="00AE39FE"/>
    <w:rsid w:val="00AF4C1A"/>
    <w:rsid w:val="00AF4D30"/>
    <w:rsid w:val="00B01DE1"/>
    <w:rsid w:val="00B032AD"/>
    <w:rsid w:val="00B034F3"/>
    <w:rsid w:val="00B055C2"/>
    <w:rsid w:val="00B16513"/>
    <w:rsid w:val="00B22BC0"/>
    <w:rsid w:val="00B26E44"/>
    <w:rsid w:val="00B44E71"/>
    <w:rsid w:val="00B6590B"/>
    <w:rsid w:val="00B67D3A"/>
    <w:rsid w:val="00B803F1"/>
    <w:rsid w:val="00B828C9"/>
    <w:rsid w:val="00B85271"/>
    <w:rsid w:val="00B8642E"/>
    <w:rsid w:val="00B9743C"/>
    <w:rsid w:val="00BB3FBD"/>
    <w:rsid w:val="00BC2197"/>
    <w:rsid w:val="00BD6355"/>
    <w:rsid w:val="00BD6E53"/>
    <w:rsid w:val="00C01FE3"/>
    <w:rsid w:val="00C654D2"/>
    <w:rsid w:val="00C7252F"/>
    <w:rsid w:val="00C72F90"/>
    <w:rsid w:val="00C83B74"/>
    <w:rsid w:val="00C9776E"/>
    <w:rsid w:val="00CC663E"/>
    <w:rsid w:val="00CF653F"/>
    <w:rsid w:val="00CF7BF7"/>
    <w:rsid w:val="00D051EE"/>
    <w:rsid w:val="00D24AD7"/>
    <w:rsid w:val="00D34D88"/>
    <w:rsid w:val="00D4437A"/>
    <w:rsid w:val="00D6550B"/>
    <w:rsid w:val="00D748EF"/>
    <w:rsid w:val="00D82BCB"/>
    <w:rsid w:val="00DA0A08"/>
    <w:rsid w:val="00DA156E"/>
    <w:rsid w:val="00DA79A5"/>
    <w:rsid w:val="00DC0689"/>
    <w:rsid w:val="00DD570E"/>
    <w:rsid w:val="00DF2C3D"/>
    <w:rsid w:val="00DF7157"/>
    <w:rsid w:val="00E01278"/>
    <w:rsid w:val="00E13D3B"/>
    <w:rsid w:val="00E2013C"/>
    <w:rsid w:val="00E367C8"/>
    <w:rsid w:val="00E45B2F"/>
    <w:rsid w:val="00E86029"/>
    <w:rsid w:val="00EA6926"/>
    <w:rsid w:val="00EB3205"/>
    <w:rsid w:val="00EB3740"/>
    <w:rsid w:val="00EC098E"/>
    <w:rsid w:val="00EC6C03"/>
    <w:rsid w:val="00ED0167"/>
    <w:rsid w:val="00ED2DA8"/>
    <w:rsid w:val="00F00ACA"/>
    <w:rsid w:val="00F177F5"/>
    <w:rsid w:val="00F30F18"/>
    <w:rsid w:val="00F37BC1"/>
    <w:rsid w:val="00F522CA"/>
    <w:rsid w:val="00F52A6F"/>
    <w:rsid w:val="00F6260D"/>
    <w:rsid w:val="00F9044E"/>
    <w:rsid w:val="00FC1B40"/>
    <w:rsid w:val="0F02192F"/>
    <w:rsid w:val="0F0373B1"/>
    <w:rsid w:val="17AA4E8C"/>
    <w:rsid w:val="268F1252"/>
    <w:rsid w:val="32091429"/>
    <w:rsid w:val="37AF056B"/>
    <w:rsid w:val="460C6D7B"/>
    <w:rsid w:val="49D93CC4"/>
    <w:rsid w:val="4DBF3E19"/>
    <w:rsid w:val="503465ED"/>
    <w:rsid w:val="603E3A71"/>
    <w:rsid w:val="64372849"/>
    <w:rsid w:val="7F695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E5D59B"/>
  <w15:docId w15:val="{4FCEE1BA-DF28-4EB6-8C36-25CE0B1A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6"/>
      <w:szCs w:val="26"/>
    </w:rPr>
  </w:style>
  <w:style w:type="paragraph" w:styleId="Heading1">
    <w:name w:val="heading 1"/>
    <w:basedOn w:val="Normal"/>
    <w:next w:val="Normal"/>
    <w:qFormat/>
    <w:pPr>
      <w:keepNext/>
      <w:numPr>
        <w:numId w:val="1"/>
      </w:numPr>
      <w:jc w:val="center"/>
      <w:outlineLvl w:val="0"/>
    </w:pPr>
    <w:rPr>
      <w:sz w:val="32"/>
      <w:szCs w:val="20"/>
    </w:rPr>
  </w:style>
  <w:style w:type="paragraph" w:styleId="Heading2">
    <w:name w:val="heading 2"/>
    <w:basedOn w:val="Normal"/>
    <w:next w:val="Normal"/>
    <w:qFormat/>
    <w:pPr>
      <w:keepNext/>
      <w:numPr>
        <w:ilvl w:val="1"/>
        <w:numId w:val="1"/>
      </w:numPr>
      <w:tabs>
        <w:tab w:val="left" w:pos="0"/>
      </w:tabs>
      <w:jc w:val="center"/>
      <w:outlineLvl w:val="1"/>
    </w:pPr>
    <w:rPr>
      <w:b/>
      <w:sz w:val="28"/>
      <w:szCs w:val="20"/>
    </w:rPr>
  </w:style>
  <w:style w:type="paragraph" w:styleId="Heading3">
    <w:name w:val="heading 3"/>
    <w:basedOn w:val="Normal"/>
    <w:next w:val="Normal"/>
    <w:qFormat/>
    <w:rsid w:val="004A74A7"/>
    <w:pPr>
      <w:keepNext/>
      <w:numPr>
        <w:ilvl w:val="2"/>
        <w:numId w:val="1"/>
      </w:numPr>
      <w:spacing w:before="240" w:after="60"/>
      <w:outlineLvl w:val="2"/>
    </w:pPr>
    <w:rPr>
      <w:rFonts w:cs="Arial"/>
      <w:b/>
      <w:bCs/>
    </w:rPr>
  </w:style>
  <w:style w:type="paragraph" w:styleId="Heading4">
    <w:name w:val="heading 4"/>
    <w:basedOn w:val="Normal"/>
    <w:next w:val="Normal"/>
    <w:link w:val="Heading4Char"/>
    <w:semiHidden/>
    <w:unhideWhenUsed/>
    <w:qFormat/>
    <w:pPr>
      <w:keepNext/>
      <w:keepLines/>
      <w:numPr>
        <w:ilvl w:val="3"/>
        <w:numId w:val="1"/>
      </w:numPr>
      <w:tabs>
        <w:tab w:val="left" w:pos="0"/>
      </w:tab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pPr>
      <w:keepNext/>
      <w:keepLines/>
      <w:numPr>
        <w:ilvl w:val="4"/>
        <w:numId w:val="1"/>
      </w:numPr>
      <w:tabs>
        <w:tab w:val="left" w:pos="0"/>
      </w:tab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pPr>
      <w:keepNext/>
      <w:keepLines/>
      <w:numPr>
        <w:ilvl w:val="5"/>
        <w:numId w:val="1"/>
      </w:numPr>
      <w:tabs>
        <w:tab w:val="left" w:pos="0"/>
      </w:tabs>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semiHidden/>
    <w:unhideWhenUsed/>
    <w:qFormat/>
    <w:pPr>
      <w:keepNext/>
      <w:keepLines/>
      <w:numPr>
        <w:ilvl w:val="6"/>
        <w:numId w:val="1"/>
      </w:numPr>
      <w:tabs>
        <w:tab w:val="left" w:pos="0"/>
      </w:tabs>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semiHidden/>
    <w:unhideWhenUsed/>
    <w:qFormat/>
    <w:pPr>
      <w:keepNext/>
      <w:keepLines/>
      <w:numPr>
        <w:ilvl w:val="7"/>
        <w:numId w:val="1"/>
      </w:numPr>
      <w:tabs>
        <w:tab w:val="left" w:pos="0"/>
      </w:tab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tabs>
        <w:tab w:val="left" w:pos="0"/>
      </w:tab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autoRedefine/>
    <w:qFormat/>
    <w:rsid w:val="00341138"/>
    <w:rPr>
      <w:szCs w:val="20"/>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qFormat/>
    <w:rPr>
      <w:sz w:val="28"/>
      <w:szCs w:val="2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jc w:val="center"/>
    </w:pPr>
    <w:rPr>
      <w:sz w:val="28"/>
      <w:szCs w:val="20"/>
    </w:r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60"/>
    </w:pPr>
  </w:style>
  <w:style w:type="paragraph" w:styleId="TOC3">
    <w:name w:val="toc 3"/>
    <w:basedOn w:val="Normal"/>
    <w:next w:val="Normal"/>
    <w:autoRedefine/>
    <w:uiPriority w:val="39"/>
    <w:qFormat/>
    <w:pPr>
      <w:spacing w:after="100"/>
      <w:ind w:left="520"/>
    </w:pPr>
  </w:style>
  <w:style w:type="character" w:customStyle="1" w:styleId="DocumentMapChar">
    <w:name w:val="Document Map Char"/>
    <w:basedOn w:val="DefaultParagraphFont"/>
    <w:link w:val="DocumentMap"/>
    <w:qFormat/>
    <w:rPr>
      <w:rFonts w:ascii="Tahoma" w:hAnsi="Tahoma" w:cs="Tahoma"/>
      <w:sz w:val="16"/>
      <w:szCs w:val="16"/>
    </w:rPr>
  </w:style>
  <w:style w:type="paragraph" w:customStyle="1" w:styleId="Heading2-TimesNewRowman">
    <w:name w:val="Heading 2 - Times New Rowman"/>
    <w:basedOn w:val="Heading2"/>
    <w:qFormat/>
    <w:pPr>
      <w:jc w:val="both"/>
    </w:pPr>
    <w:rPr>
      <w:bCs/>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365F91" w:themeColor="accent1" w:themeShade="BF"/>
      <w:sz w:val="26"/>
      <w:szCs w:val="26"/>
    </w:rPr>
  </w:style>
  <w:style w:type="character" w:customStyle="1" w:styleId="Heading5Char">
    <w:name w:val="Heading 5 Char"/>
    <w:basedOn w:val="DefaultParagraphFont"/>
    <w:link w:val="Heading5"/>
    <w:semiHidden/>
    <w:qFormat/>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244061" w:themeColor="accent1" w:themeShade="80"/>
      <w:sz w:val="26"/>
      <w:szCs w:val="26"/>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244061" w:themeColor="accent1" w:themeShade="80"/>
      <w:sz w:val="26"/>
      <w:szCs w:val="26"/>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character" w:customStyle="1" w:styleId="ff1">
    <w:name w:val="ff1"/>
    <w:basedOn w:val="DefaultParagraphFont"/>
    <w:qFormat/>
  </w:style>
  <w:style w:type="character" w:styleId="Emphasis">
    <w:name w:val="Emphasis"/>
    <w:basedOn w:val="DefaultParagraphFont"/>
    <w:qFormat/>
    <w:rsid w:val="004A74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docs/abou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areerviet.vn/viec-lam/Thi%E1%BA%BFt-k%E1%BA%BF-Web-k-vi.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Tcom\Downloads\Sua\09-Mau%20bao%20cao%20ket%20thuc%20mon%20CD%20UD%20Phan%20Mem%20QLNS%20-%20new%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65BDBD-D252-4BE8-B38A-513819BE8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CD UD Phan Mem QLNS - new (1).dotx</Template>
  <TotalTime>1470</TotalTime>
  <Pages>27</Pages>
  <Words>5976</Words>
  <Characters>21757</Characters>
  <Application>Microsoft Office Word</Application>
  <DocSecurity>0</DocSecurity>
  <Lines>777</Lines>
  <Paragraphs>374</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27359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subject/>
  <dc:creator>DTcom</dc:creator>
  <cp:keywords/>
  <dc:description/>
  <cp:lastModifiedBy>Nguyen Gia Nguyen</cp:lastModifiedBy>
  <cp:revision>4</cp:revision>
  <cp:lastPrinted>2010-05-05T02:12:00Z</cp:lastPrinted>
  <dcterms:created xsi:type="dcterms:W3CDTF">2025-10-24T07:27:00Z</dcterms:created>
  <dcterms:modified xsi:type="dcterms:W3CDTF">2025-11-19T12:06:00Z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2928668476C546FAB0A2D9F4C99AB104_13</vt:lpwstr>
  </property>
</Properties>
</file>